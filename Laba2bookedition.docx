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249787850" w:displacedByCustomXml="next"/>
    <w:bookmarkStart w:id="1" w:name="_Toc112337256" w:displacedByCustomXml="next"/>
    <w:bookmarkStart w:id="2" w:name="_Toc106101080" w:displacedByCustomXml="next"/>
    <w:bookmarkStart w:id="3" w:name="_Toc460409697" w:displacedByCustomXml="next"/>
    <w:bookmarkStart w:id="4" w:name="_Toc459726574" w:displacedByCustomXml="next"/>
    <w:bookmarkStart w:id="5" w:name="_Toc459381440" w:displacedByCustomXml="next"/>
    <w:bookmarkStart w:id="6" w:name="_Toc249775218" w:displacedByCustomXml="next"/>
    <w:bookmarkStart w:id="7" w:name="_Toc251685383" w:displacedByCustomXml="next"/>
    <w:bookmarkStart w:id="8" w:name="_Toc251866755" w:displacedByCustomXml="next"/>
    <w:bookmarkStart w:id="9" w:name="_Toc271037267" w:displacedByCustomXml="next"/>
    <w:bookmarkStart w:id="10" w:name="_Toc273108054" w:displacedByCustomXml="next"/>
    <w:bookmarkStart w:id="11" w:name="_Toc349830592" w:displacedByCustomXml="next"/>
    <w:bookmarkStart w:id="12" w:name="_Toc349830691" w:displacedByCustomXml="next"/>
    <w:sdt>
      <w:sdtPr>
        <w:id w:val="521366395"/>
        <w:docPartObj>
          <w:docPartGallery w:val="Table of Contents"/>
          <w:docPartUnique/>
        </w:docPartObj>
      </w:sdtPr>
      <w:sdtContent>
        <w:p w:rsidR="00C53589" w:rsidRDefault="00352990" w:rsidP="00DB2D9F">
          <w:pPr>
            <w:pStyle w:val="a9"/>
          </w:pPr>
          <w:proofErr w:type="spellStart"/>
          <w:r w:rsidRPr="00352990">
            <w:rPr>
              <w:sz w:val="24"/>
            </w:rPr>
            <w:t>Table</w:t>
          </w:r>
          <w:proofErr w:type="spellEnd"/>
          <w:r w:rsidRPr="00352990">
            <w:rPr>
              <w:sz w:val="24"/>
            </w:rPr>
            <w:t xml:space="preserve"> </w:t>
          </w:r>
          <w:proofErr w:type="spellStart"/>
          <w:r w:rsidRPr="00352990">
            <w:rPr>
              <w:sz w:val="24"/>
            </w:rPr>
            <w:t>of</w:t>
          </w:r>
          <w:proofErr w:type="spellEnd"/>
          <w:r w:rsidRPr="00352990">
            <w:rPr>
              <w:sz w:val="24"/>
            </w:rPr>
            <w:t xml:space="preserve"> </w:t>
          </w:r>
          <w:proofErr w:type="spellStart"/>
          <w:r w:rsidRPr="00352990">
            <w:rPr>
              <w:sz w:val="24"/>
            </w:rPr>
            <w:t>contents</w:t>
          </w:r>
          <w:proofErr w:type="spellEnd"/>
        </w:p>
        <w:p w:rsidR="00C53589" w:rsidRPr="00352990" w:rsidRDefault="00C53589" w:rsidP="00DB2D9F">
          <w:pPr>
            <w:pStyle w:val="a9"/>
            <w:jc w:val="left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511805" w:history="1">
            <w:r w:rsidRPr="00BA7025">
              <w:rPr>
                <w:rStyle w:val="aff"/>
                <w:rFonts w:eastAsia="Calibri"/>
                <w:b/>
                <w:noProof/>
                <w:lang w:val="en-US"/>
              </w:rPr>
              <w:t>1</w:t>
            </w:r>
            <w:r w:rsidR="00DB2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  </w:t>
            </w:r>
            <w:r w:rsidRPr="00BA7025">
              <w:rPr>
                <w:rStyle w:val="aff"/>
                <w:rFonts w:eastAsia="Calibri"/>
                <w:b/>
                <w:noProof/>
                <w:lang w:val="en-US"/>
              </w:rPr>
              <w:t xml:space="preserve">CVML-Pose: Convolutional VAE </w:t>
            </w:r>
            <w:r w:rsidRPr="00BA7025">
              <w:rPr>
                <w:rStyle w:val="aff"/>
                <w:rFonts w:eastAsia="Calibri"/>
                <w:b/>
                <w:noProof/>
                <w:lang w:val="en-US"/>
              </w:rPr>
              <w:t>B</w:t>
            </w:r>
            <w:r w:rsidRPr="00BA7025">
              <w:rPr>
                <w:rStyle w:val="aff"/>
                <w:rFonts w:eastAsia="Calibri"/>
                <w:b/>
                <w:noProof/>
                <w:lang w:val="en-US"/>
              </w:rPr>
              <w:t>ased Multi-Level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_Toc162511805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r w:rsidR="00DB2D9F" w:rsidRPr="00352990">
            <w:rPr>
              <w:rStyle w:val="aff"/>
              <w:noProof/>
              <w:color w:val="000000" w:themeColor="text1"/>
              <w:u w:val="none"/>
            </w:rPr>
            <w:t xml:space="preserve">. </w:t>
          </w:r>
          <w:r w:rsidR="00352990">
            <w:rPr>
              <w:rStyle w:val="aff"/>
              <w:noProof/>
              <w:color w:val="000000" w:themeColor="text1"/>
              <w:u w:val="none"/>
              <w:lang w:val="en-US"/>
            </w:rPr>
            <w:t xml:space="preserve">  </w:t>
          </w:r>
          <w:r w:rsidR="00DB2D9F" w:rsidRPr="00352990">
            <w:rPr>
              <w:rStyle w:val="aff"/>
              <w:noProof/>
              <w:color w:val="000000" w:themeColor="text1"/>
              <w:u w:val="none"/>
            </w:rPr>
            <w:t xml:space="preserve">. </w:t>
          </w:r>
          <w:r w:rsidR="00352990">
            <w:rPr>
              <w:rStyle w:val="aff"/>
              <w:noProof/>
              <w:color w:val="000000" w:themeColor="text1"/>
              <w:u w:val="none"/>
              <w:lang w:val="en-US"/>
            </w:rPr>
            <w:t xml:space="preserve">  </w:t>
          </w:r>
          <w:r w:rsidR="00DB2D9F" w:rsidRPr="00352990">
            <w:rPr>
              <w:rStyle w:val="aff"/>
              <w:noProof/>
              <w:color w:val="000000" w:themeColor="text1"/>
              <w:u w:val="none"/>
            </w:rPr>
            <w:t xml:space="preserve">. </w:t>
          </w:r>
          <w:r w:rsidR="00352990">
            <w:rPr>
              <w:rStyle w:val="aff"/>
              <w:noProof/>
              <w:color w:val="000000" w:themeColor="text1"/>
              <w:u w:val="none"/>
              <w:lang w:val="en-US"/>
            </w:rPr>
            <w:t xml:space="preserve">  </w:t>
          </w:r>
          <w:r w:rsidR="00DB2D9F" w:rsidRPr="00352990">
            <w:rPr>
              <w:rStyle w:val="aff"/>
              <w:noProof/>
              <w:color w:val="000000" w:themeColor="text1"/>
              <w:u w:val="none"/>
            </w:rPr>
            <w:t>.</w:t>
          </w:r>
          <w:r w:rsidR="00352990">
            <w:rPr>
              <w:rStyle w:val="aff"/>
              <w:noProof/>
              <w:color w:val="000000" w:themeColor="text1"/>
              <w:u w:val="none"/>
              <w:lang w:val="en-US"/>
            </w:rPr>
            <w:t xml:space="preserve">  </w:t>
          </w:r>
          <w:r w:rsidR="00DB2D9F" w:rsidRPr="00352990">
            <w:rPr>
              <w:rStyle w:val="aff"/>
              <w:noProof/>
              <w:color w:val="000000" w:themeColor="text1"/>
              <w:u w:val="none"/>
            </w:rPr>
            <w:t xml:space="preserve"> .</w:t>
          </w:r>
          <w:r w:rsidR="00352990">
            <w:rPr>
              <w:rStyle w:val="aff"/>
              <w:noProof/>
              <w:color w:val="000000" w:themeColor="text1"/>
              <w:u w:val="none"/>
              <w:lang w:val="en-US"/>
            </w:rPr>
            <w:t xml:space="preserve">    .  1</w:t>
          </w:r>
        </w:p>
        <w:p w:rsidR="00C53589" w:rsidRDefault="00DB2D9F" w:rsidP="00DB2D9F">
          <w:pPr>
            <w:pStyle w:val="a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aff"/>
              <w:noProof/>
              <w:u w:val="none"/>
              <w:lang w:val="en-US"/>
            </w:rPr>
            <w:t xml:space="preserve">     </w:t>
          </w:r>
          <w:hyperlink w:anchor="_Toc162511806" w:history="1">
            <w:r w:rsidR="00C53589" w:rsidRPr="00BA7025">
              <w:rPr>
                <w:rStyle w:val="aff"/>
                <w:rFonts w:eastAsia="Calibri"/>
                <w:b/>
                <w:noProof/>
                <w:lang w:val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  </w:t>
            </w:r>
            <w:r w:rsidR="00C53589" w:rsidRPr="00BA7025">
              <w:rPr>
                <w:rStyle w:val="aff"/>
                <w:rFonts w:eastAsia="Calibri"/>
                <w:b/>
                <w:noProof/>
                <w:lang w:val="en-US"/>
              </w:rPr>
              <w:t xml:space="preserve">Network for Object 3D </w:t>
            </w:r>
            <w:r w:rsidR="00C53589" w:rsidRPr="00BA7025">
              <w:rPr>
                <w:rStyle w:val="aff"/>
                <w:rFonts w:eastAsia="Calibri"/>
                <w:b/>
                <w:noProof/>
                <w:lang w:val="en-US"/>
              </w:rPr>
              <w:t>P</w:t>
            </w:r>
            <w:r w:rsidR="00C53589" w:rsidRPr="00BA7025">
              <w:rPr>
                <w:rStyle w:val="aff"/>
                <w:rFonts w:eastAsia="Calibri"/>
                <w:b/>
                <w:noProof/>
                <w:lang w:val="en-US"/>
              </w:rPr>
              <w:t>ose Estimation</w:t>
            </w:r>
            <w:r>
              <w:rPr>
                <w:rFonts w:ascii="LucidaBright" w:eastAsia="LucidaBright" w:hAnsi="Calibri" w:cs="LucidaBright"/>
                <w:szCs w:val="19"/>
              </w:rPr>
              <w:t>. . . . . . .</w:t>
            </w:r>
            <w:r>
              <w:rPr>
                <w:rFonts w:asciiTheme="minorHAnsi" w:eastAsia="LucidaBright" w:hAnsiTheme="minorHAnsi" w:cs="LucidaBright"/>
                <w:szCs w:val="19"/>
                <w:lang w:val="en-US"/>
              </w:rPr>
              <w:t xml:space="preserve">   </w:t>
            </w:r>
            <w:r w:rsidRPr="00DB2D9F">
              <w:rPr>
                <w:rFonts w:eastAsia="LucidaBright"/>
              </w:rPr>
              <w:t>.</w:t>
            </w:r>
            <w:r>
              <w:rPr>
                <w:rFonts w:eastAsia="LucidaBright"/>
                <w:lang w:val="en-US"/>
              </w:rPr>
              <w:t xml:space="preserve"> </w:t>
            </w:r>
            <w:r w:rsidRPr="00DB2D9F">
              <w:rPr>
                <w:rFonts w:eastAsia="LucidaBright"/>
              </w:rPr>
              <w:t xml:space="preserve"> </w:t>
            </w:r>
            <w:r>
              <w:rPr>
                <w:rFonts w:eastAsia="LucidaBright"/>
                <w:lang w:val="en-US"/>
              </w:rPr>
              <w:t xml:space="preserve"> </w:t>
            </w:r>
            <w:r w:rsidRPr="00DB2D9F">
              <w:rPr>
                <w:rFonts w:eastAsia="LucidaBright"/>
              </w:rPr>
              <w:t xml:space="preserve">. </w:t>
            </w:r>
            <w:r>
              <w:rPr>
                <w:rFonts w:eastAsia="LucidaBright"/>
                <w:lang w:val="en-US"/>
              </w:rPr>
              <w:t xml:space="preserve">  </w:t>
            </w:r>
            <w:r w:rsidRPr="00DB2D9F">
              <w:rPr>
                <w:rFonts w:eastAsia="LucidaBright"/>
              </w:rPr>
              <w:t>.</w:t>
            </w:r>
            <w:r>
              <w:rPr>
                <w:rFonts w:asciiTheme="minorHAnsi" w:eastAsia="LucidaBright" w:hAnsiTheme="minorHAnsi" w:cs="LucidaBright"/>
                <w:szCs w:val="19"/>
                <w:lang w:val="en-US"/>
              </w:rPr>
              <w:t xml:space="preserve">  </w:t>
            </w:r>
            <w:r w:rsidR="00C53589">
              <w:rPr>
                <w:noProof/>
                <w:webHidden/>
              </w:rPr>
              <w:fldChar w:fldCharType="begin"/>
            </w:r>
            <w:r w:rsidR="00C53589">
              <w:rPr>
                <w:noProof/>
                <w:webHidden/>
              </w:rPr>
              <w:instrText xml:space="preserve"> PAGEREF _Toc162511806 \h </w:instrText>
            </w:r>
            <w:r w:rsidR="00C53589">
              <w:rPr>
                <w:webHidden/>
              </w:rPr>
            </w:r>
            <w:r w:rsidR="00C53589">
              <w:rPr>
                <w:webHidden/>
              </w:rPr>
              <w:fldChar w:fldCharType="separate"/>
            </w:r>
            <w:r w:rsidR="00C53589">
              <w:rPr>
                <w:noProof/>
                <w:webHidden/>
              </w:rPr>
              <w:t>2</w:t>
            </w:r>
            <w:r w:rsidR="00C53589">
              <w:rPr>
                <w:noProof/>
                <w:webHidden/>
              </w:rPr>
              <w:fldChar w:fldCharType="end"/>
            </w:r>
          </w:hyperlink>
        </w:p>
        <w:p w:rsidR="00C53589" w:rsidRDefault="00C53589" w:rsidP="00DB2D9F">
          <w:pPr>
            <w:pStyle w:val="a9"/>
          </w:pPr>
          <w:r>
            <w:fldChar w:fldCharType="end"/>
          </w:r>
        </w:p>
      </w:sdtContent>
    </w:sdt>
    <w:p w:rsidR="00EA1D69" w:rsidRPr="00C53589" w:rsidRDefault="00EA1D69" w:rsidP="00C53589">
      <w:pPr>
        <w:spacing w:before="256" w:afterLines="30" w:line="276" w:lineRule="auto"/>
        <w:ind w:firstLine="0"/>
        <w:jc w:val="both"/>
        <w:rPr>
          <w:rFonts w:eastAsia="Calibri" w:cs="Calibri"/>
          <w:color w:val="006898"/>
          <w:sz w:val="44"/>
          <w:lang w:val="en-US"/>
        </w:rPr>
      </w:pPr>
    </w:p>
    <w:p w:rsidR="00EA1D69" w:rsidRDefault="00EA1D69" w:rsidP="006F5334">
      <w:pPr>
        <w:spacing w:before="256" w:afterLines="30" w:line="276" w:lineRule="auto"/>
        <w:ind w:left="-5"/>
        <w:jc w:val="both"/>
        <w:rPr>
          <w:rFonts w:eastAsia="Calibri" w:cs="Calibri"/>
          <w:color w:val="006898"/>
          <w:sz w:val="44"/>
        </w:rPr>
      </w:pPr>
    </w:p>
    <w:p w:rsidR="00EA1D69" w:rsidRDefault="00EA1D69" w:rsidP="006F5334">
      <w:pPr>
        <w:spacing w:before="256" w:afterLines="30" w:line="276" w:lineRule="auto"/>
        <w:ind w:left="-5"/>
        <w:jc w:val="both"/>
        <w:rPr>
          <w:rFonts w:eastAsia="Calibri" w:cs="Calibri"/>
          <w:color w:val="006898"/>
          <w:sz w:val="44"/>
        </w:rPr>
      </w:pPr>
    </w:p>
    <w:p w:rsidR="00EA1D69" w:rsidRDefault="00EA1D69" w:rsidP="006F5334">
      <w:pPr>
        <w:tabs>
          <w:tab w:val="left" w:pos="567"/>
          <w:tab w:val="left" w:pos="9214"/>
        </w:tabs>
        <w:spacing w:before="256" w:afterLines="30" w:line="276" w:lineRule="auto"/>
        <w:ind w:left="-5" w:right="-425" w:firstLine="5"/>
        <w:jc w:val="both"/>
        <w:rPr>
          <w:rFonts w:eastAsia="Calibri" w:cs="Calibri"/>
          <w:color w:val="006898"/>
          <w:sz w:val="44"/>
        </w:rPr>
      </w:pPr>
    </w:p>
    <w:p w:rsidR="00EA1D69" w:rsidRDefault="00EA1D69" w:rsidP="006F5334">
      <w:pPr>
        <w:spacing w:before="160" w:afterLines="30" w:line="276" w:lineRule="auto"/>
        <w:ind w:left="993" w:right="142" w:firstLine="6"/>
        <w:jc w:val="both"/>
        <w:rPr>
          <w:rFonts w:eastAsia="Calibri" w:cs="Calibri"/>
          <w:color w:val="006898"/>
          <w:sz w:val="44"/>
        </w:rPr>
      </w:pPr>
    </w:p>
    <w:p w:rsidR="00EA1D69" w:rsidRPr="002E0BE9" w:rsidRDefault="00EA1D69" w:rsidP="006F5334">
      <w:pPr>
        <w:pStyle w:val="1"/>
        <w:spacing w:afterLines="30" w:line="276" w:lineRule="auto"/>
        <w:jc w:val="both"/>
        <w:rPr>
          <w:rFonts w:ascii="Yu Gothic Medium" w:eastAsia="Yu Gothic Medium" w:hAnsi="Yu Gothic Medium"/>
          <w:b/>
          <w:szCs w:val="24"/>
          <w:lang w:val="en-US"/>
        </w:rPr>
      </w:pPr>
      <w:bookmarkStart w:id="13" w:name="_Toc162511501"/>
      <w:bookmarkStart w:id="14" w:name="_Toc162511805"/>
      <w:r w:rsidRPr="002E0BE9">
        <w:rPr>
          <w:rFonts w:ascii="Yu Gothic Medium" w:eastAsia="Yu Gothic Medium" w:hAnsi="Yu Gothic Medium"/>
          <w:b/>
          <w:szCs w:val="24"/>
          <w:lang w:val="en-US"/>
        </w:rPr>
        <w:lastRenderedPageBreak/>
        <w:t xml:space="preserve">CVML-Pose: </w:t>
      </w:r>
      <w:proofErr w:type="spellStart"/>
      <w:r w:rsidRPr="002E0BE9">
        <w:rPr>
          <w:rFonts w:ascii="Yu Gothic Medium" w:eastAsia="Yu Gothic Medium" w:hAnsi="Yu Gothic Medium"/>
          <w:b/>
          <w:szCs w:val="24"/>
          <w:lang w:val="en-US"/>
        </w:rPr>
        <w:t>Convolutional</w:t>
      </w:r>
      <w:proofErr w:type="spellEnd"/>
      <w:r w:rsidRPr="002E0BE9">
        <w:rPr>
          <w:rFonts w:ascii="Yu Gothic Medium" w:eastAsia="Yu Gothic Medium" w:hAnsi="Yu Gothic Medium"/>
          <w:b/>
          <w:szCs w:val="24"/>
          <w:lang w:val="en-US"/>
        </w:rPr>
        <w:t xml:space="preserve"> VAE Based Multi-Level</w:t>
      </w:r>
      <w:bookmarkEnd w:id="13"/>
      <w:bookmarkEnd w:id="14"/>
      <w:r w:rsidRPr="002E0BE9">
        <w:rPr>
          <w:rFonts w:ascii="Yu Gothic Medium" w:eastAsia="Yu Gothic Medium" w:hAnsi="Yu Gothic Medium"/>
          <w:b/>
          <w:szCs w:val="24"/>
          <w:lang w:val="en-US"/>
        </w:rPr>
        <w:t xml:space="preserve"> </w:t>
      </w:r>
    </w:p>
    <w:p w:rsidR="00EA1D69" w:rsidRPr="002E0BE9" w:rsidRDefault="00EA1D69" w:rsidP="006F5334">
      <w:pPr>
        <w:pStyle w:val="2"/>
        <w:spacing w:afterLines="30" w:line="276" w:lineRule="auto"/>
        <w:jc w:val="both"/>
        <w:rPr>
          <w:rFonts w:ascii="Yu Gothic Medium" w:eastAsia="Yu Gothic Medium" w:hAnsi="Yu Gothic Medium"/>
          <w:b/>
          <w:color w:val="000000" w:themeColor="text1"/>
          <w:lang w:val="en-US"/>
        </w:rPr>
      </w:pPr>
      <w:bookmarkStart w:id="15" w:name="_Toc162511502"/>
      <w:bookmarkStart w:id="16" w:name="_Toc162511806"/>
      <w:r w:rsidRPr="002E0BE9">
        <w:rPr>
          <w:rFonts w:ascii="Yu Gothic Medium" w:eastAsia="Yu Gothic Medium" w:hAnsi="Yu Gothic Medium"/>
          <w:b/>
          <w:color w:val="000000" w:themeColor="text1"/>
          <w:lang w:val="en-US"/>
        </w:rPr>
        <w:t>Network for Object 3D Pose Estimation</w:t>
      </w:r>
      <w:bookmarkEnd w:id="15"/>
      <w:bookmarkEnd w:id="16"/>
    </w:p>
    <w:p w:rsidR="00184BF6" w:rsidRDefault="00184BF6" w:rsidP="00184BF6">
      <w:pPr>
        <w:spacing w:afterLines="30" w:line="276" w:lineRule="auto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Most state-of-the-art methods, </w:t>
      </w:r>
      <w:r w:rsidR="00EA1D69" w:rsidRPr="00404268">
        <w:rPr>
          <w:color w:val="000000" w:themeColor="text1"/>
          <w:lang w:val="en-US"/>
        </w:rPr>
        <w:t xml:space="preserve">for 3D pose estimation typically require object’s 3D model or 2D-3D correspondence information. Approaches that rely on 2D-3D correspondence estimate pixel-wise dense correspondence or matching between a number of sparse </w:t>
      </w:r>
      <w:proofErr w:type="spellStart"/>
      <w:r w:rsidR="00EA1D69" w:rsidRPr="00404268">
        <w:rPr>
          <w:color w:val="000000" w:themeColor="text1"/>
          <w:lang w:val="en-US"/>
        </w:rPr>
        <w:t>keypoints</w:t>
      </w:r>
      <w:proofErr w:type="spellEnd"/>
      <w:r>
        <w:rPr>
          <w:color w:val="000000" w:themeColor="text1"/>
          <w:lang w:val="en-US"/>
        </w:rPr>
        <w:t>.</w:t>
      </w:r>
      <w:r w:rsidR="00EA1D69" w:rsidRPr="00404268">
        <w:rPr>
          <w:color w:val="000000" w:themeColor="text1"/>
          <w:lang w:val="en-US"/>
        </w:rPr>
        <w:t xml:space="preserve"> Subsequently, these approaches estimate pose through various Perspective-n-Point (PnP) algorithms. </w:t>
      </w:r>
    </w:p>
    <w:p w:rsidR="00184BF6" w:rsidRDefault="00184BF6" w:rsidP="00184BF6">
      <w:pPr>
        <w:spacing w:afterLines="30" w:line="276" w:lineRule="auto"/>
        <w:jc w:val="both"/>
        <w:rPr>
          <w:color w:val="000000" w:themeColor="text1"/>
          <w:lang w:val="en-US"/>
        </w:rPr>
      </w:pPr>
    </w:p>
    <w:p w:rsidR="00EA1D69" w:rsidRPr="001F3FFD" w:rsidRDefault="00EA1D69" w:rsidP="00184BF6">
      <w:pPr>
        <w:spacing w:afterLines="30" w:line="27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3416300" cy="1130300"/>
            <wp:effectExtent l="19050" t="0" r="0" b="0"/>
            <wp:docPr id="2" name="Picture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08" cy="113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D69" w:rsidRPr="007D7B98" w:rsidRDefault="00184BF6" w:rsidP="006F5334">
      <w:pPr>
        <w:pStyle w:val="af0"/>
        <w:spacing w:afterLines="30" w:line="276" w:lineRule="auto"/>
        <w:jc w:val="both"/>
        <w:rPr>
          <w:rFonts w:eastAsia="Calibri"/>
          <w:lang w:val="en-US"/>
        </w:rPr>
      </w:pPr>
      <w:r w:rsidRPr="00184BF6">
        <w:rPr>
          <w:rFonts w:eastAsia="Calibri"/>
          <w:b/>
          <w:lang w:val="en-US"/>
        </w:rPr>
        <w:t xml:space="preserve">Figure </w:t>
      </w:r>
      <w:r>
        <w:rPr>
          <w:rFonts w:eastAsia="Calibri"/>
          <w:b/>
          <w:lang w:val="en-US"/>
        </w:rPr>
        <w:t>1</w:t>
      </w:r>
      <w:r w:rsidRPr="00184BF6">
        <w:rPr>
          <w:rFonts w:eastAsia="Calibri"/>
          <w:b/>
          <w:lang w:val="en-US"/>
        </w:rPr>
        <w:t>.0:</w:t>
      </w:r>
      <w:r w:rsidRPr="00184BF6">
        <w:rPr>
          <w:rFonts w:eastAsia="Calibri"/>
          <w:lang w:val="en-US"/>
        </w:rPr>
        <w:t xml:space="preserve"> </w:t>
      </w:r>
      <w:r w:rsidR="00EA1D69" w:rsidRPr="007D7B98">
        <w:rPr>
          <w:rFonts w:eastAsia="Calibri"/>
          <w:lang w:val="en-US"/>
        </w:rPr>
        <w:t xml:space="preserve">CVML-Pose pipeline. During training, the </w:t>
      </w:r>
      <w:proofErr w:type="spellStart"/>
      <w:r w:rsidR="00EA1D69" w:rsidRPr="007D7B98">
        <w:rPr>
          <w:rFonts w:eastAsia="Calibri"/>
          <w:lang w:val="en-US"/>
        </w:rPr>
        <w:t>convolutional</w:t>
      </w:r>
      <w:proofErr w:type="spellEnd"/>
      <w:r w:rsidR="00EA1D69" w:rsidRPr="007D7B98">
        <w:rPr>
          <w:rFonts w:eastAsia="Calibri"/>
          <w:lang w:val="en-US"/>
        </w:rPr>
        <w:t xml:space="preserve"> </w:t>
      </w:r>
      <w:proofErr w:type="spellStart"/>
      <w:r w:rsidR="00EA1D69" w:rsidRPr="007D7B98">
        <w:rPr>
          <w:rFonts w:eastAsia="Calibri"/>
          <w:lang w:val="en-US"/>
        </w:rPr>
        <w:t>variational</w:t>
      </w:r>
      <w:proofErr w:type="spellEnd"/>
      <w:r w:rsidR="00EA1D69" w:rsidRPr="007D7B98">
        <w:rPr>
          <w:rFonts w:eastAsia="Calibri"/>
          <w:lang w:val="en-US"/>
        </w:rPr>
        <w:t xml:space="preserve"> </w:t>
      </w:r>
      <w:proofErr w:type="spellStart"/>
      <w:r w:rsidR="00EA1D69" w:rsidRPr="007D7B98">
        <w:rPr>
          <w:rFonts w:eastAsia="Calibri"/>
          <w:lang w:val="en-US"/>
        </w:rPr>
        <w:t>autoencoder</w:t>
      </w:r>
      <w:proofErr w:type="spellEnd"/>
      <w:r w:rsidR="00EA1D69" w:rsidRPr="007D7B98">
        <w:rPr>
          <w:rFonts w:eastAsia="Calibri"/>
          <w:lang w:val="en-US"/>
        </w:rPr>
        <w:t xml:space="preserve"> captures object’s latent representation in its latent space that is further interpreted to object 3D pose, category, and topology using MLPs, KNN, and t-SNE.</w:t>
      </w:r>
    </w:p>
    <w:p w:rsidR="00EA51C8" w:rsidRPr="007D7B98" w:rsidRDefault="00EA51C8" w:rsidP="006F5334">
      <w:pPr>
        <w:pStyle w:val="af0"/>
        <w:spacing w:afterLines="30" w:line="276" w:lineRule="auto"/>
        <w:jc w:val="both"/>
        <w:rPr>
          <w:rFonts w:eastAsia="Calibri"/>
          <w:lang w:val="en-US"/>
        </w:rPr>
      </w:pPr>
    </w:p>
    <w:p w:rsidR="00EA1D69" w:rsidRPr="00EA51C8" w:rsidRDefault="00EA1D69" w:rsidP="006F5334">
      <w:pPr>
        <w:spacing w:afterLines="30" w:line="276" w:lineRule="auto"/>
        <w:ind w:firstLine="0"/>
        <w:jc w:val="center"/>
        <w:rPr>
          <w:lang w:val="en-US"/>
        </w:rPr>
      </w:pPr>
      <w:r w:rsidRPr="00EA51C8">
        <w:rPr>
          <w:lang w:val="en-US"/>
        </w:rPr>
        <w:t>Besides, it is impractical to construct a 3D model for every object of interest, or compute the prior 2D</w:t>
      </w:r>
      <w:r w:rsidR="00EA51C8" w:rsidRPr="007D7B98">
        <w:rPr>
          <w:lang w:val="en-US"/>
        </w:rPr>
        <w:t>-3D correspondence in real-time</w:t>
      </w:r>
      <w:r>
        <w:rPr>
          <w:noProof/>
        </w:rPr>
        <w:drawing>
          <wp:inline distT="0" distB="0" distL="0" distR="0">
            <wp:extent cx="3773722" cy="1574359"/>
            <wp:effectExtent l="19050" t="0" r="0" b="0"/>
            <wp:docPr id="6" name="Picture 86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8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413" cy="15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D69" w:rsidRPr="007D7B98" w:rsidRDefault="00184BF6" w:rsidP="006F5334">
      <w:pPr>
        <w:pStyle w:val="af0"/>
        <w:spacing w:afterLines="30" w:line="276" w:lineRule="auto"/>
        <w:jc w:val="both"/>
        <w:rPr>
          <w:rFonts w:eastAsia="Calibri"/>
          <w:color w:val="000000" w:themeColor="text1"/>
          <w:lang w:val="en-US"/>
        </w:rPr>
      </w:pPr>
      <w:r>
        <w:rPr>
          <w:rFonts w:eastAsia="Calibri"/>
          <w:b/>
          <w:color w:val="000000" w:themeColor="text1"/>
          <w:lang w:val="en-US"/>
        </w:rPr>
        <w:t>Figure 2</w:t>
      </w:r>
      <w:r w:rsidRPr="00184BF6">
        <w:rPr>
          <w:rFonts w:eastAsia="Calibri"/>
          <w:b/>
          <w:color w:val="000000" w:themeColor="text1"/>
          <w:lang w:val="en-US"/>
        </w:rPr>
        <w:t>.</w:t>
      </w:r>
      <w:r>
        <w:rPr>
          <w:rFonts w:eastAsia="Calibri"/>
          <w:b/>
          <w:color w:val="000000" w:themeColor="text1"/>
          <w:lang w:val="en-US"/>
        </w:rPr>
        <w:t>0</w:t>
      </w:r>
      <w:r w:rsidRPr="00184BF6">
        <w:rPr>
          <w:rFonts w:ascii="LucidaBright-DemiItalic" w:eastAsia="Calibri" w:hAnsi="LucidaBright-DemiItalic" w:cs="LucidaBright-DemiItalic"/>
          <w:b/>
          <w:bCs/>
          <w:i w:val="0"/>
          <w:iCs/>
          <w:szCs w:val="17"/>
          <w:lang w:val="en-US"/>
        </w:rPr>
        <w:t>:</w:t>
      </w:r>
      <w:r w:rsidR="00EA1D69" w:rsidRPr="00404268">
        <w:rPr>
          <w:rFonts w:eastAsia="Calibri"/>
          <w:b/>
          <w:color w:val="000000" w:themeColor="text1"/>
          <w:lang w:val="en-US"/>
        </w:rPr>
        <w:t xml:space="preserve"> </w:t>
      </w:r>
      <w:r w:rsidR="00EA1D69" w:rsidRPr="00404268">
        <w:rPr>
          <w:rFonts w:eastAsia="Calibri"/>
          <w:color w:val="000000" w:themeColor="text1"/>
          <w:lang w:val="en-US"/>
        </w:rPr>
        <w:t>Example Data preproc</w:t>
      </w:r>
      <w:r>
        <w:rPr>
          <w:rFonts w:eastAsia="Calibri"/>
          <w:color w:val="000000" w:themeColor="text1"/>
          <w:lang w:val="en-US"/>
        </w:rPr>
        <w:t xml:space="preserve">essing based on the </w:t>
      </w:r>
      <w:proofErr w:type="spellStart"/>
      <w:proofErr w:type="gramStart"/>
      <w:r>
        <w:rPr>
          <w:rFonts w:eastAsia="Calibri"/>
          <w:color w:val="000000" w:themeColor="text1"/>
          <w:lang w:val="en-US"/>
        </w:rPr>
        <w:t>LineMod</w:t>
      </w:r>
      <w:proofErr w:type="spellEnd"/>
      <w:r>
        <w:rPr>
          <w:rFonts w:eastAsia="Calibri"/>
          <w:color w:val="000000" w:themeColor="text1"/>
          <w:lang w:val="en-US"/>
        </w:rPr>
        <w:t xml:space="preserve"> </w:t>
      </w:r>
      <w:r w:rsidR="00EA1D69" w:rsidRPr="00404268">
        <w:rPr>
          <w:rFonts w:eastAsia="Calibri"/>
          <w:color w:val="000000" w:themeColor="text1"/>
          <w:lang w:val="en-US"/>
        </w:rPr>
        <w:t xml:space="preserve"> objects</w:t>
      </w:r>
      <w:proofErr w:type="gramEnd"/>
      <w:r w:rsidR="00EA1D69" w:rsidRPr="00404268">
        <w:rPr>
          <w:rFonts w:eastAsia="Calibri"/>
          <w:color w:val="000000" w:themeColor="text1"/>
          <w:lang w:val="en-US"/>
        </w:rPr>
        <w:t>. GT stands for ground truth, and the ground truth information</w:t>
      </w:r>
    </w:p>
    <w:p w:rsidR="00EA51C8" w:rsidRPr="007D7B98" w:rsidRDefault="00EA51C8" w:rsidP="006F5334">
      <w:pPr>
        <w:spacing w:afterLines="30" w:line="276" w:lineRule="auto"/>
        <w:jc w:val="both"/>
        <w:rPr>
          <w:color w:val="000000" w:themeColor="text1"/>
          <w:lang w:val="en-US"/>
        </w:rPr>
      </w:pPr>
    </w:p>
    <w:p w:rsidR="00EA51C8" w:rsidRPr="007D7B98" w:rsidRDefault="00EA51C8" w:rsidP="006F5334">
      <w:pPr>
        <w:spacing w:afterLines="30" w:line="276" w:lineRule="auto"/>
        <w:jc w:val="both"/>
        <w:rPr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>Besides,</w:t>
      </w:r>
      <w:r w:rsidR="00150E9D" w:rsidRPr="00404268">
        <w:rPr>
          <w:color w:val="000000" w:themeColor="text1"/>
          <w:lang w:val="en-US"/>
        </w:rPr>
        <w:t xml:space="preserve"> </w:t>
      </w:r>
      <w:proofErr w:type="spellStart"/>
      <w:r w:rsidRPr="00404268">
        <w:rPr>
          <w:color w:val="000000" w:themeColor="text1"/>
          <w:lang w:val="en-US"/>
        </w:rPr>
        <w:t>Pyrenderisusedtoadditionallysynthesizeground</w:t>
      </w:r>
      <w:proofErr w:type="spellEnd"/>
      <w:r w:rsidRPr="00404268">
        <w:rPr>
          <w:color w:val="000000" w:themeColor="text1"/>
          <w:lang w:val="en-US"/>
        </w:rPr>
        <w:t xml:space="preserve"> truth (GT) reconstruction images 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rFonts w:eastAsia="Calibri" w:cs="Calibri"/>
          <w:color w:val="000000" w:themeColor="text1"/>
          <w:lang w:val="en-US"/>
        </w:rPr>
        <w:t xml:space="preserve">ˆ </w:t>
      </w:r>
      <w:r w:rsidRPr="00404268">
        <w:rPr>
          <w:color w:val="000000" w:themeColor="text1"/>
          <w:lang w:val="en-US"/>
        </w:rPr>
        <w:t xml:space="preserve">with a clean background based on the ground truth </w:t>
      </w:r>
      <w:r w:rsidRPr="00404268">
        <w:rPr>
          <w:color w:val="000000" w:themeColor="text1"/>
          <w:lang w:val="en-US"/>
        </w:rPr>
        <w:lastRenderedPageBreak/>
        <w:t xml:space="preserve">3D pose and camera intrinsic parameters provided by the </w:t>
      </w:r>
      <w:proofErr w:type="spellStart"/>
      <w:r w:rsidRPr="00404268">
        <w:rPr>
          <w:color w:val="000000" w:themeColor="text1"/>
          <w:lang w:val="en-US"/>
        </w:rPr>
        <w:t>LineMod</w:t>
      </w:r>
      <w:proofErr w:type="spellEnd"/>
      <w:r w:rsidRPr="00404268">
        <w:rPr>
          <w:color w:val="000000" w:themeColor="text1"/>
          <w:lang w:val="en-US"/>
        </w:rPr>
        <w:t xml:space="preserve"> PBR database. Fig. 2 illustrates how the </w:t>
      </w:r>
      <w:proofErr w:type="spellStart"/>
      <w:r w:rsidRPr="00404268">
        <w:rPr>
          <w:color w:val="000000" w:themeColor="text1"/>
          <w:lang w:val="en-US"/>
        </w:rPr>
        <w:t>LineMod</w:t>
      </w:r>
      <w:proofErr w:type="spellEnd"/>
      <w:r w:rsidRPr="00404268">
        <w:rPr>
          <w:color w:val="000000" w:themeColor="text1"/>
          <w:lang w:val="en-US"/>
        </w:rPr>
        <w:t xml:space="preserve"> PBR images and ground truth reconstruction images are prepared. Please notice that the ground truth reconstruction images 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rFonts w:eastAsia="Calibri" w:cs="Calibri"/>
          <w:color w:val="000000" w:themeColor="text1"/>
          <w:lang w:val="en-US"/>
        </w:rPr>
        <w:t xml:space="preserve">ˆ </w:t>
      </w:r>
      <w:r w:rsidRPr="00404268">
        <w:rPr>
          <w:color w:val="000000" w:themeColor="text1"/>
          <w:lang w:val="en-US"/>
        </w:rPr>
        <w:t xml:space="preserve">are different from the input images </w:t>
      </w:r>
      <w:r w:rsidRPr="00404268">
        <w:rPr>
          <w:i/>
          <w:color w:val="000000" w:themeColor="text1"/>
          <w:lang w:val="en-US"/>
        </w:rPr>
        <w:t xml:space="preserve">x </w:t>
      </w:r>
      <w:r w:rsidRPr="00404268">
        <w:rPr>
          <w:color w:val="000000" w:themeColor="text1"/>
          <w:lang w:val="en-US"/>
        </w:rPr>
        <w:t>of the object</w:t>
      </w:r>
      <w:r w:rsidR="00825773">
        <w:rPr>
          <w:color w:val="000000" w:themeColor="text1"/>
          <w:lang w:val="en-US"/>
        </w:rPr>
        <w:t xml:space="preserve"> of interest, as shown </w:t>
      </w:r>
      <w:r w:rsidRPr="00404268">
        <w:rPr>
          <w:color w:val="000000" w:themeColor="text1"/>
          <w:lang w:val="en-US"/>
        </w:rPr>
        <w:t xml:space="preserve">, </w:t>
      </w:r>
      <w:proofErr w:type="spellStart"/>
      <w:r w:rsidRPr="00404268">
        <w:rPr>
          <w:i/>
          <w:color w:val="000000" w:themeColor="text1"/>
          <w:lang w:val="en-US"/>
        </w:rPr>
        <w:t>x</w:t>
      </w:r>
      <w:r w:rsidRPr="00404268">
        <w:rPr>
          <w:rFonts w:eastAsia="Calibri" w:cs="Calibri"/>
          <w:color w:val="000000" w:themeColor="text1"/>
          <w:lang w:val="en-US"/>
        </w:rPr>
        <w:t>ˆ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proofErr w:type="spellEnd"/>
      <w:r w:rsidRPr="00404268">
        <w:rPr>
          <w:i/>
          <w:color w:val="000000" w:themeColor="text1"/>
          <w:vertAlign w:val="subscript"/>
          <w:lang w:val="en-US"/>
        </w:rPr>
        <w:t xml:space="preserve"> </w:t>
      </w:r>
      <w:r w:rsidRPr="00404268">
        <w:rPr>
          <w:color w:val="000000" w:themeColor="text1"/>
          <w:lang w:val="en-US"/>
        </w:rPr>
        <w:t xml:space="preserve">shows a complete object without any background or occlusions, which could be possibly present in the original input image 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r w:rsidRPr="00404268">
        <w:rPr>
          <w:color w:val="000000" w:themeColor="text1"/>
          <w:lang w:val="en-US"/>
        </w:rPr>
        <w:t>.</w:t>
      </w:r>
    </w:p>
    <w:p w:rsidR="00EA51C8" w:rsidRDefault="00EA51C8" w:rsidP="00FF34BE">
      <w:pPr>
        <w:spacing w:afterLines="30" w:line="276" w:lineRule="auto"/>
        <w:ind w:left="-5" w:firstLine="5"/>
        <w:jc w:val="both"/>
        <w:rPr>
          <w:rFonts w:eastAsia="Calibri" w:cs="Calibri"/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 xml:space="preserve">With the assumed distribution </w:t>
      </w:r>
      <w:proofErr w:type="gramStart"/>
      <w:r w:rsidRPr="00404268">
        <w:rPr>
          <w:i/>
          <w:color w:val="000000" w:themeColor="text1"/>
          <w:lang w:val="en-US"/>
        </w:rPr>
        <w:t>p</w:t>
      </w:r>
      <w:r w:rsidRPr="00404268">
        <w:rPr>
          <w:rFonts w:eastAsia="Calibri" w:cs="Calibri"/>
          <w:i/>
          <w:color w:val="000000" w:themeColor="text1"/>
          <w:vertAlign w:val="subscript"/>
        </w:rPr>
        <w:t>θ</w:t>
      </w:r>
      <w:r w:rsidRPr="00404268">
        <w:rPr>
          <w:color w:val="000000" w:themeColor="text1"/>
          <w:lang w:val="en-US"/>
        </w:rPr>
        <w:t>(</w:t>
      </w:r>
      <w:proofErr w:type="spellStart"/>
      <w:proofErr w:type="gramEnd"/>
      <w:r w:rsidRPr="00404268">
        <w:rPr>
          <w:i/>
          <w:color w:val="000000" w:themeColor="text1"/>
          <w:lang w:val="en-US"/>
        </w:rPr>
        <w:t>x</w:t>
      </w:r>
      <w:r w:rsidRPr="00404268">
        <w:rPr>
          <w:rFonts w:eastAsia="Calibri" w:cs="Calibri"/>
          <w:color w:val="000000" w:themeColor="text1"/>
          <w:lang w:val="en-US"/>
        </w:rPr>
        <w:t>|</w:t>
      </w:r>
      <w:r w:rsidRPr="00404268">
        <w:rPr>
          <w:i/>
          <w:color w:val="000000" w:themeColor="text1"/>
          <w:lang w:val="en-US"/>
        </w:rPr>
        <w:t>z</w:t>
      </w:r>
      <w:proofErr w:type="spellEnd"/>
      <w:r w:rsidRPr="00404268">
        <w:rPr>
          <w:color w:val="000000" w:themeColor="text1"/>
          <w:lang w:val="en-US"/>
        </w:rPr>
        <w:t xml:space="preserve">), </w:t>
      </w:r>
      <w:r w:rsidRPr="00404268">
        <w:rPr>
          <w:i/>
          <w:color w:val="000000" w:themeColor="text1"/>
          <w:lang w:val="en-US"/>
        </w:rPr>
        <w:t>q</w:t>
      </w:r>
      <w:r w:rsidRPr="00404268">
        <w:rPr>
          <w:rFonts w:eastAsia="Calibri" w:cs="Calibri"/>
          <w:i/>
          <w:color w:val="000000" w:themeColor="text1"/>
          <w:vertAlign w:val="subscript"/>
        </w:rPr>
        <w:t>φ</w:t>
      </w:r>
      <w:r w:rsidRPr="00404268">
        <w:rPr>
          <w:color w:val="000000" w:themeColor="text1"/>
          <w:lang w:val="en-US"/>
        </w:rPr>
        <w:t>(</w:t>
      </w:r>
      <w:proofErr w:type="spellStart"/>
      <w:r w:rsidRPr="00404268">
        <w:rPr>
          <w:i/>
          <w:color w:val="000000" w:themeColor="text1"/>
          <w:lang w:val="en-US"/>
        </w:rPr>
        <w:t>z</w:t>
      </w:r>
      <w:r w:rsidRPr="00404268">
        <w:rPr>
          <w:rFonts w:eastAsia="Calibri" w:cs="Calibri"/>
          <w:color w:val="000000" w:themeColor="text1"/>
          <w:lang w:val="en-US"/>
        </w:rPr>
        <w:t>|</w:t>
      </w:r>
      <w:r w:rsidRPr="00404268">
        <w:rPr>
          <w:i/>
          <w:color w:val="000000" w:themeColor="text1"/>
          <w:lang w:val="en-US"/>
        </w:rPr>
        <w:t>x</w:t>
      </w:r>
      <w:proofErr w:type="spellEnd"/>
      <w:r w:rsidRPr="00404268">
        <w:rPr>
          <w:color w:val="000000" w:themeColor="text1"/>
          <w:lang w:val="en-US"/>
        </w:rPr>
        <w:t xml:space="preserve">), and </w:t>
      </w:r>
      <w:r w:rsidRPr="00404268">
        <w:rPr>
          <w:i/>
          <w:color w:val="000000" w:themeColor="text1"/>
          <w:lang w:val="en-US"/>
        </w:rPr>
        <w:t>p</w:t>
      </w:r>
      <w:r w:rsidRPr="00404268">
        <w:rPr>
          <w:color w:val="000000" w:themeColor="text1"/>
          <w:lang w:val="en-US"/>
        </w:rPr>
        <w:t>(</w:t>
      </w:r>
      <w:r w:rsidRPr="00404268">
        <w:rPr>
          <w:i/>
          <w:color w:val="000000" w:themeColor="text1"/>
          <w:lang w:val="en-US"/>
        </w:rPr>
        <w:t>z</w:t>
      </w:r>
      <w:r w:rsidRPr="00404268">
        <w:rPr>
          <w:color w:val="000000" w:themeColor="text1"/>
          <w:lang w:val="en-US"/>
        </w:rPr>
        <w:t xml:space="preserve">), the KL divergence </w:t>
      </w:r>
      <w:r w:rsidRPr="00404268">
        <w:rPr>
          <w:i/>
          <w:color w:val="000000" w:themeColor="text1"/>
          <w:lang w:val="en-US"/>
        </w:rPr>
        <w:t>D</w:t>
      </w:r>
      <w:r w:rsidRPr="00404268">
        <w:rPr>
          <w:i/>
          <w:color w:val="000000" w:themeColor="text1"/>
          <w:vertAlign w:val="subscript"/>
          <w:lang w:val="en-US"/>
        </w:rPr>
        <w:t>KL</w:t>
      </w:r>
      <w:r w:rsidRPr="00404268">
        <w:rPr>
          <w:color w:val="000000" w:themeColor="text1"/>
          <w:lang w:val="en-US"/>
        </w:rPr>
        <w:t>(</w:t>
      </w:r>
      <w:r w:rsidRPr="00404268">
        <w:rPr>
          <w:i/>
          <w:color w:val="000000" w:themeColor="text1"/>
          <w:lang w:val="en-US"/>
        </w:rPr>
        <w:t>q</w:t>
      </w:r>
      <w:r w:rsidRPr="00404268">
        <w:rPr>
          <w:rFonts w:eastAsia="Calibri" w:cs="Calibri"/>
          <w:i/>
          <w:color w:val="000000" w:themeColor="text1"/>
          <w:vertAlign w:val="subscript"/>
        </w:rPr>
        <w:t>φ</w:t>
      </w:r>
      <w:r w:rsidRPr="00404268">
        <w:rPr>
          <w:color w:val="000000" w:themeColor="text1"/>
          <w:lang w:val="en-US"/>
        </w:rPr>
        <w:t>(</w:t>
      </w:r>
      <w:proofErr w:type="spellStart"/>
      <w:r w:rsidRPr="00404268">
        <w:rPr>
          <w:i/>
          <w:color w:val="000000" w:themeColor="text1"/>
          <w:lang w:val="en-US"/>
        </w:rPr>
        <w:t>z</w:t>
      </w:r>
      <w:r w:rsidRPr="00404268">
        <w:rPr>
          <w:rFonts w:eastAsia="Calibri" w:cs="Calibri"/>
          <w:color w:val="000000" w:themeColor="text1"/>
          <w:lang w:val="en-US"/>
        </w:rPr>
        <w:t>|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proofErr w:type="spellEnd"/>
      <w:r w:rsidRPr="00404268">
        <w:rPr>
          <w:color w:val="000000" w:themeColor="text1"/>
          <w:lang w:val="en-US"/>
        </w:rPr>
        <w:t>)</w:t>
      </w:r>
      <w:r w:rsidRPr="00404268">
        <w:rPr>
          <w:rFonts w:eastAsia="Calibri" w:cs="Calibri"/>
          <w:color w:val="000000" w:themeColor="text1"/>
          <w:lang w:val="en-US"/>
        </w:rPr>
        <w:t>||</w:t>
      </w:r>
      <w:r w:rsidRPr="00404268">
        <w:rPr>
          <w:i/>
          <w:color w:val="000000" w:themeColor="text1"/>
          <w:lang w:val="en-US"/>
        </w:rPr>
        <w:t>p</w:t>
      </w:r>
      <w:r w:rsidRPr="00404268">
        <w:rPr>
          <w:color w:val="000000" w:themeColor="text1"/>
          <w:lang w:val="en-US"/>
        </w:rPr>
        <w:t>(</w:t>
      </w:r>
      <w:r w:rsidRPr="00404268">
        <w:rPr>
          <w:i/>
          <w:color w:val="000000" w:themeColor="text1"/>
          <w:lang w:val="en-US"/>
        </w:rPr>
        <w:t>z</w:t>
      </w:r>
      <w:r w:rsidRPr="00404268">
        <w:rPr>
          <w:color w:val="000000" w:themeColor="text1"/>
          <w:lang w:val="en-US"/>
        </w:rPr>
        <w:t xml:space="preserve">)) has a close form and the </w:t>
      </w:r>
      <w:r w:rsidRPr="00404268">
        <w:rPr>
          <w:i/>
          <w:color w:val="000000" w:themeColor="text1"/>
          <w:lang w:val="en-US"/>
        </w:rPr>
        <w:t xml:space="preserve">ELBO </w:t>
      </w:r>
      <w:r w:rsidRPr="00404268">
        <w:rPr>
          <w:color w:val="000000" w:themeColor="text1"/>
          <w:lang w:val="en-US"/>
        </w:rPr>
        <w:t>in Eq. 2 can be estimated using</w:t>
      </w:r>
      <w:r w:rsidRPr="00404268">
        <w:rPr>
          <w:rFonts w:eastAsia="Calibri" w:cs="Calibri"/>
          <w:color w:val="000000" w:themeColor="text1"/>
          <w:lang w:val="en-US"/>
        </w:rPr>
        <w:t>:</w:t>
      </w:r>
    </w:p>
    <w:tbl>
      <w:tblPr>
        <w:tblW w:w="6946" w:type="dxa"/>
        <w:tblInd w:w="108" w:type="dxa"/>
        <w:tblLook w:val="04A0"/>
      </w:tblPr>
      <w:tblGrid>
        <w:gridCol w:w="6237"/>
        <w:gridCol w:w="709"/>
      </w:tblGrid>
      <w:tr w:rsidR="007579BE" w:rsidRPr="00BF3639" w:rsidTr="007579BE">
        <w:tc>
          <w:tcPr>
            <w:tcW w:w="6237" w:type="dxa"/>
            <w:vAlign w:val="center"/>
          </w:tcPr>
          <w:p w:rsidR="007579BE" w:rsidRPr="007579BE" w:rsidRDefault="007579BE" w:rsidP="007579BE">
            <w:pPr>
              <w:pStyle w:val="a9"/>
              <w:ind w:right="-25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 xml:space="preserve">ELBO ≅ -c∙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m</m:t>
                    </m:r>
                  </m:sup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(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|</m:t>
                    </m:r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|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- α∙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 xml:space="preserve">(1+ 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log</m:t>
                        </m:r>
                      </m:fNam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(σ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 xml:space="preserve">ij 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 xml:space="preserve">)- </m:t>
                        </m:r>
                      </m:e>
                    </m:func>
                  </m:e>
                </m:nary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)) ,</m:t>
                </m:r>
              </m:oMath>
            </m:oMathPara>
          </w:p>
        </w:tc>
        <w:tc>
          <w:tcPr>
            <w:tcW w:w="709" w:type="dxa"/>
            <w:vAlign w:val="center"/>
          </w:tcPr>
          <w:p w:rsidR="007579BE" w:rsidRPr="00BF3639" w:rsidRDefault="007579BE" w:rsidP="000339D9">
            <w:pPr>
              <w:pStyle w:val="-1"/>
            </w:pPr>
            <w:bookmarkStart w:id="17" w:name="_Ref98172175"/>
            <w:r>
              <w:t>(</w:t>
            </w:r>
            <w:r>
              <w:fldChar w:fldCharType="begin"/>
            </w:r>
            <w:r>
              <w:instrText xml:space="preserve"> SEQ Формула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  <w:bookmarkEnd w:id="17"/>
          </w:p>
        </w:tc>
      </w:tr>
    </w:tbl>
    <w:p w:rsidR="00EA51C8" w:rsidRPr="00404268" w:rsidRDefault="00EA51C8" w:rsidP="006F5334">
      <w:pPr>
        <w:pStyle w:val="ab"/>
        <w:spacing w:afterLines="30" w:line="276" w:lineRule="auto"/>
        <w:jc w:val="both"/>
        <w:rPr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 xml:space="preserve">where </w:t>
      </w:r>
      <w:r w:rsidRPr="00404268">
        <w:rPr>
          <w:i w:val="0"/>
          <w:color w:val="000000" w:themeColor="text1"/>
          <w:lang w:val="en-US"/>
        </w:rPr>
        <w:t xml:space="preserve">c </w:t>
      </w:r>
      <w:r w:rsidRPr="00404268">
        <w:rPr>
          <w:color w:val="000000" w:themeColor="text1"/>
          <w:lang w:val="en-US"/>
        </w:rPr>
        <w:t xml:space="preserve">is a positive constant, </w:t>
      </w:r>
      <w:r w:rsidRPr="00404268">
        <w:rPr>
          <w:i w:val="0"/>
          <w:color w:val="000000" w:themeColor="text1"/>
          <w:lang w:val="en-US"/>
        </w:rPr>
        <w:t>x</w:t>
      </w:r>
      <w:r w:rsidRPr="00404268">
        <w:rPr>
          <w:i w:val="0"/>
          <w:color w:val="000000" w:themeColor="text1"/>
          <w:vertAlign w:val="subscript"/>
          <w:lang w:val="en-US"/>
        </w:rPr>
        <w:t xml:space="preserve">i </w:t>
      </w:r>
      <w:r w:rsidRPr="00404268">
        <w:rPr>
          <w:color w:val="000000" w:themeColor="text1"/>
          <w:lang w:val="en-US"/>
        </w:rPr>
        <w:t xml:space="preserve">is the input data, </w:t>
      </w:r>
      <w:r w:rsidRPr="00404268">
        <w:rPr>
          <w:i w:val="0"/>
          <w:color w:val="000000" w:themeColor="text1"/>
          <w:lang w:val="en-US"/>
        </w:rPr>
        <w:t>x</w:t>
      </w:r>
      <w:r w:rsidRPr="00404268">
        <w:rPr>
          <w:i w:val="0"/>
          <w:color w:val="000000" w:themeColor="text1"/>
          <w:vertAlign w:val="subscript"/>
          <w:lang w:val="en-US"/>
        </w:rPr>
        <w:t>i</w:t>
      </w:r>
      <w:r w:rsidRPr="00404268">
        <w:rPr>
          <w:rFonts w:eastAsia="Calibri" w:cs="Calibri"/>
          <w:color w:val="000000" w:themeColor="text1"/>
          <w:vertAlign w:val="superscript"/>
          <w:lang w:val="en-US"/>
        </w:rPr>
        <w:t xml:space="preserve">′ </w:t>
      </w:r>
      <w:r w:rsidRPr="00404268">
        <w:rPr>
          <w:color w:val="000000" w:themeColor="text1"/>
          <w:lang w:val="en-US"/>
        </w:rPr>
        <w:t xml:space="preserve">is the output reconstruction, </w:t>
      </w:r>
      <w:r w:rsidRPr="00404268">
        <w:rPr>
          <w:i w:val="0"/>
          <w:color w:val="000000" w:themeColor="text1"/>
          <w:lang w:val="en-US"/>
        </w:rPr>
        <w:t>x</w:t>
      </w:r>
      <w:r w:rsidRPr="00404268">
        <w:rPr>
          <w:i w:val="0"/>
          <w:color w:val="000000" w:themeColor="text1"/>
          <w:vertAlign w:val="subscript"/>
          <w:lang w:val="en-US"/>
        </w:rPr>
        <w:t>i</w:t>
      </w:r>
      <w:r w:rsidRPr="00404268">
        <w:rPr>
          <w:rFonts w:eastAsia="Calibri" w:cs="Calibri"/>
          <w:color w:val="000000" w:themeColor="text1"/>
          <w:vertAlign w:val="superscript"/>
          <w:lang w:val="en-US"/>
        </w:rPr>
        <w:t xml:space="preserve">′ </w:t>
      </w:r>
      <w:r w:rsidRPr="00404268">
        <w:rPr>
          <w:rFonts w:eastAsia="Calibri" w:cs="Calibri"/>
          <w:color w:val="000000" w:themeColor="text1"/>
          <w:lang w:val="en-US"/>
        </w:rPr>
        <w:t xml:space="preserve">= </w:t>
      </w:r>
      <w:r w:rsidRPr="00404268">
        <w:rPr>
          <w:i w:val="0"/>
          <w:color w:val="000000" w:themeColor="text1"/>
          <w:lang w:val="en-US"/>
        </w:rPr>
        <w:t>x</w:t>
      </w:r>
      <w:r w:rsidRPr="00404268">
        <w:rPr>
          <w:rFonts w:eastAsia="Calibri" w:cs="Calibri"/>
          <w:i w:val="0"/>
          <w:color w:val="000000" w:themeColor="text1"/>
          <w:vertAlign w:val="subscript"/>
        </w:rPr>
        <w:t>θ</w:t>
      </w:r>
      <w:r w:rsidRPr="00404268">
        <w:rPr>
          <w:rFonts w:eastAsia="Calibri" w:cs="Calibri"/>
          <w:color w:val="000000" w:themeColor="text1"/>
          <w:vertAlign w:val="superscript"/>
          <w:lang w:val="en-US"/>
        </w:rPr>
        <w:t xml:space="preserve">′ </w:t>
      </w:r>
      <w:r w:rsidRPr="00404268">
        <w:rPr>
          <w:color w:val="000000" w:themeColor="text1"/>
          <w:lang w:val="en-US"/>
        </w:rPr>
        <w:t>(</w:t>
      </w:r>
      <w:proofErr w:type="gramStart"/>
      <w:r w:rsidRPr="00404268">
        <w:rPr>
          <w:i w:val="0"/>
          <w:color w:val="000000" w:themeColor="text1"/>
          <w:lang w:val="en-US"/>
        </w:rPr>
        <w:t>z</w:t>
      </w:r>
      <w:r w:rsidRPr="00404268">
        <w:rPr>
          <w:color w:val="000000" w:themeColor="text1"/>
          <w:lang w:val="en-US"/>
        </w:rPr>
        <w:t>(</w:t>
      </w:r>
      <w:proofErr w:type="gramEnd"/>
      <w:r w:rsidRPr="00404268">
        <w:rPr>
          <w:i w:val="0"/>
          <w:color w:val="000000" w:themeColor="text1"/>
          <w:lang w:val="en-US"/>
        </w:rPr>
        <w:t>x</w:t>
      </w:r>
      <w:r w:rsidRPr="00404268">
        <w:rPr>
          <w:i w:val="0"/>
          <w:color w:val="000000" w:themeColor="text1"/>
          <w:vertAlign w:val="subscript"/>
          <w:lang w:val="en-US"/>
        </w:rPr>
        <w:t>i</w:t>
      </w:r>
      <w:r w:rsidRPr="00404268">
        <w:rPr>
          <w:color w:val="000000" w:themeColor="text1"/>
          <w:lang w:val="en-US"/>
        </w:rPr>
        <w:t xml:space="preserve">)), </w:t>
      </w:r>
      <w:r w:rsidRPr="00A735DB">
        <w:rPr>
          <w:color w:val="000000" w:themeColor="text1"/>
          <w:lang w:val="en-US"/>
        </w:rPr>
        <w:t>µ</w:t>
      </w:r>
      <w:proofErr w:type="spellStart"/>
      <w:r w:rsidRPr="00A735DB">
        <w:rPr>
          <w:color w:val="000000" w:themeColor="text1"/>
          <w:lang w:val="en-US"/>
        </w:rPr>
        <w:t>ij</w:t>
      </w:r>
      <w:proofErr w:type="spellEnd"/>
      <w:r w:rsidRPr="00A735DB">
        <w:rPr>
          <w:color w:val="000000" w:themeColor="text1"/>
          <w:lang w:val="en-US"/>
        </w:rPr>
        <w:t xml:space="preserve"> </w:t>
      </w:r>
      <w:r w:rsidRPr="00404268">
        <w:rPr>
          <w:color w:val="000000" w:themeColor="text1"/>
          <w:lang w:val="en-US"/>
        </w:rPr>
        <w:t xml:space="preserve">refers to the </w:t>
      </w:r>
      <w:r w:rsidRPr="00A735DB">
        <w:rPr>
          <w:color w:val="000000" w:themeColor="text1"/>
          <w:lang w:val="en-US"/>
        </w:rPr>
        <w:t xml:space="preserve">j </w:t>
      </w:r>
      <w:r w:rsidRPr="00404268">
        <w:rPr>
          <w:color w:val="000000" w:themeColor="text1"/>
          <w:lang w:val="en-US"/>
        </w:rPr>
        <w:t xml:space="preserve">element of the vector </w:t>
      </w:r>
      <w:r w:rsidRPr="00A735DB">
        <w:rPr>
          <w:color w:val="000000" w:themeColor="text1"/>
          <w:lang w:val="en-US"/>
        </w:rPr>
        <w:t>µ</w:t>
      </w:r>
      <w:proofErr w:type="spellStart"/>
      <w:r w:rsidRPr="00A735DB">
        <w:rPr>
          <w:color w:val="000000" w:themeColor="text1"/>
          <w:lang w:val="en-US"/>
        </w:rPr>
        <w:t>i</w:t>
      </w:r>
      <w:proofErr w:type="spellEnd"/>
      <w:r w:rsidRPr="00404268">
        <w:rPr>
          <w:color w:val="000000" w:themeColor="text1"/>
          <w:lang w:val="en-US"/>
        </w:rPr>
        <w:t xml:space="preserve">, </w:t>
      </w:r>
      <w:r w:rsidRPr="00A735DB">
        <w:rPr>
          <w:color w:val="000000" w:themeColor="text1"/>
          <w:lang w:val="en-US"/>
        </w:rPr>
        <w:t xml:space="preserve">σij2 </w:t>
      </w:r>
      <w:r w:rsidRPr="00404268">
        <w:rPr>
          <w:color w:val="000000" w:themeColor="text1"/>
          <w:lang w:val="en-US"/>
        </w:rPr>
        <w:t xml:space="preserve">refers to the </w:t>
      </w:r>
      <w:r w:rsidRPr="00A735DB">
        <w:rPr>
          <w:color w:val="000000" w:themeColor="text1"/>
          <w:lang w:val="en-US"/>
        </w:rPr>
        <w:t xml:space="preserve">j </w:t>
      </w:r>
      <w:r w:rsidRPr="00404268">
        <w:rPr>
          <w:color w:val="000000" w:themeColor="text1"/>
          <w:lang w:val="en-US"/>
        </w:rPr>
        <w:t xml:space="preserve">element of the vector </w:t>
      </w:r>
      <w:r w:rsidRPr="00A735DB">
        <w:rPr>
          <w:color w:val="000000" w:themeColor="text1"/>
          <w:lang w:val="en-US"/>
        </w:rPr>
        <w:t>σi2</w:t>
      </w:r>
      <w:r w:rsidRPr="00404268">
        <w:rPr>
          <w:color w:val="000000" w:themeColor="text1"/>
          <w:lang w:val="en-US"/>
        </w:rPr>
        <w:t xml:space="preserve">, </w:t>
      </w:r>
      <w:r w:rsidRPr="00A735DB">
        <w:rPr>
          <w:color w:val="000000" w:themeColor="text1"/>
          <w:lang w:val="en-US"/>
        </w:rPr>
        <w:t>µ</w:t>
      </w:r>
      <w:proofErr w:type="spellStart"/>
      <w:r w:rsidRPr="00A735DB">
        <w:rPr>
          <w:color w:val="000000" w:themeColor="text1"/>
          <w:lang w:val="en-US"/>
        </w:rPr>
        <w:t>i</w:t>
      </w:r>
      <w:proofErr w:type="spellEnd"/>
      <w:r w:rsidRPr="00A735DB">
        <w:rPr>
          <w:color w:val="000000" w:themeColor="text1"/>
          <w:lang w:val="en-US"/>
        </w:rPr>
        <w:t xml:space="preserve"> = µφ</w:t>
      </w:r>
      <w:r w:rsidRPr="00404268">
        <w:rPr>
          <w:color w:val="000000" w:themeColor="text1"/>
          <w:lang w:val="en-US"/>
        </w:rPr>
        <w:t>(</w:t>
      </w:r>
      <w:r w:rsidRPr="00A735DB">
        <w:rPr>
          <w:color w:val="000000" w:themeColor="text1"/>
          <w:lang w:val="en-US"/>
        </w:rPr>
        <w:t>xi</w:t>
      </w:r>
      <w:r w:rsidRPr="00404268">
        <w:rPr>
          <w:color w:val="000000" w:themeColor="text1"/>
          <w:lang w:val="en-US"/>
        </w:rPr>
        <w:t xml:space="preserve">), </w:t>
      </w:r>
      <w:r w:rsidRPr="00A735DB">
        <w:rPr>
          <w:color w:val="000000" w:themeColor="text1"/>
          <w:lang w:val="en-US"/>
        </w:rPr>
        <w:t>σi2 = σφ2</w:t>
      </w:r>
      <w:r w:rsidRPr="00404268">
        <w:rPr>
          <w:color w:val="000000" w:themeColor="text1"/>
          <w:lang w:val="en-US"/>
        </w:rPr>
        <w:t>(</w:t>
      </w:r>
      <w:r w:rsidRPr="00A735DB">
        <w:rPr>
          <w:color w:val="000000" w:themeColor="text1"/>
          <w:lang w:val="en-US"/>
        </w:rPr>
        <w:t>xi</w:t>
      </w:r>
      <w:r w:rsidRPr="00404268">
        <w:rPr>
          <w:color w:val="000000" w:themeColor="text1"/>
          <w:lang w:val="en-US"/>
        </w:rPr>
        <w:t xml:space="preserve">), </w:t>
      </w:r>
      <w:r w:rsidRPr="00A735DB">
        <w:rPr>
          <w:color w:val="000000" w:themeColor="text1"/>
          <w:lang w:val="en-US"/>
        </w:rPr>
        <w:t xml:space="preserve">m </w:t>
      </w:r>
      <w:r w:rsidRPr="00404268">
        <w:rPr>
          <w:color w:val="000000" w:themeColor="text1"/>
          <w:lang w:val="en-US"/>
        </w:rPr>
        <w:t xml:space="preserve">represents the number of data points in the training set, and </w:t>
      </w:r>
      <w:r w:rsidRPr="00404268">
        <w:rPr>
          <w:i w:val="0"/>
          <w:color w:val="000000" w:themeColor="text1"/>
          <w:lang w:val="en-US"/>
        </w:rPr>
        <w:t xml:space="preserve">n </w:t>
      </w:r>
      <w:r w:rsidRPr="00404268">
        <w:rPr>
          <w:color w:val="000000" w:themeColor="text1"/>
          <w:lang w:val="en-US"/>
        </w:rPr>
        <w:t>refers to the dimensionality of the latent space.</w:t>
      </w:r>
    </w:p>
    <w:p w:rsidR="00F27B5F" w:rsidRPr="00404268" w:rsidRDefault="00F27B5F" w:rsidP="006F5334">
      <w:pPr>
        <w:spacing w:afterLines="30" w:line="276" w:lineRule="auto"/>
        <w:ind w:firstLine="0"/>
        <w:jc w:val="both"/>
        <w:rPr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>Hence, the contributions of this work could be outlined as follows:</w:t>
      </w:r>
    </w:p>
    <w:p w:rsidR="00F27B5F" w:rsidRPr="00F27B5F" w:rsidRDefault="00F27B5F" w:rsidP="00184BF6">
      <w:pPr>
        <w:pStyle w:val="a0"/>
        <w:numPr>
          <w:ilvl w:val="0"/>
          <w:numId w:val="24"/>
        </w:numPr>
        <w:spacing w:afterLines="30" w:line="276" w:lineRule="auto"/>
        <w:jc w:val="both"/>
      </w:pPr>
      <w:r w:rsidRPr="00404268">
        <w:rPr>
          <w:color w:val="000000" w:themeColor="text1"/>
        </w:rPr>
        <w:t>A thorough taxonomy of the existing works is conducted with reference</w:t>
      </w:r>
      <w:r w:rsidRPr="00A735DB">
        <w:rPr>
          <w:color w:val="000000" w:themeColor="text1"/>
        </w:rPr>
        <w:t xml:space="preserve"> to various</w:t>
      </w:r>
      <w:r w:rsidR="00184BF6" w:rsidRPr="00A735DB">
        <w:rPr>
          <w:color w:val="000000" w:themeColor="text1"/>
        </w:rPr>
        <w:t xml:space="preserve"> </w:t>
      </w:r>
      <w:r w:rsidRPr="00A735DB">
        <w:rPr>
          <w:color w:val="000000" w:themeColor="text1"/>
        </w:rPr>
        <w:t>aspects, such as the methodology deployed to design the proposed models</w:t>
      </w:r>
      <w:r w:rsidRPr="00F27B5F">
        <w:t>, types of</w:t>
      </w:r>
      <w:r w:rsidR="00184BF6">
        <w:t xml:space="preserve"> </w:t>
      </w:r>
      <w:r w:rsidRPr="00F27B5F">
        <w:t>image data that could be processed by the subject technology, and their application</w:t>
      </w:r>
      <w:r w:rsidR="00184BF6">
        <w:t xml:space="preserve"> </w:t>
      </w:r>
      <w:r w:rsidRPr="00F27B5F">
        <w:t>scenarios.</w:t>
      </w:r>
    </w:p>
    <w:p w:rsidR="00F27B5F" w:rsidRPr="00F27B5F" w:rsidRDefault="00F27B5F" w:rsidP="00184BF6">
      <w:pPr>
        <w:pStyle w:val="a0"/>
        <w:numPr>
          <w:ilvl w:val="0"/>
          <w:numId w:val="24"/>
        </w:numPr>
        <w:spacing w:afterLines="30" w:line="276" w:lineRule="auto"/>
        <w:jc w:val="both"/>
      </w:pPr>
      <w:r w:rsidRPr="00F27B5F">
        <w:t>Public datasets deployed to validate the proposed models on 3D point cloud data</w:t>
      </w:r>
      <w:r w:rsidR="00184BF6">
        <w:t xml:space="preserve"> </w:t>
      </w:r>
      <w:r w:rsidRPr="00F27B5F">
        <w:t>are discussed and compared with regard to different parameters.</w:t>
      </w:r>
    </w:p>
    <w:p w:rsidR="00F27B5F" w:rsidRPr="00F27B5F" w:rsidRDefault="00F27B5F" w:rsidP="00184BF6">
      <w:pPr>
        <w:pStyle w:val="a0"/>
        <w:numPr>
          <w:ilvl w:val="0"/>
          <w:numId w:val="24"/>
        </w:numPr>
        <w:spacing w:afterLines="30" w:line="276" w:lineRule="auto"/>
        <w:jc w:val="both"/>
      </w:pPr>
      <w:r w:rsidRPr="00F27B5F">
        <w:t>Several comparisons of the most significant works identified in the state-of-the-art</w:t>
      </w:r>
      <w:r w:rsidR="00184BF6">
        <w:t xml:space="preserve"> </w:t>
      </w:r>
      <w:r w:rsidRPr="00F27B5F">
        <w:t>have been conducted to demonstrate their performance across multiple datasets</w:t>
      </w:r>
      <w:r w:rsidR="00184BF6">
        <w:t xml:space="preserve"> </w:t>
      </w:r>
      <w:r>
        <w:t>and metrics.</w:t>
      </w:r>
    </w:p>
    <w:p w:rsidR="00434943" w:rsidRDefault="00F27B5F" w:rsidP="00184BF6">
      <w:pPr>
        <w:pStyle w:val="a0"/>
        <w:numPr>
          <w:ilvl w:val="0"/>
          <w:numId w:val="24"/>
        </w:numPr>
        <w:spacing w:afterLines="30" w:line="276" w:lineRule="auto"/>
        <w:jc w:val="both"/>
      </w:pPr>
      <w:r w:rsidRPr="00F27B5F">
        <w:t>Current challenges and issues that remained unresolved have been targeted. Insights</w:t>
      </w:r>
      <w:r w:rsidR="00184BF6">
        <w:t xml:space="preserve"> </w:t>
      </w:r>
      <w:r w:rsidRPr="00F27B5F">
        <w:t>about future directions and trends have been discussed along with their potential</w:t>
      </w:r>
      <w:r w:rsidR="00184BF6">
        <w:t xml:space="preserve"> </w:t>
      </w:r>
      <w:r w:rsidRPr="00F27B5F">
        <w:t>impact on research and development in the near and distant future.</w:t>
      </w:r>
      <w:bookmarkEnd w:id="12"/>
      <w:bookmarkEnd w:id="11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</w:p>
    <w:p w:rsidR="00434943" w:rsidRPr="00DF2A6E" w:rsidRDefault="00434943" w:rsidP="006F5334">
      <w:pPr>
        <w:spacing w:afterLines="30" w:line="276" w:lineRule="auto"/>
        <w:ind w:firstLine="0"/>
        <w:jc w:val="both"/>
        <w:rPr>
          <w:lang w:val="en-US"/>
        </w:rPr>
      </w:pPr>
      <w:r w:rsidRPr="00DF2A6E">
        <w:rPr>
          <w:lang w:val="en-US"/>
        </w:rPr>
        <w:t>This suggests a two-step approach:</w:t>
      </w:r>
    </w:p>
    <w:p w:rsidR="00434943" w:rsidRDefault="00434943" w:rsidP="00235B6C">
      <w:pPr>
        <w:pStyle w:val="a"/>
        <w:tabs>
          <w:tab w:val="clear" w:pos="993"/>
          <w:tab w:val="num" w:pos="992"/>
        </w:tabs>
        <w:spacing w:afterLines="30" w:line="276" w:lineRule="auto"/>
        <w:ind w:left="1069" w:hanging="360"/>
        <w:jc w:val="both"/>
      </w:pPr>
      <w:r>
        <w:t>Find a set of primary matches using the conventional forward matching scheme, and</w:t>
      </w:r>
      <w:r w:rsidR="00184BF6">
        <w:t xml:space="preserve"> </w:t>
      </w:r>
      <w:r>
        <w:t>designate as preferred matches a subset of them with low distance ratios (and hence</w:t>
      </w:r>
      <w:r w:rsidR="00184BF6">
        <w:t xml:space="preserve"> </w:t>
      </w:r>
      <w:r>
        <w:t>relatively higher con</w:t>
      </w:r>
      <w:r w:rsidR="00184BF6">
        <w:t>fidence).</w:t>
      </w:r>
    </w:p>
    <w:p w:rsidR="00434943" w:rsidRDefault="00434943" w:rsidP="00184BF6">
      <w:pPr>
        <w:pStyle w:val="a"/>
        <w:tabs>
          <w:tab w:val="clear" w:pos="993"/>
          <w:tab w:val="num" w:pos="992"/>
        </w:tabs>
        <w:spacing w:afterLines="30" w:line="276" w:lineRule="auto"/>
        <w:jc w:val="both"/>
      </w:pPr>
      <w:r>
        <w:t>Augment the set of primary matches by performing a p</w:t>
      </w:r>
      <w:r w:rsidR="00184BF6">
        <w:t xml:space="preserve">rioritized inverse matching </w:t>
      </w:r>
      <w:r>
        <w:t>starting from the preferred matches as the model points to search for in the images.</w:t>
      </w:r>
    </w:p>
    <w:p w:rsidR="000D2AB1" w:rsidRDefault="00434943" w:rsidP="007579BE">
      <w:pPr>
        <w:spacing w:afterLines="30" w:line="276" w:lineRule="auto"/>
        <w:ind w:firstLine="0"/>
        <w:jc w:val="both"/>
        <w:rPr>
          <w:lang w:val="en-US"/>
        </w:rPr>
      </w:pPr>
      <w:r w:rsidRPr="00924756">
        <w:rPr>
          <w:lang w:val="en-US"/>
        </w:rPr>
        <w:lastRenderedPageBreak/>
        <w:t>The final pose estimation is carried out on the augmented set of matches.</w:t>
      </w:r>
    </w:p>
    <w:p w:rsidR="003611C5" w:rsidRDefault="003611C5" w:rsidP="007579BE">
      <w:pPr>
        <w:spacing w:afterLines="30" w:line="276" w:lineRule="auto"/>
        <w:ind w:firstLine="0"/>
        <w:jc w:val="both"/>
        <w:rPr>
          <w:rFonts w:eastAsia="Calibri"/>
          <w:lang w:val="en-US"/>
        </w:rPr>
      </w:pPr>
      <w:r w:rsidRPr="003611C5">
        <w:rPr>
          <w:rFonts w:eastAsia="Calibri"/>
          <w:lang w:val="en-US"/>
        </w:rPr>
        <w:t>If the model point</w:t>
      </w:r>
      <w:r>
        <w:rPr>
          <w:rFonts w:eastAsia="Calibri"/>
          <w:lang w:val="en-US"/>
        </w:rPr>
        <w:t xml:space="preserve"> </w:t>
      </w:r>
      <w:r w:rsidRPr="003611C5">
        <w:rPr>
          <w:rFonts w:eastAsia="Calibri"/>
          <w:lang w:val="en-US"/>
        </w:rPr>
        <w:t>isn’t observed, the corresponding points within the distance</w:t>
      </w:r>
      <w:r>
        <w:rPr>
          <w:rFonts w:eastAsia="Calibri"/>
          <w:lang w:val="en-US"/>
        </w:rPr>
        <w:t xml:space="preserve"> </w:t>
      </w:r>
      <w:r w:rsidRPr="003611C5">
        <w:rPr>
          <w:rFonts w:eastAsia="Calibri"/>
          <w:lang w:val="en-US"/>
        </w:rPr>
        <w:t xml:space="preserve">threshold </w:t>
      </w:r>
      <w:proofErr w:type="spellStart"/>
      <w:r w:rsidRPr="00235B6C">
        <w:rPr>
          <w:rFonts w:eastAsia="Calibri"/>
          <w:lang w:val="en-US"/>
        </w:rPr>
        <w:t>dth</w:t>
      </w:r>
      <w:proofErr w:type="spellEnd"/>
      <w:r w:rsidRPr="003611C5">
        <w:rPr>
          <w:rFonts w:ascii="CMMI7" w:eastAsia="Calibri" w:hAnsi="CMMI7" w:cs="CMMI7"/>
          <w:sz w:val="14"/>
          <w:szCs w:val="14"/>
          <w:lang w:val="en-US"/>
        </w:rPr>
        <w:t xml:space="preserve"> </w:t>
      </w:r>
      <w:r w:rsidRPr="003611C5">
        <w:rPr>
          <w:rFonts w:eastAsia="Calibri"/>
          <w:lang w:val="en-US"/>
        </w:rPr>
        <w:t>in partial view point cloud will not appear.</w:t>
      </w:r>
      <w:r>
        <w:rPr>
          <w:rFonts w:eastAsia="Calibri"/>
          <w:lang w:val="en-US"/>
        </w:rPr>
        <w:t xml:space="preserve"> </w:t>
      </w:r>
      <w:r w:rsidRPr="003611C5">
        <w:rPr>
          <w:rFonts w:eastAsia="Calibri"/>
          <w:lang w:val="en-US"/>
        </w:rPr>
        <w:t xml:space="preserve">At last, the </w:t>
      </w:r>
      <w:proofErr w:type="spellStart"/>
      <w:r w:rsidRPr="003611C5">
        <w:rPr>
          <w:rFonts w:eastAsia="Calibri"/>
          <w:lang w:val="en-US"/>
        </w:rPr>
        <w:t>observability</w:t>
      </w:r>
      <w:proofErr w:type="spellEnd"/>
      <w:r w:rsidRPr="003611C5">
        <w:rPr>
          <w:rFonts w:eastAsia="Calibri"/>
          <w:lang w:val="en-US"/>
        </w:rPr>
        <w:t xml:space="preserve"> of the model point </w:t>
      </w:r>
      <w:r w:rsidRPr="003611C5">
        <w:rPr>
          <w:rFonts w:ascii="CMMI10" w:eastAsia="Calibri" w:hAnsi="CMMI10" w:cs="CMMI10"/>
          <w:lang w:val="en-US"/>
        </w:rPr>
        <w:t xml:space="preserve">p </w:t>
      </w:r>
      <w:r w:rsidRPr="003611C5">
        <w:rPr>
          <w:rFonts w:eastAsia="Calibri"/>
          <w:lang w:val="en-US"/>
        </w:rPr>
        <w:t>is calculated</w:t>
      </w:r>
      <w:r>
        <w:rPr>
          <w:rFonts w:eastAsia="Calibri"/>
          <w:lang w:val="en-US"/>
        </w:rPr>
        <w:t xml:space="preserve"> </w:t>
      </w:r>
      <w:r w:rsidR="00977FAB">
        <w:rPr>
          <w:rFonts w:eastAsia="Calibri"/>
          <w:lang w:val="en-US"/>
        </w:rPr>
        <w:t>according to</w:t>
      </w:r>
      <w:r w:rsidR="00977FAB" w:rsidRPr="00977FAB">
        <w:rPr>
          <w:rFonts w:eastAsia="Calibri"/>
          <w:lang w:val="en-US"/>
        </w:rPr>
        <w:t xml:space="preserve"> </w:t>
      </w:r>
      <w:r w:rsidR="00CB60C2">
        <w:rPr>
          <w:rFonts w:eastAsia="Calibri"/>
          <w:lang w:val="en-US"/>
        </w:rPr>
        <w:t>(2)</w:t>
      </w:r>
      <w:r w:rsidRPr="003611C5">
        <w:rPr>
          <w:rFonts w:eastAsia="Calibri"/>
          <w:lang w:val="en-US"/>
        </w:rPr>
        <w:t>.</w:t>
      </w:r>
    </w:p>
    <w:tbl>
      <w:tblPr>
        <w:tblW w:w="18003" w:type="dxa"/>
        <w:tblInd w:w="108" w:type="dxa"/>
        <w:tblLook w:val="04A0"/>
      </w:tblPr>
      <w:tblGrid>
        <w:gridCol w:w="3402"/>
        <w:gridCol w:w="6946"/>
        <w:gridCol w:w="6946"/>
        <w:gridCol w:w="709"/>
      </w:tblGrid>
      <w:tr w:rsidR="007579BE" w:rsidRPr="00BF3639" w:rsidTr="00283B66">
        <w:tc>
          <w:tcPr>
            <w:tcW w:w="3402" w:type="dxa"/>
            <w:vAlign w:val="center"/>
          </w:tcPr>
          <w:p w:rsidR="007579BE" w:rsidRPr="00283B66" w:rsidRDefault="00283B66" w:rsidP="00283B66">
            <w:pPr>
              <w:pStyle w:val="a9"/>
              <w:ind w:right="-1242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Obs</m:t>
                </m:r>
                <m:d>
                  <m:dPr>
                    <m:ctrlPr>
                      <w:rPr>
                        <w:rFonts w:ascii="Cambria Math" w:eastAsia="Calibri" w:hAnsi="Cambria Math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p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Calibri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/>
                      </w:rPr>
                      <m:t>K</m:t>
                    </m:r>
                  </m:den>
                </m:f>
                <m:nary>
                  <m:naryPr>
                    <m:chr m:val="∑"/>
                    <m:limLoc m:val="subSup"/>
                    <m:ctrlPr>
                      <w:rPr>
                        <w:rFonts w:ascii="Cambria Math" w:eastAsia="Calibri" w:hAnsi="Cambria Math"/>
                      </w:rPr>
                    </m:ctrlPr>
                  </m:naryPr>
                  <m:sub>
                    <m:r>
                      <w:rPr>
                        <w:rFonts w:ascii="Cambria Math" w:eastAsia="Calibri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>=0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>-1</m:t>
                    </m:r>
                  </m:sup>
                  <m:e>
                    <m:r>
                      <w:rPr>
                        <w:rFonts w:ascii="Cambria Math" w:eastAsia="Calibri" w:hAnsi="Cambria Math"/>
                      </w:rPr>
                      <m:t>δ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eastAsia="Calibri" w:hAnsi="Cambria Math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eastAsia="Calibri" w:hAnsi="Cambria Math"/>
                    <w:lang w:val="en-US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6946" w:type="dxa"/>
            <w:vAlign w:val="center"/>
          </w:tcPr>
          <w:p w:rsidR="007579BE" w:rsidRPr="00BF3639" w:rsidRDefault="007579BE" w:rsidP="000339D9">
            <w:pPr>
              <w:pStyle w:val="-1"/>
            </w:pPr>
            <w:r>
              <w:t>(</w:t>
            </w:r>
            <w:r>
              <w:fldChar w:fldCharType="begin"/>
            </w:r>
            <w:r>
              <w:instrText xml:space="preserve"> SEQ Формула \* ARABIC </w:instrText>
            </w:r>
            <w:r>
              <w:fldChar w:fldCharType="separate"/>
            </w:r>
            <w:r w:rsidR="00283B66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  <w:tc>
          <w:tcPr>
            <w:tcW w:w="6946" w:type="dxa"/>
            <w:vAlign w:val="center"/>
          </w:tcPr>
          <w:p w:rsidR="007579BE" w:rsidRPr="00BF3639" w:rsidRDefault="007579BE" w:rsidP="007579BE">
            <w:pPr>
              <w:pStyle w:val="a9"/>
              <w:jc w:val="left"/>
            </w:pPr>
          </w:p>
        </w:tc>
        <w:tc>
          <w:tcPr>
            <w:tcW w:w="709" w:type="dxa"/>
            <w:vAlign w:val="center"/>
          </w:tcPr>
          <w:p w:rsidR="007579BE" w:rsidRPr="007579BE" w:rsidRDefault="007579BE" w:rsidP="007579BE">
            <w:pPr>
              <w:pStyle w:val="-1"/>
              <w:jc w:val="left"/>
              <w:rPr>
                <w:lang w:val="en-US"/>
              </w:rPr>
            </w:pPr>
          </w:p>
        </w:tc>
      </w:tr>
    </w:tbl>
    <w:p w:rsidR="007579BE" w:rsidRPr="00977FAB" w:rsidRDefault="007579BE" w:rsidP="007579BE">
      <w:pPr>
        <w:spacing w:afterLines="30" w:line="276" w:lineRule="auto"/>
        <w:ind w:firstLine="0"/>
        <w:jc w:val="both"/>
        <w:rPr>
          <w:rFonts w:eastAsia="Calibri"/>
          <w:lang w:val="en-US"/>
        </w:rPr>
      </w:pPr>
    </w:p>
    <w:p w:rsidR="00F76167" w:rsidRDefault="00F76167" w:rsidP="006F5334">
      <w:pPr>
        <w:pStyle w:val="ab"/>
        <w:spacing w:afterLines="30" w:line="276" w:lineRule="auto"/>
        <w:jc w:val="both"/>
        <w:rPr>
          <w:rFonts w:eastAsia="Calibri"/>
          <w:lang w:val="en-US"/>
        </w:rPr>
      </w:pPr>
      <w:r w:rsidRPr="00F76167">
        <w:rPr>
          <w:rFonts w:eastAsia="Calibri"/>
          <w:lang w:val="en-US"/>
        </w:rPr>
        <w:t xml:space="preserve">Here, </w:t>
      </w:r>
      <w:r w:rsidRPr="00F76167">
        <w:rPr>
          <w:rFonts w:ascii="CMMI10" w:eastAsia="Calibri" w:hAnsi="CMMI10" w:cs="CMMI10"/>
          <w:lang w:val="en-US"/>
        </w:rPr>
        <w:t xml:space="preserve">K </w:t>
      </w:r>
      <w:r w:rsidRPr="00F76167">
        <w:rPr>
          <w:rFonts w:eastAsia="Calibri"/>
          <w:lang w:val="en-US"/>
        </w:rPr>
        <w:t xml:space="preserve">represents the number of viewpoints. </w:t>
      </w:r>
      <w:proofErr w:type="gramStart"/>
      <w:r w:rsidRPr="00F76167">
        <w:rPr>
          <w:rFonts w:ascii="CMMI10" w:eastAsia="Calibri" w:hAnsi="CMMI10" w:cs="CMMI10"/>
          <w:lang w:val="en-US"/>
        </w:rPr>
        <w:t>o</w:t>
      </w:r>
      <w:r w:rsidRPr="00F76167">
        <w:rPr>
          <w:rFonts w:ascii="CMMI7" w:eastAsia="Calibri" w:hAnsi="CMMI7" w:cs="CMMI7"/>
          <w:sz w:val="14"/>
          <w:szCs w:val="14"/>
          <w:lang w:val="en-US"/>
        </w:rPr>
        <w:t>k</w:t>
      </w:r>
      <w:proofErr w:type="gramEnd"/>
      <w:r w:rsidRPr="00F76167">
        <w:rPr>
          <w:rFonts w:ascii="CMMI7" w:eastAsia="Calibri" w:hAnsi="CMMI7" w:cs="CMMI7"/>
          <w:sz w:val="14"/>
          <w:szCs w:val="14"/>
          <w:lang w:val="en-US"/>
        </w:rPr>
        <w:t xml:space="preserve"> </w:t>
      </w:r>
      <w:r w:rsidRPr="00F76167">
        <w:rPr>
          <w:rFonts w:eastAsia="Calibri"/>
          <w:lang w:val="en-US"/>
        </w:rPr>
        <w:t>represents</w:t>
      </w:r>
      <w:r>
        <w:rPr>
          <w:rFonts w:eastAsia="Calibri"/>
          <w:lang w:val="en-US"/>
        </w:rPr>
        <w:t xml:space="preserve"> </w:t>
      </w:r>
      <w:r w:rsidRPr="00F76167">
        <w:rPr>
          <w:rFonts w:eastAsia="Calibri"/>
          <w:lang w:val="en-US"/>
        </w:rPr>
        <w:t>the direction of the vie</w:t>
      </w:r>
      <w:r w:rsidR="006A244D">
        <w:rPr>
          <w:rFonts w:eastAsia="Calibri"/>
          <w:lang w:val="en-US"/>
        </w:rPr>
        <w:t xml:space="preserve">wpoint vector, and the function </w:t>
      </w:r>
      <w:r>
        <w:rPr>
          <w:rFonts w:ascii="CMMI10" w:eastAsia="Calibri" w:hAnsi="CMMI10" w:cs="CMMI10"/>
          <w:lang w:val="en-US"/>
        </w:rPr>
        <w:t xml:space="preserve"> </w:t>
      </w:r>
      <w:r>
        <w:rPr>
          <w:rFonts w:eastAsia="Calibri"/>
          <w:lang w:val="en-US"/>
        </w:rPr>
        <w:t xml:space="preserve">δ </w:t>
      </w:r>
      <w:r w:rsidRPr="00F76167">
        <w:rPr>
          <w:rFonts w:eastAsia="Calibri"/>
          <w:lang w:val="en-US"/>
        </w:rPr>
        <w:t xml:space="preserve">returns "1" when the model point </w:t>
      </w:r>
      <w:r w:rsidRPr="00F76167">
        <w:rPr>
          <w:rFonts w:ascii="CMMI10" w:eastAsia="Calibri" w:hAnsi="CMMI10" w:cs="CMMI10"/>
          <w:lang w:val="en-US"/>
        </w:rPr>
        <w:t xml:space="preserve">p </w:t>
      </w:r>
      <w:r w:rsidRPr="00F76167">
        <w:rPr>
          <w:rFonts w:eastAsia="Calibri"/>
          <w:lang w:val="en-US"/>
        </w:rPr>
        <w:t>is observed. Fig. 4 shows</w:t>
      </w:r>
      <w:r>
        <w:rPr>
          <w:rFonts w:eastAsia="Calibri"/>
          <w:lang w:val="en-US"/>
        </w:rPr>
        <w:t xml:space="preserve"> the object </w:t>
      </w:r>
      <w:r w:rsidRPr="00F76167">
        <w:rPr>
          <w:rFonts w:eastAsia="Calibri"/>
          <w:lang w:val="en-US"/>
        </w:rPr>
        <w:t xml:space="preserve">model and the </w:t>
      </w:r>
      <w:proofErr w:type="spellStart"/>
      <w:r w:rsidRPr="00F76167">
        <w:rPr>
          <w:rFonts w:eastAsia="Calibri"/>
          <w:lang w:val="en-US"/>
        </w:rPr>
        <w:t>observability</w:t>
      </w:r>
      <w:proofErr w:type="spellEnd"/>
      <w:r w:rsidRPr="00F76167">
        <w:rPr>
          <w:rFonts w:eastAsia="Calibri"/>
          <w:lang w:val="en-US"/>
        </w:rPr>
        <w:t xml:space="preserve"> maps for different</w:t>
      </w:r>
      <w:r>
        <w:rPr>
          <w:rFonts w:eastAsia="Calibri"/>
          <w:lang w:val="en-US"/>
        </w:rPr>
        <w:t xml:space="preserve"> </w:t>
      </w:r>
      <w:r w:rsidRPr="00F76167">
        <w:rPr>
          <w:rFonts w:eastAsia="Calibri"/>
          <w:lang w:val="en-US"/>
        </w:rPr>
        <w:t>number of viewpoints.</w:t>
      </w:r>
    </w:p>
    <w:p w:rsidR="000F7FF9" w:rsidRPr="000F7FF9" w:rsidRDefault="000F7FF9" w:rsidP="006F5334">
      <w:pPr>
        <w:spacing w:afterLines="30" w:line="276" w:lineRule="auto"/>
        <w:jc w:val="both"/>
        <w:rPr>
          <w:rFonts w:eastAsia="Calibri"/>
          <w:lang w:val="en-US"/>
        </w:rPr>
      </w:pPr>
    </w:p>
    <w:p w:rsidR="00E24A64" w:rsidRPr="000F7FF9" w:rsidRDefault="00FF34BE" w:rsidP="006F5334">
      <w:pPr>
        <w:pStyle w:val="-1"/>
        <w:spacing w:afterLines="30" w:line="276" w:lineRule="auto"/>
        <w:jc w:val="both"/>
        <w:rPr>
          <w:lang w:val="en-US"/>
        </w:rPr>
      </w:pPr>
      <w:proofErr w:type="gramStart"/>
      <w:r w:rsidRPr="002E0BE9">
        <w:rPr>
          <w:rFonts w:eastAsia="Calibri"/>
          <w:b/>
          <w:lang w:val="en-US"/>
        </w:rPr>
        <w:t xml:space="preserve">Table </w:t>
      </w:r>
      <w:r w:rsidR="00493D69" w:rsidRPr="002E0BE9">
        <w:rPr>
          <w:rFonts w:eastAsia="Calibri"/>
          <w:b/>
          <w:lang w:val="en-US"/>
        </w:rPr>
        <w:t>1</w:t>
      </w:r>
      <w:r w:rsidRPr="002E0BE9">
        <w:rPr>
          <w:rFonts w:eastAsia="Calibri"/>
          <w:b/>
          <w:lang w:val="en-US"/>
        </w:rPr>
        <w:t>.0:</w:t>
      </w:r>
      <w:r w:rsidR="00E24A64" w:rsidRPr="007D7B98">
        <w:rPr>
          <w:rFonts w:eastAsia="Calibri"/>
          <w:lang w:val="en-US"/>
        </w:rPr>
        <w:t xml:space="preserve"> </w:t>
      </w:r>
      <w:r w:rsidR="00E24A64" w:rsidRPr="002E0BE9">
        <w:rPr>
          <w:rFonts w:eastAsia="Calibri"/>
          <w:sz w:val="17"/>
          <w:szCs w:val="17"/>
          <w:lang w:val="en-US"/>
        </w:rPr>
        <w:t xml:space="preserve">Average precision of the ADD(S) metric evaluated on the </w:t>
      </w:r>
      <w:proofErr w:type="spellStart"/>
      <w:r w:rsidR="00E24A64" w:rsidRPr="002E0BE9">
        <w:rPr>
          <w:rFonts w:eastAsia="Calibri"/>
          <w:sz w:val="17"/>
          <w:szCs w:val="17"/>
          <w:lang w:val="en-US"/>
        </w:rPr>
        <w:t>LineMod</w:t>
      </w:r>
      <w:proofErr w:type="spellEnd"/>
      <w:r w:rsidR="00E24A64" w:rsidRPr="002E0BE9">
        <w:rPr>
          <w:rFonts w:eastAsia="Calibri"/>
          <w:sz w:val="17"/>
          <w:szCs w:val="17"/>
          <w:lang w:val="en-US"/>
        </w:rPr>
        <w:t xml:space="preserve"> objects.</w:t>
      </w:r>
      <w:proofErr w:type="gramEnd"/>
      <w:r w:rsidR="00E24A64" w:rsidRPr="002E0BE9">
        <w:rPr>
          <w:rFonts w:eastAsia="Calibri"/>
          <w:sz w:val="17"/>
          <w:szCs w:val="17"/>
          <w:lang w:val="en-US"/>
        </w:rPr>
        <w:t xml:space="preserve"> Our results are based on the CVML-18 network which combines a modified ResNet-18 (encoder) and the vanilla decoder shown in Fig. 4. The glue and </w:t>
      </w:r>
      <w:proofErr w:type="spellStart"/>
      <w:r w:rsidR="00E24A64" w:rsidRPr="002E0BE9">
        <w:rPr>
          <w:rFonts w:eastAsia="Calibri"/>
          <w:sz w:val="17"/>
          <w:szCs w:val="17"/>
          <w:lang w:val="en-US"/>
        </w:rPr>
        <w:t>eggbox</w:t>
      </w:r>
      <w:proofErr w:type="spellEnd"/>
      <w:r w:rsidR="00E24A64" w:rsidRPr="002E0BE9">
        <w:rPr>
          <w:rFonts w:eastAsia="Calibri"/>
          <w:sz w:val="17"/>
          <w:szCs w:val="17"/>
          <w:lang w:val="en-US"/>
        </w:rPr>
        <w:t xml:space="preserve"> are considered as symmetric objects, bowl and cup are not included due to the reported problems with their 3D models in the </w:t>
      </w:r>
      <w:proofErr w:type="spellStart"/>
      <w:r w:rsidR="00E24A64" w:rsidRPr="002E0BE9">
        <w:rPr>
          <w:rFonts w:eastAsia="Calibri"/>
          <w:sz w:val="17"/>
          <w:szCs w:val="17"/>
          <w:lang w:val="en-US"/>
        </w:rPr>
        <w:t>LineMod</w:t>
      </w:r>
      <w:proofErr w:type="spellEnd"/>
      <w:r w:rsidR="00E24A64" w:rsidRPr="002E0BE9">
        <w:rPr>
          <w:rFonts w:eastAsia="Calibri"/>
          <w:sz w:val="17"/>
          <w:szCs w:val="17"/>
          <w:lang w:val="en-US"/>
        </w:rPr>
        <w:t xml:space="preserve"> dataset, leading to inaccurate computations of the ADD(S) metric. Since Multi-Path [23], EPOS [4], and </w:t>
      </w:r>
      <w:proofErr w:type="spellStart"/>
      <w:r w:rsidR="00E24A64" w:rsidRPr="002E0BE9">
        <w:rPr>
          <w:rFonts w:eastAsia="Calibri"/>
          <w:sz w:val="17"/>
          <w:szCs w:val="17"/>
          <w:lang w:val="en-US"/>
        </w:rPr>
        <w:t>CosyPose</w:t>
      </w:r>
      <w:proofErr w:type="spellEnd"/>
      <w:r w:rsidR="00E24A64" w:rsidRPr="002E0BE9">
        <w:rPr>
          <w:rFonts w:eastAsia="Calibri"/>
          <w:sz w:val="17"/>
          <w:szCs w:val="17"/>
          <w:lang w:val="en-US"/>
        </w:rPr>
        <w:t xml:space="preserve"> [2] do not provide results on the </w:t>
      </w:r>
      <w:proofErr w:type="spellStart"/>
      <w:r w:rsidR="00E24A64" w:rsidRPr="002E0BE9">
        <w:rPr>
          <w:rFonts w:eastAsia="Calibri"/>
          <w:sz w:val="17"/>
          <w:szCs w:val="17"/>
          <w:lang w:val="en-US"/>
        </w:rPr>
        <w:t>LineMod</w:t>
      </w:r>
      <w:proofErr w:type="spellEnd"/>
      <w:r w:rsidR="00E24A64" w:rsidRPr="002E0BE9">
        <w:rPr>
          <w:rFonts w:eastAsia="Calibri"/>
          <w:sz w:val="17"/>
          <w:szCs w:val="17"/>
          <w:lang w:val="en-US"/>
        </w:rPr>
        <w:t xml:space="preserve"> test data, we only report their </w:t>
      </w:r>
      <w:proofErr w:type="spellStart"/>
      <w:r w:rsidR="00E24A64" w:rsidRPr="002E0BE9">
        <w:rPr>
          <w:rFonts w:eastAsia="Calibri"/>
          <w:sz w:val="17"/>
          <w:szCs w:val="17"/>
          <w:lang w:val="en-US"/>
        </w:rPr>
        <w:t>LineMod</w:t>
      </w:r>
      <w:proofErr w:type="spellEnd"/>
      <w:r w:rsidR="00E24A64" w:rsidRPr="002E0BE9">
        <w:rPr>
          <w:rFonts w:eastAsia="Calibri"/>
          <w:sz w:val="17"/>
          <w:szCs w:val="17"/>
          <w:lang w:val="en-US"/>
        </w:rPr>
        <w:t xml:space="preserve">-Occlusion results in Table </w:t>
      </w:r>
      <w:r w:rsidR="000F7FF9" w:rsidRPr="002E0BE9">
        <w:rPr>
          <w:rFonts w:eastAsia="Calibri"/>
          <w:sz w:val="17"/>
          <w:szCs w:val="17"/>
          <w:lang w:val="en-US"/>
        </w:rPr>
        <w:t>2</w:t>
      </w:r>
      <w:r w:rsidR="00E24A64" w:rsidRPr="002E0BE9">
        <w:rPr>
          <w:rFonts w:eastAsia="Calibri"/>
          <w:sz w:val="17"/>
          <w:szCs w:val="17"/>
          <w:lang w:val="en-US"/>
        </w:rPr>
        <w:t>.</w:t>
      </w:r>
      <w:r w:rsidR="00E24A64" w:rsidRPr="000F7FF9">
        <w:rPr>
          <w:rFonts w:eastAsia="Calibri"/>
          <w:lang w:val="en-US"/>
        </w:rPr>
        <w:t xml:space="preserve"> </w:t>
      </w:r>
    </w:p>
    <w:tbl>
      <w:tblPr>
        <w:tblW w:w="0" w:type="auto"/>
        <w:jc w:val="center"/>
        <w:tblInd w:w="1837" w:type="dxa"/>
        <w:tblCellMar>
          <w:top w:w="19" w:type="dxa"/>
          <w:left w:w="156" w:type="dxa"/>
          <w:right w:w="115" w:type="dxa"/>
        </w:tblCellMar>
        <w:tblLook w:val="04A0"/>
      </w:tblPr>
      <w:tblGrid>
        <w:gridCol w:w="493"/>
        <w:gridCol w:w="428"/>
        <w:gridCol w:w="324"/>
        <w:gridCol w:w="320"/>
        <w:gridCol w:w="755"/>
        <w:gridCol w:w="337"/>
        <w:gridCol w:w="334"/>
        <w:gridCol w:w="482"/>
        <w:gridCol w:w="347"/>
        <w:gridCol w:w="344"/>
        <w:gridCol w:w="423"/>
        <w:gridCol w:w="425"/>
      </w:tblGrid>
      <w:tr w:rsidR="00E24A64" w:rsidTr="008C0C2B">
        <w:trPr>
          <w:trHeight w:val="329"/>
          <w:jc w:val="center"/>
        </w:trPr>
        <w:tc>
          <w:tcPr>
            <w:tcW w:w="0" w:type="auto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0F7FF9" w:rsidRDefault="00E24A64" w:rsidP="006F5334">
            <w:pPr>
              <w:spacing w:afterLines="30" w:line="276" w:lineRule="auto"/>
              <w:ind w:left="214" w:firstLine="0"/>
              <w:jc w:val="both"/>
              <w:rPr>
                <w:lang w:val="en-US"/>
              </w:rPr>
            </w:pPr>
          </w:p>
        </w:tc>
        <w:tc>
          <w:tcPr>
            <w:tcW w:w="0" w:type="auto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458" o:spid="_x0000_s1028" style="width:125.75pt;height:7.15pt;mso-position-horizontal-relative:char;mso-position-vertical-relative:line" coordsize="1596923,90627">
                  <v:shape id="Shape 10048" o:spid="_x0000_s1029" style="position:absolute;left:68123;top:43666;width:20936;height:27644;visibility:visible;mso-wrap-style:square;v-text-anchor:top" coordsize="20936,27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" adj="0,,0" path="m20936,r,4602l17902,6156v-2072,2060,-3132,4591,-3132,7531c14770,17725,16891,20456,19926,20456r1010,-611l20936,23338r-9709,4306c4750,27644,,23098,,16925,,12569,2121,9128,6464,6092,8337,4829,10512,3692,13724,2416l20936,xe" fillcolor="black" stroked="f" strokeweight="0">
                    <v:stroke miterlimit="83231f" joinstyle="miter"/>
                    <v:formulas/>
                    <v:path arrowok="t" o:connecttype="segments" textboxrect="0,0,20936,27644"/>
                  </v:shape>
                  <v:shape id="Shape 10049" o:spid="_x0000_s1030" style="position:absolute;left:70041;top:22071;width:19018;height:19394;visibility:visible;mso-wrap-style:square;v-text-anchor:top" coordsize="19018,193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" adj="0,,0" path="m19018,r,3953l16789,3214v-3543,,-6375,1613,-6375,3734l11633,9183v1219,1613,1829,2934,1829,4344c13462,16968,10617,19394,6578,19394,2426,19394,,16867,,12714,,8923,1921,5738,5270,3502l19018,xe" fillcolor="black" stroked="f" strokeweight="0">
                    <v:stroke miterlimit="83231f" joinstyle="miter"/>
                    <v:formulas/>
                    <v:path arrowok="t" o:connecttype="segments" textboxrect="0,0,19018,19394"/>
                  </v:shape>
                  <v:shape id="Shape 10050" o:spid="_x0000_s1031" style="position:absolute;top:1511;width:62611;height:68377;visibility:visible;mso-wrap-style:square;v-text-anchor:top" coordsize="6261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" adj="0,,0" path="m,l35306,r,2527c26505,2934,25082,4242,25082,11836r,47740c25082,63932,27000,65253,33172,65253v7785,,13462,-1829,17603,-5576c54318,56439,56337,53315,59677,45415r2934,l58458,68377,,68377,,65849v7379,-901,8699,-2019,8699,-7188l8699,9703c8699,4547,6871,2934,,2527l,xe" fillcolor="black" stroked="f" strokeweight="0">
                    <v:stroke miterlimit="83231f" joinstyle="miter"/>
                    <v:formulas/>
                    <v:path arrowok="t" o:connecttype="segments" textboxrect="0,0,62611,68377"/>
                  </v:shape>
                  <v:shape id="Shape 10051" o:spid="_x0000_s1032" style="position:absolute;left:152438;top:22181;width:20834;height:49130;visibility:visible;mso-wrap-style:square;v-text-anchor:top" coordsize="20834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" adj="0,,0" path="m20834,r,3203l15853,6540v-1111,2528,-1642,6572,-1794,12643l20834,19183r,3747l14567,22930v394,6972,1206,10312,3022,13551l20834,38412r,10716l20828,49130c8293,49130,,39414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30"/>
                  </v:shape>
                  <v:shape id="Shape 10052" o:spid="_x0000_s1033" style="position:absolute;left:89059;top:22047;width:25902;height:49263;visibility:visible;mso-wrap-style:square;v-text-anchor:top" coordsize="25902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" adj="0,,0" path="m95,c12440,,20123,5359,20123,13856r,26403c20123,41872,20834,42786,22257,42786r1105,-406l24378,41364r1524,2134c22053,47638,18917,49263,14561,49263v-4953,,-7176,-1917,-8294,-7086l,44957,,41464,6166,37732r,-14669l,26221,,21619,6267,19520r,-7379c6267,9055,5610,6829,4220,5375l,3977,,24,95,xe" fillcolor="black" stroked="f" strokeweight="0">
                    <v:stroke miterlimit="83231f" joinstyle="miter"/>
                    <v:formulas/>
                    <v:path arrowok="t" o:connecttype="segments" textboxrect="0,0,25902,49263"/>
                  </v:shape>
                  <v:shape id="Shape 10053" o:spid="_x0000_s1034" style="position:absolute;left:118224;top:6160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" adj="0,,0" path="m16789,r2528,l19317,17094r9512,l28829,21552r-9512,l19317,51994v,4051,1117,5766,3949,5766c25387,57760,27000,56350,29032,52502r2528,1117c27419,61913,23368,64948,16586,64948,9614,64948,5258,60896,5258,54318r,-32766l,21552,,18821c6566,13259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0054" o:spid="_x0000_s1035" style="position:absolute;left:173272;top:57239;width:19729;height:14070;visibility:visible;mso-wrap-style:square;v-text-anchor:top" coordsize="19729,1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" adj="0,,0" path="m17304,r2425,1422c16440,6128,13557,9290,10471,11276l,14070,,3354,5760,6782c10115,6782,13252,4966,17304,xe" fillcolor="black" stroked="f" strokeweight="0">
                    <v:stroke miterlimit="83231f" joinstyle="miter"/>
                    <v:formulas/>
                    <v:path arrowok="t" o:connecttype="segments" textboxrect="0,0,19729,14070"/>
                  </v:shape>
                  <v:shape id="Shape 10055" o:spid="_x0000_s1036" style="position:absolute;left:355778;top:22186;width:20847;height:49122;visibility:visible;mso-wrap-style:square;v-text-anchor:top" coordsize="20847,491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" adj="0,,0" path="m20847,r,3206l15867,6535v-1113,2527,-1643,6572,-1795,12643l20847,19178r,3746l14567,22924v406,6972,1219,10313,3048,13551l20847,38402r,10720l5721,42420c2076,38145,,32024,,24639,,17254,2124,11059,5831,6711l20847,xe" fillcolor="black" stroked="f" strokeweight="0">
                    <v:stroke miterlimit="83231f" joinstyle="miter"/>
                    <v:formulas/>
                    <v:path arrowok="t" o:connecttype="segments" textboxrect="0,0,20847,49122"/>
                  </v:shape>
                  <v:shape id="Shape 10056" o:spid="_x0000_s1037" style="position:absolute;left:313068;top:22047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" adj="0,,0" path="m32779,v4750,,8191,3340,8191,7887c40970,11836,38341,14668,34595,14668v-2629,,-4140,-914,-6071,-3644c27419,9411,26505,8699,25692,8699v-3340,,-6172,4344,-6172,9602l19520,37427v,6261,1219,7582,7391,7988l26911,47841,,47841,,45415v4458,-813,5461,-1917,5461,-6070l5461,9601c5461,5563,4344,4242,,3645l,1207r19126,l19126,9512c23876,2730,27724,,32779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0057" o:spid="_x0000_s1038" style="position:absolute;left:196977;top:22047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" adj="0,,0" path="m33782,v8293,,13653,5563,13653,14262l47435,39649v,4255,1016,5461,4965,5766l52400,47841r-23787,l28613,45415v3442,-406,4762,-2019,4762,-5766l33375,15164v,-5652,-1714,-8395,-5257,-8395c25794,6769,23355,7988,21133,10325r-1715,2324l19418,39649v,3747,1220,5258,4953,5766l24371,47841,,47841,,45415v4547,-914,5347,-1816,5347,-6070l5347,9601c5347,5359,4445,4343,,3645l,1207r19317,l19317,8801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058" o:spid="_x0000_s1039" style="position:absolute;left:173272;top:22047;width:19222;height:23063;visibility:visible;mso-wrap-style:square;v-text-anchor:top" coordsize="19222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" adj="0,,0" path="m298,c5861,,10522,2019,13862,5969v3239,3835,4750,8598,5360,17094l,23063,,19317r6775,l6775,17793c6572,12649,6369,9804,5861,7887,5061,4750,3131,3137,298,3137l,3337,,134,298,xe" fillcolor="black" stroked="f" strokeweight="0">
                    <v:stroke miterlimit="83231f" joinstyle="miter"/>
                    <v:formulas/>
                    <v:path arrowok="t" o:connecttype="segments" textboxrect="0,0,19222,23063"/>
                  </v:shape>
                  <v:shape id="Shape 10059" o:spid="_x0000_s1040" style="position:absolute;left:253149;top:6160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" adj="0,,0" path="m16789,r2528,l19317,17094r9512,l28829,21552r-9512,l19317,51994v,4051,1117,5766,3949,5766c25387,57760,27000,56350,29032,52502r2528,1117c27419,61913,23368,64948,16586,64948,9614,64948,5258,60896,5258,54318r,-32766l,21552,,18821c6578,13259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0060" o:spid="_x0000_s1041" style="position:absolute;left:376625;top:57239;width:19729;height:14072;visibility:visible;mso-wrap-style:square;v-text-anchor:top" coordsize="19729,1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" adj="0,,0" path="m17291,r2438,1422c13151,10833,8198,14072,6,14072r-6,-3l,3349,5759,6782c10115,6782,13252,4966,17291,xe" fillcolor="black" stroked="f" strokeweight="0">
                    <v:stroke miterlimit="83231f" joinstyle="miter"/>
                    <v:formulas/>
                    <v:path arrowok="t" o:connecttype="segments" textboxrect="0,0,19729,14072"/>
                  </v:shape>
                  <v:shape id="Shape 10061" o:spid="_x0000_s1042" style="position:absolute;left:400126;top:23155;width:27915;height:67472;visibility:visible;mso-wrap-style:square;v-text-anchor:top" coordsize="27915,674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" adj="0,,0" path="m27915,r,4918l21844,8100v-1219,1308,-2121,2933,-2121,3632l19723,36319v1511,3848,4445,6172,7785,6172l27915,42205r,5043l25838,46800v-1819,-924,-3689,-2442,-6115,-4817l19723,56245v,6782,1714,8801,7887,9106l27610,67472,,67472,,65046v4851,-800,5651,-1714,5651,-5867l5651,8493c5651,4251,4648,3236,190,2537l190,99r19330,l19520,7084c21088,4150,22781,2102,24827,788l27915,xe" fillcolor="black" stroked="f" strokeweight="0">
                    <v:stroke miterlimit="83231f" joinstyle="miter"/>
                    <v:formulas/>
                    <v:path arrowok="t" o:connecttype="segments" textboxrect="0,0,27915,67472"/>
                  </v:shape>
                  <v:shape id="Shape 10062" o:spid="_x0000_s1043" style="position:absolute;left:376625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" adj="0,,0" path="m311,c5861,,10522,2019,13849,5969v3239,3835,4763,8598,5372,17094l,23063,,19317r6775,l6775,17793c6572,12649,6369,9804,5861,7887,5061,4750,3130,3137,311,3137l,3345,,139,311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0063" o:spid="_x0000_s1044" style="position:absolute;left:500126;top:22184;width:20841;height:49127;visibility:visible;mso-wrap-style:square;v-text-anchor:top" coordsize="20841,491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" adj="0,,0" path="m20841,r,3204l15854,6537v-1112,2528,-1643,6573,-1795,12643l20841,19180r,3747l14567,22927v406,6972,1206,10312,3035,13551l20841,38405r,10722l5715,42423c2073,38148,,32026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27"/>
                  </v:shape>
                  <v:shape id="Shape 10064" o:spid="_x0000_s1045" style="position:absolute;left:457403;top:22047;width:40983;height:47841;visibility:visible;mso-wrap-style:square;v-text-anchor:top" coordsize="40983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" adj="0,,0" path="m32779,v4762,,8204,3340,8204,7887c40983,11836,38341,14668,34608,14668v-2629,,-4153,-914,-6071,-3644c27419,9411,26505,8699,25705,8699v-3340,,-6172,4344,-6172,9602l19533,37427v,6261,1206,7582,7378,7988l26911,47841,,47841,,45415v4458,-813,5474,-1917,5474,-6070l5474,9601c5474,5563,4356,4242,,3645l,1207r19126,l19126,9512c23876,2730,27724,,32779,xe" fillcolor="black" stroked="f" strokeweight="0">
                    <v:stroke miterlimit="83231f" joinstyle="miter"/>
                    <v:formulas/>
                    <v:path arrowok="t" o:connecttype="segments" textboxrect="0,0,40983,47841"/>
                  </v:shape>
                  <v:shape id="Shape 10065" o:spid="_x0000_s1046" style="position:absolute;left:428041;top:22047;width:23165;height:49162;visibility:visible;mso-wrap-style:square;v-text-anchor:top" coordsize="23165,491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" adj="0,,0" path="m4343,c15570,,23165,9601,23165,23673v,14960,-8103,25489,-19431,25489l,48356,,43313,6055,39046c7483,35985,8192,31356,8192,25082,8192,11836,5766,5766,495,5766l,6026,,1108,4343,xe" fillcolor="black" stroked="f" strokeweight="0">
                    <v:stroke miterlimit="83231f" joinstyle="miter"/>
                    <v:formulas/>
                    <v:path arrowok="t" o:connecttype="segments" textboxrect="0,0,23165,49162"/>
                  </v:shape>
                  <v:shape id="Shape 10066" o:spid="_x0000_s1047" style="position:absolute;left:520967;top:57239;width:19723;height:14072;visibility:visible;mso-wrap-style:square;v-text-anchor:top" coordsize="19723,1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" adj="0,,0" path="m17298,r2425,1422c13145,10833,8192,14072,,14072r,l,3350,5766,6782c10109,6782,13246,4966,17298,xe" fillcolor="black" stroked="f" strokeweight="0">
                    <v:stroke miterlimit="83231f" joinstyle="miter"/>
                    <v:formulas/>
                    <v:path arrowok="t" o:connecttype="segments" textboxrect="0,0,19723,14072"/>
                  </v:shape>
                  <v:shape id="Shape 10067" o:spid="_x0000_s1048" style="position:absolute;left:584441;top:22184;width:20841;height:49127;visibility:visible;mso-wrap-style:square;v-text-anchor:top" coordsize="20841,491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" adj="0,,0" path="m20841,r,3204l15854,6537v-1113,2528,-1643,6573,-1795,12643l20841,19180r,3747l14567,22927v406,6972,1219,10312,3035,13551l20841,38405r,10722c8293,49127,,39411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27"/>
                  </v:shape>
                  <v:shape id="Shape 10068" o:spid="_x0000_s1049" style="position:absolute;left:545071;top:22047;width:33985;height:49263;visibility:visible;mso-wrap-style:square;v-text-anchor:top" coordsize="3398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" adj="0,,0" path="m16078,v2223,,4560,406,7887,1511c25590,2019,26594,2223,27203,2223v1220,,1817,-508,2426,-2020l31864,203r,14669l29324,14872c27813,10414,26695,8598,24574,6579,22352,4445,19621,3340,16993,3340v-3848,,-6681,2527,-6681,5867c10312,12649,13145,15164,20028,18110v10008,4242,13957,8598,13957,15774c33985,42990,27610,49263,18402,49263v-2832,,-8191,-1117,-10922,-2337l5156,46330v-914,,-1524,711,-2629,2832l,49162,,32474r2819,c4953,41275,9601,45822,16688,45822v4546,,7582,-2629,7582,-6579c24270,36004,21438,33477,14567,30442,4344,26099,190,21438,190,14770,190,6274,6871,,16078,xe" fillcolor="black" stroked="f" strokeweight="0">
                    <v:stroke miterlimit="83231f" joinstyle="miter"/>
                    <v:formulas/>
                    <v:path arrowok="t" o:connecttype="segments" textboxrect="0,0,33985,49263"/>
                  </v:shape>
                  <v:shape id="Shape 10069" o:spid="_x0000_s1050" style="position:absolute;left:520967;top:22047;width:19215;height:23063;visibility:visible;mso-wrap-style:square;v-text-anchor:top" coordsize="19215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" adj="0,,0" path="m305,c5867,,10516,2019,13856,5969v3238,3835,4750,8598,5359,17094l,23063,,19317r6782,l6782,17793c6566,12649,6363,9804,5867,7887,5055,4750,3124,3137,305,3137l,3341,,136,305,xe" fillcolor="black" stroked="f" strokeweight="0">
                    <v:stroke miterlimit="83231f" joinstyle="miter"/>
                    <v:formulas/>
                    <v:path arrowok="t" o:connecttype="segments" textboxrect="0,0,19215,23063"/>
                  </v:shape>
                  <v:shape id="Shape 10070" o:spid="_x0000_s1051" style="position:absolute;left:605282;top:57239;width:19723;height:14072;visibility:visible;mso-wrap-style:square;v-text-anchor:top" coordsize="19723,1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" adj="0,,0" path="m17297,r2426,1422c13145,10833,8192,14072,,14072l,3350,5766,6782c10109,6782,13246,4966,17297,xe" fillcolor="black" stroked="f" strokeweight="0">
                    <v:stroke miterlimit="83231f" joinstyle="miter"/>
                    <v:formulas/>
                    <v:path arrowok="t" o:connecttype="segments" textboxrect="0,0,19723,14072"/>
                  </v:shape>
                  <v:shape id="Shape 10071" o:spid="_x0000_s1052" style="position:absolute;left:719366;top:43668;width:20942;height:27642;visibility:visible;mso-wrap-style:square;v-text-anchor:top" coordsize="20942,276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" adj="0,,0" path="m20942,r,4599l17904,6154v-2074,2060,-3134,4591,-3134,7531c14770,17723,16891,20454,19926,20454r1016,-614l20942,23336r-9715,4306c4750,27642,,23095,,16923,,12567,2121,9125,6477,6090,8350,4827,10525,3690,13737,2414l20942,xe" fillcolor="black" stroked="f" strokeweight="0">
                    <v:stroke miterlimit="83231f" joinstyle="miter"/>
                    <v:formulas/>
                    <v:path arrowok="t" o:connecttype="segments" textboxrect="0,0,20942,27642"/>
                  </v:shape>
                  <v:shape id="Shape 10072" o:spid="_x0000_s1053" style="position:absolute;left:721297;top:22073;width:19012;height:19392;visibility:visible;mso-wrap-style:square;v-text-anchor:top" coordsize="19012,193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" adj="0,,0" path="m19012,r,3949l16789,3213v-3543,,-6375,1612,-6375,3733l11620,9182v1220,1612,1829,2933,1829,4343c13449,16967,10617,19392,6566,19392,2426,19392,,16865,,12712,,8921,1921,5737,5270,3500l19012,xe" fillcolor="black" stroked="f" strokeweight="0">
                    <v:stroke miterlimit="83231f" joinstyle="miter"/>
                    <v:formulas/>
                    <v:path arrowok="t" o:connecttype="segments" textboxrect="0,0,19012,19392"/>
                  </v:shape>
                  <v:shape id="Shape 10073" o:spid="_x0000_s1054" style="position:absolute;left:628980;top:22047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" adj="0,,0" path="m33782,v8306,,13665,5563,13665,14262l47447,39649v,4255,1004,5461,4953,5766l52400,47841r-23774,l28626,45415v3442,-406,4762,-2019,4762,-5766l33388,15164v,-5652,-1727,-8395,-5270,-8395c25794,6769,23368,7988,21146,10325r-1728,2324l19418,39649v,3747,1220,5258,4966,5766l24384,47841,,47841,,45415v4559,-914,5360,-1816,5360,-6070l5360,9601c5360,5359,4445,4343,,3645l,1207r19317,l19317,8801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074" o:spid="_x0000_s1055" style="position:absolute;left:605282;top:22047;width:19215;height:23063;visibility:visible;mso-wrap-style:square;v-text-anchor:top" coordsize="19215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" adj="0,,0" path="m305,c5867,,10516,2019,13856,5969v3238,3835,4749,8598,5359,17094l,23063,,19317r6782,l6782,17793c6579,12649,6375,9804,5867,7887,5055,4750,3137,3137,305,3137l,3341,,136,305,xe" fillcolor="black" stroked="f" strokeweight="0">
                    <v:stroke miterlimit="83231f" joinstyle="miter"/>
                    <v:formulas/>
                    <v:path arrowok="t" o:connecttype="segments" textboxrect="0,0,19215,23063"/>
                  </v:shape>
                  <v:shape id="Shape 10075" o:spid="_x0000_s1056" style="position:absolute;left:685165;top:6160;width:31547;height:64948;visibility:visible;mso-wrap-style:square;v-text-anchor:top" coordsize="31547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" adj="0,,0" path="m16777,r2540,l19317,17094r9512,l28829,21552r-9512,l19317,51994v,4051,1105,5766,3937,5766c25387,57760,27000,56350,29020,52502r2527,1117c27406,61913,23355,64948,16586,64948,9601,64948,5258,60896,5258,54318r,-32766l,21552,,18821c6566,13259,10604,8699,16777,xe" fillcolor="black" stroked="f" strokeweight="0">
                    <v:stroke miterlimit="83231f" joinstyle="miter"/>
                    <v:formulas/>
                    <v:path arrowok="t" o:connecttype="segments" textboxrect="0,0,31547,64948"/>
                  </v:shape>
                  <v:shape id="Shape 10076" o:spid="_x0000_s1057" style="position:absolute;left:802780;top:23254;width:24168;height:46634;visibility:visible;mso-wrap-style:square;v-text-anchor:top" coordsize="24168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" adj="0,,0" path="m,l19418,r,38443c19418,42291,20625,43701,24168,44209r,2425l,46634,,44209c4648,43091,5360,42291,5360,38138r,-29743c5360,4254,4445,3340,,2438l,xe" fillcolor="black" stroked="f" strokeweight="0">
                    <v:stroke miterlimit="83231f" joinstyle="miter"/>
                    <v:formulas/>
                    <v:path arrowok="t" o:connecttype="segments" textboxrect="0,0,24168,46634"/>
                  </v:shape>
                  <v:shape id="Shape 10077" o:spid="_x0000_s1058" style="position:absolute;left:831825;top:22069;width:22809;height:49220;visibility:visible;mso-wrap-style:square;v-text-anchor:top" coordsize="22809,492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" adj="0,,0" path="m22809,r,3231l16564,7969v-1238,3541,-1692,9306,-1692,18209c14872,33563,15376,38545,16627,41680r6182,4388l22809,49220,6463,42225c2403,37811,,31588,,24349,,17472,2502,11379,6610,7006l22809,xe" fillcolor="black" stroked="f" strokeweight="0">
                    <v:stroke miterlimit="83231f" joinstyle="miter"/>
                    <v:formulas/>
                    <v:path arrowok="t" o:connecttype="segments" textboxrect="0,0,22809,49220"/>
                  </v:shape>
                  <v:shape id="Shape 10078" o:spid="_x0000_s1059" style="position:absolute;left:740308;top:22047;width:25895;height:49263;visibility:visible;mso-wrap-style:square;v-text-anchor:top" coordsize="2589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" adj="0,,0" path="m102,c12446,,20130,5359,20130,13856r,26403c20130,41872,20841,42786,22250,42786r1118,-406l24384,41364r1511,2134c22047,47638,18923,49263,14567,49263v-4953,,-7188,-1917,-8293,-7086l,44957,,41461,6172,37732r,-14669l,26221,,21621,6274,19520r,-7379c6274,9055,5617,6829,4226,5375l,3975,,26,102,xe" fillcolor="black" stroked="f" strokeweight="0">
                    <v:stroke miterlimit="83231f" joinstyle="miter"/>
                    <v:formulas/>
                    <v:path arrowok="t" o:connecttype="segments" textboxrect="0,0,25895,49263"/>
                  </v:shape>
                  <v:shape id="Shape 10079" o:spid="_x0000_s1060" style="position:absolute;left:769468;top:6160;width:31572;height:64948;visibility:visible;mso-wrap-style:square;v-text-anchor:top" coordsize="31572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" adj="0,,0" path="m16789,r2540,l19329,17094r9500,l28829,21552r-9500,l19329,51994v,4051,1105,5766,3937,5766c25400,57760,27013,56350,29032,52502r2540,1117c27419,61913,23381,64948,16599,64948,9614,64948,5270,60896,5270,54318r,-32766l,21552,,18821c6578,13259,10630,8699,16789,xe" fillcolor="black" stroked="f" strokeweight="0">
                    <v:stroke miterlimit="83231f" joinstyle="miter"/>
                    <v:formulas/>
                    <v:path arrowok="t" o:connecttype="segments" textboxrect="0,0,31572,64948"/>
                  </v:shape>
                  <v:shape id="Shape 10080" o:spid="_x0000_s1061" style="position:absolute;left:807225;width:15685;height:15672;visibility:visible;mso-wrap-style:square;v-text-anchor:top" coordsize="15685,156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" adj="0,,0" path="m7887,v4356,,7798,3531,7798,7887c15685,12332,12243,15672,7785,15672,3340,15672,,12332,,7785,,3531,3543,,7887,xe" fillcolor="black" stroked="f" strokeweight="0">
                    <v:stroke miterlimit="83231f" joinstyle="miter"/>
                    <v:formulas/>
                    <v:path arrowok="t" o:connecttype="segments" textboxrect="0,0,15685,15672"/>
                  </v:shape>
                  <v:shape id="Shape 10081" o:spid="_x0000_s1062" style="position:absolute;left:882028;top:22047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" adj="0,,0" path="m33794,v8281,,13653,5563,13653,14262l47447,39649v,4255,1003,5461,4953,5766l52400,47841r-23774,l28626,45415v3441,-406,4749,-2019,4749,-5766l33375,15164v,-5652,-1714,-8395,-5257,-8395c25794,6769,23368,7988,21145,10325r-1727,2324l19418,39649v,3747,1220,5258,4953,5766l24371,47841,,47841,,45415v4546,-914,5359,-1816,5359,-6070l5359,9601c5359,5359,4457,4343,,3645l,1207r19317,l19317,8801c23063,2832,27724,,33794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082" o:spid="_x0000_s1063" style="position:absolute;left:854634;top:22047;width:22809;height:49263;visibility:visible;mso-wrap-style:square;v-text-anchor:top" coordsize="22809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" adj="0,,0" path="m51,c13106,,22809,10516,22809,24676v,14059,-9703,24587,-22758,24587l,49242,,46090r51,36c5918,46126,7938,40869,7938,25286,7938,8699,6020,3137,152,3137l,3253,,22,51,xe" fillcolor="black" stroked="f" strokeweight="0">
                    <v:stroke miterlimit="83231f" joinstyle="miter"/>
                    <v:formulas/>
                    <v:path arrowok="t" o:connecttype="segments" textboxrect="0,0,22809,49263"/>
                  </v:shape>
                  <v:shape id="Shape 10083" o:spid="_x0000_s1064" style="position:absolute;left:963206;top:1511;width:27870;height:69698;visibility:visible;mso-wrap-style:square;v-text-anchor:top" coordsize="27870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" adj="0,,0" path="m,l19621,r,26200l27870,22415r,4412l26708,25997v-3340,,-5359,1625,-7087,5969l19621,58572v,4852,2731,7989,6986,7989l27870,65675r,4017l14770,64033,6782,69698r-1220,l5562,8293c5562,4242,4648,3340,,2426l,xe" fillcolor="black" stroked="f" strokeweight="0">
                    <v:stroke miterlimit="83231f" joinstyle="miter"/>
                    <v:formulas/>
                    <v:path arrowok="t" o:connecttype="segments" textboxrect="0,0,27870,69698"/>
                  </v:shape>
                  <v:shape id="Shape 10084" o:spid="_x0000_s1065" style="position:absolute;left:1020293;top:43669;width:20942;height:27642;visibility:visible;mso-wrap-style:square;v-text-anchor:top" coordsize="20942,276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" adj="0,,0" path="m20942,r,4601l17908,6154v-2074,2060,-3138,4591,-3138,7531c14770,17723,16891,20454,19939,20454r1003,-608l20942,23336r-9715,4306c4763,27642,,23095,,16923,,12567,2134,9125,6477,6090,8350,4826,10525,3690,13737,2413l20942,xe" fillcolor="black" stroked="f" strokeweight="0">
                    <v:stroke miterlimit="83231f" joinstyle="miter"/>
                    <v:formulas/>
                    <v:path arrowok="t" o:connecttype="segments" textboxrect="0,0,20942,27642"/>
                  </v:shape>
                  <v:shape id="Shape 10085" o:spid="_x0000_s1066" style="position:absolute;left:1022223;top:22073;width:19012;height:19392;visibility:visible;mso-wrap-style:square;v-text-anchor:top" coordsize="19012,193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" adj="0,,0" path="m19012,r,3949l16789,3213v-3543,,-6375,1612,-6375,3733l11633,9182v1207,1612,1816,2933,1816,4343c13449,16967,10617,19392,6566,19392,2413,19392,,16865,,12712,,8921,1921,5737,5270,3500l19012,xe" fillcolor="black" stroked="f" strokeweight="0">
                    <v:stroke miterlimit="83231f" joinstyle="miter"/>
                    <v:formulas/>
                    <v:path arrowok="t" o:connecttype="segments" textboxrect="0,0,19012,19392"/>
                  </v:shape>
                  <v:shape id="Shape 10086" o:spid="_x0000_s1067" style="position:absolute;left:991076;top:22047;width:23120;height:49263;visibility:visible;mso-wrap-style:square;v-text-anchor:top" coordsize="2312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" adj="0,,0" path="m4096,c15323,,23120,9715,23120,23673v,15062,-9410,25590,-22872,25590l,49156,,45140,5921,40991c7490,37602,8249,32468,8249,25489v,-6629,-785,-11637,-2353,-14986l,6291,,1879,4096,xe" fillcolor="black" stroked="f" strokeweight="0">
                    <v:stroke miterlimit="83231f" joinstyle="miter"/>
                    <v:formulas/>
                    <v:path arrowok="t" o:connecttype="segments" textboxrect="0,0,23120,49263"/>
                  </v:shape>
                  <v:shape id="Shape 10087" o:spid="_x0000_s1068" style="position:absolute;left:1110285;top:22181;width:20834;height:49130;visibility:visible;mso-wrap-style:square;v-text-anchor:top" coordsize="20834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" adj="0,,0" path="m20834,r,3203l15853,6540v-1112,2528,-1642,6572,-1794,12643l20834,19183r,3747l14567,22930v394,6972,1206,10312,3022,13551l20834,38412r,10716l20828,49130c8293,49130,,39414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30"/>
                  </v:shape>
                  <v:shape id="Shape 10088" o:spid="_x0000_s1069" style="position:absolute;left:1070902;top:22047;width:33985;height:49263;visibility:visible;mso-wrap-style:square;v-text-anchor:top" coordsize="3398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" adj="0,,0" path="m16091,v2223,,4547,406,7887,1511c25591,2019,26607,2223,27216,2223v1207,,1816,-508,2426,-2020l31864,203r,14669l29337,14872c27813,10414,26708,8598,24587,6579,22352,4445,19622,3340,16993,3340v-3836,,-6668,2527,-6668,5867c10325,12649,13157,15164,20028,18110v10020,4242,13957,8598,13957,15774c33985,42990,27623,49263,18415,49263v-2832,,-8191,-1117,-10922,-2337l5156,46330v-901,,-1511,711,-2629,2832l,49162,,32474r2832,c4966,41275,9614,45822,16701,45822v4546,,7582,-2629,7582,-6579c24283,36004,21450,33477,14567,30442,4356,26099,203,21438,203,14770,203,6274,6883,,16091,xe" fillcolor="black" stroked="f" strokeweight="0">
                    <v:stroke miterlimit="83231f" joinstyle="miter"/>
                    <v:formulas/>
                    <v:path arrowok="t" o:connecttype="segments" textboxrect="0,0,33985,49263"/>
                  </v:shape>
                  <v:shape id="Shape 10089" o:spid="_x0000_s1070" style="position:absolute;left:1041235;top:22047;width:25895;height:49263;visibility:visible;mso-wrap-style:square;v-text-anchor:top" coordsize="2589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" adj="0,,0" path="m102,c12446,,20130,5359,20130,13856r,26403c20130,41872,20841,42786,22251,42786r1117,-406l24384,41364r1511,2134c22047,47638,18910,49263,14567,49263v-4966,,-7188,-1917,-8293,-7086l,44957,,41468,6172,37732r,-14669l,26222,,21621,6274,19520r,-7379c6274,9055,5617,6829,4226,5375l,3975,,26,102,xe" fillcolor="black" stroked="f" strokeweight="0">
                    <v:stroke miterlimit="83231f" joinstyle="miter"/>
                    <v:formulas/>
                    <v:path arrowok="t" o:connecttype="segments" textboxrect="0,0,25895,49263"/>
                  </v:shape>
                  <v:shape id="Shape 10090" o:spid="_x0000_s1071" style="position:absolute;left:1131119;top:57239;width:19729;height:14070;visibility:visible;mso-wrap-style:square;v-text-anchor:top" coordsize="19729,1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" adj="0,,0" path="m17304,r2425,1422c16440,6128,13557,9290,10471,11276l,14070,,3354,5759,6782c10115,6782,13252,4966,17304,xe" fillcolor="black" stroked="f" strokeweight="0">
                    <v:stroke miterlimit="83231f" joinstyle="miter"/>
                    <v:formulas/>
                    <v:path arrowok="t" o:connecttype="segments" textboxrect="0,0,19729,14070"/>
                  </v:shape>
                  <v:shape id="Shape 10091" o:spid="_x0000_s1072" style="position:absolute;left:1155217;top:22047;width:23222;height:49263;visibility:visible;mso-wrap-style:square;v-text-anchor:top" coordsize="23222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" adj="0,,0" path="m19431,r3791,1975l23222,5912r-6150,4367c15656,13402,14973,18155,14973,24676v,12853,2528,18923,7900,18923l23222,43410r,4834l18313,49263c7696,49263,,39243,,25489,,10820,8306,,19431,xe" fillcolor="black" stroked="f" strokeweight="0">
                    <v:stroke miterlimit="83231f" joinstyle="miter"/>
                    <v:formulas/>
                    <v:path arrowok="t" o:connecttype="segments" textboxrect="0,0,23222,49263"/>
                  </v:shape>
                  <v:shape id="Shape 10092" o:spid="_x0000_s1073" style="position:absolute;left:1131119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" adj="0,,0" path="m298,c5874,,10522,2019,13862,5969v3226,3835,4750,8598,5359,17094l,23063,,19317r6775,l6775,17793c6572,12649,6369,9804,5874,7887,5061,4750,3130,3137,298,3137l,3337,,134,298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0093" o:spid="_x0000_s1074" style="position:absolute;left:1321118;top:22181;width:20847;height:49130;visibility:visible;mso-wrap-style:square;v-text-anchor:top" coordsize="20847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" adj="0,,0" path="m20847,r,3203l15866,6540v-1112,2528,-1642,6573,-1794,12643l20847,19183r,3747l14567,22930v406,6972,1219,10312,3035,13551l20847,38412r,10716l20841,49130c8306,49130,,39414,,24644,,17259,2124,11065,5829,6717l20847,xe" fillcolor="black" stroked="f" strokeweight="0">
                    <v:stroke miterlimit="83231f" joinstyle="miter"/>
                    <v:formulas/>
                    <v:path arrowok="t" o:connecttype="segments" textboxrect="0,0,20847,49130"/>
                  </v:shape>
                  <v:shape id="Shape 10094" o:spid="_x0000_s1075" style="position:absolute;left:1235900;top:22047;width:80721;height:47841;visibility:visible;mso-wrap-style:square;v-text-anchor:top" coordsize="80721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" adj="0,,0" path="m34189,v6375,,9906,2426,12941,8801c52400,2324,56236,,62001,v8294,,13653,5563,13653,14262l75654,39649v,4356,1118,5563,5067,5766l80721,47841r-24079,l56642,45415v3848,-305,4953,-1511,4953,-5766l61595,15164v,-5957,-1511,-8395,-5359,-8395c54521,6769,52794,7480,50571,9207v-1308,1004,-2933,2934,-2933,3442l47638,39649v,3849,1219,5360,4762,5766l52400,47841r-23685,l28715,45415v3746,-305,4864,-1613,4864,-5766l33579,15164v,-6058,-1511,-8395,-5461,-8395c26391,6769,24676,7480,22555,9106v-1321,1003,-2933,2934,-2933,3543l19622,39649v,3849,1117,5258,4648,5766l24270,47841,,47841,,45415v4445,-813,5563,-1917,5563,-6070l5563,9601c5563,5461,4445,4242,,3645l,1207r19317,l19317,8801c23152,2730,27813,,34189,xe" fillcolor="black" stroked="f" strokeweight="0">
                    <v:stroke miterlimit="83231f" joinstyle="miter"/>
                    <v:formulas/>
                    <v:path arrowok="t" o:connecttype="segments" textboxrect="0,0,80721,47841"/>
                  </v:shape>
                  <v:shape id="Shape 10095" o:spid="_x0000_s1076" style="position:absolute;left:1178439;top:1511;width:28264;height:69698;visibility:visible;mso-wrap-style:square;v-text-anchor:top" coordsize="28264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" adj="0,,0" path="m553,l22308,r,58166c22308,62408,23616,63729,28264,64033r,2324l22003,67170v-6274,711,-8801,1207,-13449,2528l8554,63119c6172,65646,4147,67316,2046,68355l,68780,,63946,6014,60693c7233,59385,8249,57658,8249,57048r,-24587c6826,28626,3690,26200,349,26200l,26448,,22511r8249,4299l8249,8293c8249,3632,7334,2934,553,2426l553,xe" fillcolor="black" stroked="f" strokeweight="0">
                    <v:stroke miterlimit="83231f" joinstyle="miter"/>
                    <v:formulas/>
                    <v:path arrowok="t" o:connecttype="segments" textboxrect="0,0,28264,69698"/>
                  </v:shape>
                  <v:shape id="Shape 10096" o:spid="_x0000_s1077" style="position:absolute;left:1341965;top:57239;width:19729;height:14070;visibility:visible;mso-wrap-style:square;v-text-anchor:top" coordsize="19729,1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" adj="0,,0" path="m17291,r2438,1422c16434,6128,13548,9290,10462,11276l,14070,,3354,5760,6782c10116,6782,13252,4966,17291,xe" fillcolor="black" stroked="f" strokeweight="0">
                    <v:stroke miterlimit="83231f" joinstyle="miter"/>
                    <v:formulas/>
                    <v:path arrowok="t" o:connecttype="segments" textboxrect="0,0,19729,14070"/>
                  </v:shape>
                  <v:shape id="Shape 10097" o:spid="_x0000_s1078" style="position:absolute;left:1456042;top:22072;width:22815;height:49214;visibility:visible;mso-wrap-style:square;v-text-anchor:top" coordsize="22815,49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" adj="0,,0" path="m22815,r,3223l16569,7967v-1240,3540,-1697,9306,-1697,18208c14872,33560,15380,38542,16634,41677r6181,4384l22815,49214,6464,42222c2403,37809,,31586,,24347,,17470,2505,11377,6617,7003l22815,xe" fillcolor="black" stroked="f" strokeweight="0">
                    <v:stroke miterlimit="83231f" joinstyle="miter"/>
                    <v:formulas/>
                    <v:path arrowok="t" o:connecttype="segments" textboxrect="0,0,22815,49214"/>
                  </v:shape>
                  <v:shape id="Shape 10098" o:spid="_x0000_s1079" style="position:absolute;left:1341965;top:22047;width:19222;height:23063;visibility:visible;mso-wrap-style:square;v-text-anchor:top" coordsize="19222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" adj="0,,0" path="m298,c5861,,10509,2019,13850,5969v3238,3835,4762,8598,5372,17094l,23063,,19317r6776,l6776,17793c6572,12649,6369,9804,5861,7887,5048,4750,3131,3137,298,3137l,3337,,134,298,xe" fillcolor="black" stroked="f" strokeweight="0">
                    <v:stroke miterlimit="83231f" joinstyle="miter"/>
                    <v:formulas/>
                    <v:path arrowok="t" o:connecttype="segments" textboxrect="0,0,19222,23063"/>
                  </v:shape>
                  <v:shape id="Shape 10099" o:spid="_x0000_s1080" style="position:absolute;left:1365555;top:6160;width:31572;height:64948;visibility:visible;mso-wrap-style:square;v-text-anchor:top" coordsize="31572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" adj="0,,0" path="m16802,r2527,l19329,17094r9500,l28829,21552r-9500,l19329,51994v,4051,1105,5766,3937,5766c25387,57760,27013,56350,29032,52502r2540,1117c27419,61913,23368,64948,16586,64948,9614,64948,5258,60896,5258,54318r,-32766l,21552,,18821c6578,13259,10630,8699,16802,xe" fillcolor="black" stroked="f" strokeweight="0">
                    <v:stroke miterlimit="83231f" joinstyle="miter"/>
                    <v:formulas/>
                    <v:path arrowok="t" o:connecttype="segments" textboxrect="0,0,31572,64948"/>
                  </v:shape>
                  <v:shape id="Shape 10100" o:spid="_x0000_s1081" style="position:absolute;left:1398854;top:1511;width:52400;height:68377;visibility:visible;mso-wrap-style:square;v-text-anchor:top" coordsize="5240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" adj="0,,0" path="m,l19431,r,28423c24689,22555,28435,20536,33782,20536v8306,,13665,5562,13665,14262l47447,59880v,4255,1321,5766,4953,6071l52400,68377r-23762,l28638,65951v3429,-406,4750,-2019,4750,-5766l33388,35700v,-5652,-1727,-8395,-5258,-8395c25806,27305,23368,28524,21145,30861r-1714,2324l19431,60185v,3747,1207,5258,4953,5766l24384,68377,,68377,,65951v4559,-914,5372,-1816,5372,-6071l5372,8293c5372,4140,4661,3340,,2426l,xe" fillcolor="black" stroked="f" strokeweight="0">
                    <v:stroke miterlimit="83231f" joinstyle="miter"/>
                    <v:formulas/>
                    <v:path arrowok="t" o:connecttype="segments" textboxrect="0,0,52400,68377"/>
                  </v:shape>
                  <v:shape id="Shape 10101" o:spid="_x0000_s1082" style="position:absolute;left:1506665;top:22047;width:23209;height:49263;visibility:visible;mso-wrap-style:square;v-text-anchor:top" coordsize="23209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" adj="0,,0" path="m19418,r3791,1976l23209,5921r-6148,4358c15643,13402,14961,18155,14961,24676v,12853,2539,18923,7886,18923l23209,43404r,4840l18301,49263c7683,49263,,39243,,25489,,10820,8281,,19418,xe" fillcolor="black" stroked="f" strokeweight="0">
                    <v:stroke miterlimit="83231f" joinstyle="miter"/>
                    <v:formulas/>
                    <v:path arrowok="t" o:connecttype="segments" textboxrect="0,0,23209,49263"/>
                  </v:shape>
                  <v:shape id="Shape 10102" o:spid="_x0000_s1083" style="position:absolute;left:1478858;top:22047;width:22815;height:49263;visibility:visible;mso-wrap-style:square;v-text-anchor:top" coordsize="2281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" adj="0,,0" path="m57,c13100,,22815,10516,22815,24676v,14059,-9715,24587,-22758,24587l,49239,,46086r57,40c5912,46126,7944,40869,7944,25286,7944,8699,6013,3137,146,3137l,3248,,25,57,xe" fillcolor="black" stroked="f" strokeweight="0">
                    <v:stroke miterlimit="83231f" joinstyle="miter"/>
                    <v:formulas/>
                    <v:path arrowok="t" o:connecttype="segments" textboxrect="0,0,22815,49263"/>
                  </v:shape>
                  <v:shape id="Shape 10103" o:spid="_x0000_s1084" style="position:absolute;left:1562938;top:22047;width:33985;height:49263;visibility:visible;mso-wrap-style:square;v-text-anchor:top" coordsize="3398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" adj="0,,0" path="m16078,v2235,,4560,406,7887,1511c25590,2019,26594,2223,27203,2223v1220,,1829,-508,2439,-2020l31864,203r,14669l29337,14872c27813,10414,26708,8598,24574,6579,22352,4445,19621,3340,16993,3340v-3848,,-6681,2527,-6681,5867c10312,12649,13145,15164,20028,18110v10007,4242,13957,8598,13957,15774c33985,42990,27610,49263,18402,49263v-2832,,-8191,-1117,-10922,-2337l5156,46330v-914,,-1524,711,-2629,2832l,49162,,32474r2832,c4953,41275,9614,45822,16688,45822v4559,,7582,-2629,7582,-6579c24270,36004,21450,33477,14567,30442,4356,26099,203,21438,203,14770,203,6274,6871,,16078,xe" fillcolor="black" stroked="f" strokeweight="0">
                    <v:stroke miterlimit="83231f" joinstyle="miter"/>
                    <v:formulas/>
                    <v:path arrowok="t" o:connecttype="segments" textboxrect="0,0,33985,49263"/>
                  </v:shape>
                  <v:shape id="Shape 10104" o:spid="_x0000_s1085" style="position:absolute;left:1529874;top:1511;width:28277;height:69698;visibility:visible;mso-wrap-style:square;v-text-anchor:top" coordsize="28277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" adj="0,,0" path="m552,l22308,r,58166c22308,62408,23616,63729,28277,64033r,2324l22003,67170v-6274,711,-8801,1207,-13449,2528l8554,63119c6172,65646,4147,67316,2046,68355l,68780,,63940,6013,60693c7233,59385,8249,57658,8249,57048r,-24587c6826,28626,3689,26200,362,26200l,26457,,22511r8249,4299l8249,8293c8249,3632,7334,2934,552,2426l552,xe" fillcolor="black" stroked="f" strokeweight="0">
                    <v:stroke miterlimit="83231f" joinstyle="miter"/>
                    <v:formulas/>
                    <v:path arrowok="t" o:connecttype="segments" textboxrect="0,0,28277,6969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464" o:spid="_x0000_s1086" style="width:48.5pt;height:5.6pt;mso-position-horizontal-relative:char;mso-position-vertical-relative:line" coordsize="615683,71310">
                  <v:shape id="Shape 10106" o:spid="_x0000_s1087" style="position:absolute;top:1511;width:37783;height:68390;visibility:visible;mso-wrap-style:square;v-text-anchor:top" coordsize="37783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" adj="0,,0" path="m,l30849,r6934,2249l37783,5348,30747,3442v-3937,,-5957,1219,-5957,3543l24790,58979v,4546,1309,5867,5855,5867l37783,61494r,5916l31966,68390,,68390,,65862v5867,-203,8395,-2222,8395,-6680l8395,9309c8395,4661,6477,3137,,2540l,xe" fillcolor="black" stroked="f" strokeweight="0">
                    <v:stroke miterlimit="83231f" joinstyle="miter"/>
                    <v:formulas/>
                    <v:path arrowok="t" o:connecttype="segments" textboxrect="0,0,37783,68390"/>
                  </v:shape>
                  <v:shape id="Shape 10107" o:spid="_x0000_s1088" style="position:absolute;left:73279;top:23266;width:24181;height:46634;visibility:visible;mso-wrap-style:square;v-text-anchor:top" coordsize="24181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" adj="0,,0" path="m,l19431,r,38443c19431,42278,20638,43701,24181,44209r,2425l,46634,,44209c4661,43091,5359,42278,5359,38138r,-29743c5359,4242,4457,3340,,2426l,xe" fillcolor="black" stroked="f" strokeweight="0">
                    <v:stroke miterlimit="83231f" joinstyle="miter"/>
                    <v:formulas/>
                    <v:path arrowok="t" o:connecttype="segments" textboxrect="0,0,24181,46634"/>
                  </v:shape>
                  <v:shape id="Shape 10108" o:spid="_x0000_s1089" style="position:absolute;left:145453;top:22199;width:20834;height:49108;visibility:visible;mso-wrap-style:square;v-text-anchor:top" coordsize="20834,491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" adj="0,,0" path="m20834,r,3193l15854,6528v-1112,2531,-1642,6579,-1795,12649l20834,19177r,3734l14567,22911v407,6985,1206,10325,3035,13564l20834,38399r,10709l5715,42414c2074,38142,,32023,,24638,,17253,2124,11059,5829,6711l20834,xe" fillcolor="black" stroked="f" strokeweight="0">
                    <v:stroke miterlimit="83231f" joinstyle="miter"/>
                    <v:formulas/>
                    <v:path arrowok="t" o:connecttype="segments" textboxrect="0,0,20834,49108"/>
                  </v:shape>
                  <v:shape id="Shape 10109" o:spid="_x0000_s1090" style="position:absolute;left:102743;top:22060;width:40958;height:47841;visibility:visible;mso-wrap-style:square;v-text-anchor:top" coordsize="40958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" adj="0,,0" path="m32766,v4750,,8192,3327,8192,7887c40958,11824,38329,14656,34582,14656v-2629,,-4140,-902,-6058,-3632c27407,9398,26493,8687,25692,8687v-3340,,-6172,4356,-6172,9614l19520,37414v,6274,1219,7595,7379,8001l26899,47841,,47841,,45415v4445,-813,5449,-1930,5449,-6070l5449,9601c5449,5563,4344,4242,,3632l,1207r19114,l19114,9500c23864,2718,27711,,32766,xe" fillcolor="black" stroked="f" strokeweight="0">
                    <v:stroke miterlimit="83231f" joinstyle="miter"/>
                    <v:formulas/>
                    <v:path arrowok="t" o:connecttype="segments" textboxrect="0,0,40958,47841"/>
                  </v:shape>
                  <v:shape id="Shape 10110" o:spid="_x0000_s1091" style="position:absolute;left:37783;top:3761;width:30594;height:65161;visibility:visible;mso-wrap-style:square;v-text-anchor:top" coordsize="30594,651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" adj="0,,0" path="m,l20593,6680v6461,5768,10001,14140,10001,24561c30594,46938,22400,58720,9088,63630l,65161,,59245,7734,55612v3239,-4547,5258,-13246,5258,-22860c12992,24256,11583,16877,8852,11518,7131,8025,4981,5444,2351,3736l,3099,,xe" fillcolor="black" stroked="f" strokeweight="0">
                    <v:stroke miterlimit="83231f" joinstyle="miter"/>
                    <v:formulas/>
                    <v:path arrowok="t" o:connecttype="segments" textboxrect="0,0,30594,65161"/>
                  </v:shape>
                  <v:shape id="Shape 10111" o:spid="_x0000_s1092" style="position:absolute;left:77737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" adj="0,,0" path="m7887,v4343,,7785,3543,7785,7887c15672,12344,12230,15685,7785,15685,3340,15685,,12344,,7785,,3543,3531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v:shape id="Shape 10112" o:spid="_x0000_s1093" style="position:absolute;left:166288;top:57252;width:19729;height:14059;visibility:visible;mso-wrap-style:square;v-text-anchor:top" coordsize="19729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" adj="0,,0" path="m17304,r2425,1422c13151,10833,8198,14059,7,14059r-7,-3l,3346,5772,6782c10116,6782,13253,4966,17304,xe" fillcolor="black" stroked="f" strokeweight="0">
                    <v:stroke miterlimit="83231f" joinstyle="miter"/>
                    <v:formulas/>
                    <v:path arrowok="t" o:connecttype="segments" textboxrect="0,0,19729,14059"/>
                  </v:shape>
                  <v:shape id="Shape 10113" o:spid="_x0000_s1094" style="position:absolute;left:378663;top:22194;width:20834;height:49114;visibility:visible;mso-wrap-style:square;v-text-anchor:top" coordsize="20834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" adj="0,,0" path="m20834,r,3191l15858,6534v-1113,2530,-1647,6578,-1799,12649l20834,19183r,3734l14567,22917v406,6985,1206,10325,3035,13564l20834,38404r,10710l5715,42419c2073,38147,,32029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14"/>
                  </v:shape>
                  <v:shape id="Shape 10114" o:spid="_x0000_s1095" style="position:absolute;left:293434;top:22060;width:80734;height:47841;visibility:visible;mso-wrap-style:square;v-text-anchor:top" coordsize="80734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" adj="0,,0" path="m34201,v6363,,9906,2413,12941,8788c52400,2324,56248,,62014,v8281,,13653,5563,13653,14262l75667,39649v,4344,1105,5563,5067,5766l80734,47841r-24092,l56642,45415v3848,-305,4966,-1524,4966,-5766l61608,15164v,-5969,-1512,-8395,-5360,-8395c54521,6769,52806,7480,50584,9195v-1321,1016,-2946,2934,-2946,3442l47638,39649v,3836,1219,5360,4762,5766l52400,47841r-23673,l28727,45415v3747,-305,4864,-1625,4864,-5766l33591,15164v,-6071,-1524,-8395,-5473,-8395c26403,6769,24689,7480,22568,9093v-1321,1016,-2946,2934,-2946,3544l19622,39649v,3836,1117,5258,4648,5766l24270,47841,,47841,,45415v4458,-813,5562,-1930,5562,-6070l5562,9601c5562,5448,4458,4242,,3632l,1207r19329,l19329,8788c23178,2718,27826,,34201,xe" fillcolor="black" stroked="f" strokeweight="0">
                    <v:stroke miterlimit="83231f" joinstyle="miter"/>
                    <v:formulas/>
                    <v:path arrowok="t" o:connecttype="segments" textboxrect="0,0,80734,47841"/>
                  </v:shape>
                  <v:shape id="Shape 10115" o:spid="_x0000_s1096" style="position:absolute;left:190398;top:22060;width:40970;height:49251;visibility:visible;mso-wrap-style:square;v-text-anchor:top" coordsize="40970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" adj="0,,0" path="m23863,v8903,,15685,4839,15685,11113c39548,15062,36919,17488,32665,17488v-3747,,-5563,-2324,-5665,-7277c27000,5956,27000,5956,26492,5042,25895,3937,24371,3124,22758,3124v-5258,,-8496,6376,-8496,16790c14262,33680,19825,42482,28626,42482v4140,,6769,-1423,10515,-5677l40970,38633c35103,46114,29426,49251,21641,49251,9093,49251,,39243,,25286,,10719,10109,,23863,xe" fillcolor="black" stroked="f" strokeweight="0">
                    <v:stroke miterlimit="83231f" joinstyle="miter"/>
                    <v:formulas/>
                    <v:path arrowok="t" o:connecttype="segments" textboxrect="0,0,40970,49251"/>
                  </v:shape>
                  <v:shape id="Shape 10116" o:spid="_x0000_s1097" style="position:absolute;left:166288;top:22060;width:19222;height:23051;visibility:visible;mso-wrap-style:square;v-text-anchor:top" coordsize="19222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" adj="0,,0" path="m311,c5874,,10522,2019,13862,5956v3239,3848,4750,8598,5360,17095l,23051,,19317r6776,l6776,17793c6572,12637,6382,9804,5874,7887,5061,4750,3143,3124,311,3124l,3333,,139,311,xe" fillcolor="black" stroked="f" strokeweight="0">
                    <v:stroke miterlimit="83231f" joinstyle="miter"/>
                    <v:formulas/>
                    <v:path arrowok="t" o:connecttype="segments" textboxrect="0,0,19222,23051"/>
                  </v:shape>
                  <v:shape id="Shape 10117" o:spid="_x0000_s1098" style="position:absolute;left:234823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" adj="0,,0" path="m16789,r2540,l19329,17094r9513,l28842,21539r-9513,l19329,51994v,4051,1105,5766,3937,5766c25400,57760,27013,56337,29032,52502r2527,1105c27419,61913,23381,64935,16599,64935,9614,64935,5270,60896,5270,54318r,-32779l,21539,,18809c6591,13246,10630,8699,16789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0118" o:spid="_x0000_s1099" style="position:absolute;left:399498;top:57252;width:19729;height:14059;visibility:visible;mso-wrap-style:square;v-text-anchor:top" coordsize="19729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" adj="0,,0" path="m17304,r2425,1422c13151,10833,8185,14059,6,14059r-6,-3l,3346,5772,6782c10116,6782,13252,4966,17304,xe" fillcolor="black" stroked="f" strokeweight="0">
                    <v:stroke miterlimit="83231f" joinstyle="miter"/>
                    <v:formulas/>
                    <v:path arrowok="t" o:connecttype="segments" textboxrect="0,0,19729,14059"/>
                  </v:shape>
                  <v:shape id="Shape 10119" o:spid="_x0000_s1100" style="position:absolute;left:513588;top:22082;width:22809;height:49207;visibility:visible;mso-wrap-style:square;v-text-anchor:top" coordsize="22809,492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" adj="0,,0" path="m22809,r,3218l16564,7962v-1238,3541,-1692,9307,-1692,18203c14872,33551,15377,38532,16628,41667r6181,4389l22809,49207,6458,42214c2400,37802,,31582,,24349,,17466,2502,11373,6610,7001l22809,xe" fillcolor="black" stroked="f" strokeweight="0">
                    <v:stroke miterlimit="83231f" joinstyle="miter"/>
                    <v:formulas/>
                    <v:path arrowok="t" o:connecttype="segments" textboxrect="0,0,22809,49207"/>
                  </v:shape>
                  <v:shape id="Shape 10120" o:spid="_x0000_s1101" style="position:absolute;left:399498;top:22060;width:19221;height:23051;visibility:visible;mso-wrap-style:square;v-text-anchor:top" coordsize="19221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" adj="0,,0" path="m298,c5874,,10522,2019,13862,5956v3239,3848,4762,8598,5359,17095l,23051,,19317r6776,l6776,17793c6572,12637,6382,9804,5874,7887,5061,4750,3143,3124,298,3124l,3325,,134,298,xe" fillcolor="black" stroked="f" strokeweight="0">
                    <v:stroke miterlimit="83231f" joinstyle="miter"/>
                    <v:formulas/>
                    <v:path arrowok="t" o:connecttype="segments" textboxrect="0,0,19221,23051"/>
                  </v:shape>
                  <v:shape id="Shape 10121" o:spid="_x0000_s1102" style="position:absolute;left:423088;top:6172;width:31572;height:64935;visibility:visible;mso-wrap-style:square;v-text-anchor:top" coordsize="31572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" adj="0,,0" path="m16802,r2527,l19329,17094r9513,l28842,21539r-9513,l19329,51994v,4051,1118,5766,3937,5766c25400,57760,27013,56337,29032,52502r2540,1105c27432,61913,23380,64935,16599,64935,9614,64935,5270,60896,5270,54318r,-32779l,21539,,18809c6591,13246,10630,8699,16802,xe" fillcolor="black" stroked="f" strokeweight="0">
                    <v:stroke miterlimit="83231f" joinstyle="miter"/>
                    <v:formulas/>
                    <v:path arrowok="t" o:connecttype="segments" textboxrect="0,0,31572,64935"/>
                  </v:shape>
                  <v:shape id="Shape 10122" o:spid="_x0000_s1103" style="position:absolute;left:456400;top:1511;width:52388;height:68390;visibility:visible;mso-wrap-style:square;v-text-anchor:top" coordsize="5238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" adj="0,,0" path="m,l19431,r,28435c24689,22568,28423,20549,33795,20549v8293,,13652,5562,13652,14262l47447,59893v,4242,1308,5766,4941,6071l52388,68390r-23762,l28626,65964v3441,-407,4749,-2019,4749,-5766l33375,35712v,-5664,-1714,-8394,-5257,-8394c25794,27318,23368,28524,21133,30861r-1702,2324l19431,60198v,3747,1194,5258,4940,5766l24371,68390,,68390,,65964v4559,-915,5359,-1829,5359,-6071l5359,8306c5359,4153,4661,3340,,2438l,xe" fillcolor="black" stroked="f" strokeweight="0">
                    <v:stroke miterlimit="83231f" joinstyle="miter"/>
                    <v:formulas/>
                    <v:path arrowok="t" o:connecttype="segments" textboxrect="0,0,52388,68390"/>
                  </v:shape>
                  <v:shape id="Shape 10123" o:spid="_x0000_s1104" style="position:absolute;left:564198;top:22060;width:23209;height:49251;visibility:visible;mso-wrap-style:square;v-text-anchor:top" coordsize="232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" adj="0,,0" path="m19418,r3791,1971l23209,5909r-6143,4364c15646,13399,14961,18155,14961,24676v,12853,2539,18910,7899,18910l23209,43399r,4839l18313,49251c7683,49251,,39243,,25476,,10820,8293,,19418,xe" fillcolor="black" stroked="f" strokeweight="0">
                    <v:stroke miterlimit="83231f" joinstyle="miter"/>
                    <v:formulas/>
                    <v:path arrowok="t" o:connecttype="segments" textboxrect="0,0,23209,49251"/>
                  </v:shape>
                  <v:shape id="Shape 10124" o:spid="_x0000_s1105" style="position:absolute;left:536398;top:22060;width:22809;height:49251;visibility:visible;mso-wrap-style:square;v-text-anchor:top" coordsize="228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" adj="0,,0" path="m51,c13093,,22809,10516,22809,24676v,14059,-9716,24575,-22758,24575l,49229,,46078r51,36c5918,46114,7938,40856,7938,25286,7938,8687,6020,3124,152,3124l,3240,,22,51,xe" fillcolor="black" stroked="f" strokeweight="0">
                    <v:stroke miterlimit="83231f" joinstyle="miter"/>
                    <v:formulas/>
                    <v:path arrowok="t" o:connecttype="segments" textboxrect="0,0,22809,49251"/>
                  </v:shape>
                  <v:shape id="Shape 10125" o:spid="_x0000_s1106" style="position:absolute;left:587407;top:1511;width:28277;height:69710;visibility:visible;mso-wrap-style:square;v-text-anchor:top" coordsize="28277,69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" adj="0,,0" path="m565,l22320,r,58166c22320,62421,23628,63729,28277,64033r,2325l22003,67170v-6274,712,-8789,1220,-13449,2540l8554,63132c6179,65659,4156,67326,2057,68361l,68787,,63947,6026,60706c7233,59385,8249,57658,8249,57061r,-24587c6839,28626,3702,26200,362,26200l,26457,,22520r8249,4290l8249,8306c8249,3645,7347,2934,565,2438l565,xe" fillcolor="black" stroked="f" strokeweight="0">
                    <v:stroke miterlimit="83231f" joinstyle="miter"/>
                    <v:formulas/>
                    <v:path arrowok="t" o:connecttype="segments" textboxrect="0,0,28277,6971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468" o:spid="_x0000_s1107" style="width:57.7pt;height:5.6pt;mso-position-horizontal-relative:char;mso-position-vertical-relative:line" coordsize="732714,71310">
                  <v:shape id="Shape 10127" o:spid="_x0000_s1108" style="position:absolute;left:96164;top:22060;width:23216;height:49251;visibility:visible;mso-wrap-style:square;v-text-anchor:top" coordsize="23216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" adj="0,,0" path="m19418,r3798,1975l23216,5904r-6144,4369c15656,13399,14974,18155,14974,24676v,12853,2527,18910,7886,18910l23216,43395r,4839l18301,49251c7696,49251,,39243,,25476,,10820,8293,,19418,xe" fillcolor="black" stroked="f" strokeweight="0">
                    <v:stroke miterlimit="83231f" joinstyle="miter"/>
                    <v:formulas/>
                    <v:path arrowok="t" o:connecttype="segments" textboxrect="0,0,23216,49251"/>
                  </v:shape>
                  <v:shape id="Shape 10128" o:spid="_x0000_s1109" style="position:absolute;left:39472;top:22060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" adj="0,,0" path="m33794,v8294,,13666,5563,13666,14262l47460,39649v,4242,1003,5461,4940,5766l52400,47841r-23761,l28639,45415v3441,-406,4749,-2019,4749,-5766l33388,15164v,-5664,-1727,-8395,-5258,-8395c25794,6769,23368,7976,21146,10312r-1728,2324l19418,39649v,3747,1220,5258,4966,5766l24384,47841,,47841,,45415v4559,-914,5372,-1829,5372,-6070l5372,9601c5372,5347,4457,4343,,3632l,1207r19329,l19329,8788c23076,2819,27724,,33794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129" o:spid="_x0000_s1110" style="position:absolute;top:1511;width:35408;height:68390;visibility:visible;mso-wrap-style:square;v-text-anchor:top" coordsize="3540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" adj="0,,0" path="m,l35408,r,2540c27927,2845,25794,4458,25794,9715r,48959c25794,63945,27711,65354,35408,65862r,2528l,68390,,65862v7582,-711,9411,-2133,9411,-7188l9411,9715c9411,4559,7290,3048,,2540l,xe" fillcolor="black" stroked="f" strokeweight="0">
                    <v:stroke miterlimit="83231f" joinstyle="miter"/>
                    <v:formulas/>
                    <v:path arrowok="t" o:connecttype="segments" textboxrect="0,0,35408,68390"/>
                  </v:shape>
                  <v:shape id="Shape 10130" o:spid="_x0000_s1111" style="position:absolute;left:151524;top:23266;width:24181;height:46634;visibility:visible;mso-wrap-style:square;v-text-anchor:top" coordsize="24181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" adj="0,,0" path="m,l19431,r,38443c19431,42278,20638,43701,24181,44209r,2425l,46634,,44209c4661,43091,5359,42278,5359,38138r,-29743c5359,4242,4457,3340,,2426l,xe" fillcolor="black" stroked="f" strokeweight="0">
                    <v:stroke miterlimit="83231f" joinstyle="miter"/>
                    <v:formulas/>
                    <v:path arrowok="t" o:connecttype="segments" textboxrect="0,0,24181,46634"/>
                  </v:shape>
                  <v:shape id="Shape 10131" o:spid="_x0000_s1112" style="position:absolute;left:223698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" adj="0,,0" path="m20841,r,3192l15854,6531v-1112,2531,-1642,6579,-1795,12649l20841,19180r,3734l14580,22914v394,6985,1193,10325,3022,13564l20841,38406r,10708c8293,49114,,39412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0132" o:spid="_x0000_s1113" style="position:absolute;left:180988;top:22060;width:40958;height:47841;visibility:visible;mso-wrap-style:square;v-text-anchor:top" coordsize="40958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" adj="0,,0" path="m32779,v4749,,8179,3327,8179,7887c40958,11824,38328,14656,34582,14656v-2629,,-4140,-902,-6058,-3632c27406,9398,26505,8687,25692,8687v-3340,,-6172,4356,-6172,9614l19520,37414v,6274,1219,7595,7378,8001l26898,47841,,47841,,45415v4445,-813,5448,-1930,5448,-6070l5448,9601c5448,5563,4356,4242,,3632l,1207r19114,l19114,9500c23876,2718,27711,,32779,xe" fillcolor="black" stroked="f" strokeweight="0">
                    <v:stroke miterlimit="83231f" joinstyle="miter"/>
                    <v:formulas/>
                    <v:path arrowok="t" o:connecttype="segments" textboxrect="0,0,40958,47841"/>
                  </v:shape>
                  <v:shape id="Shape 10133" o:spid="_x0000_s1114" style="position:absolute;left:119380;top:1511;width:28270;height:69710;visibility:visible;mso-wrap-style:square;v-text-anchor:top" coordsize="28270,69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" adj="0,,0" path="m546,l22301,r,58166c22301,62421,23622,63729,28270,64033r,2325l22009,67170v-6287,712,-8814,1220,-13462,2540l8547,63132c6166,65659,4140,67326,2039,68361l,68783,,63944,6019,60706c7239,59385,8242,57658,8242,57061r,-24587c6820,28626,3683,26200,355,26200l,26453,,22524r8242,4286l8242,8306c8242,3645,7327,2934,546,2438l546,xe" fillcolor="black" stroked="f" strokeweight="0">
                    <v:stroke miterlimit="83231f" joinstyle="miter"/>
                    <v:formulas/>
                    <v:path arrowok="t" o:connecttype="segments" textboxrect="0,0,28270,69710"/>
                  </v:shape>
                  <v:shape id="Shape 10134" o:spid="_x0000_s1115" style="position:absolute;left:155981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" adj="0,,0" path="m7887,v4356,,7785,3543,7785,7887c15672,12344,12243,15685,7785,15685,3340,15685,,12344,,7798,,3543,3531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v:shape id="Shape 10135" o:spid="_x0000_s1116" style="position:absolute;left:244539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" adj="0,,0" path="m17297,r2426,1422c13157,10833,8191,14059,,14059l,3350,5766,6782c10122,6782,13259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0136" o:spid="_x0000_s1117" style="position:absolute;left:456908;top:22194;width:20834;height:49114;visibility:visible;mso-wrap-style:square;v-text-anchor:top" coordsize="20834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" adj="0,,0" path="m20834,r,3191l15858,6534v-1113,2530,-1646,6578,-1799,12649l20834,19183r,3734l14567,22917v407,6985,1219,10325,3035,13563l20834,38404r,10710l5720,42419c2077,38147,,32029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14"/>
                  </v:shape>
                  <v:shape id="Shape 10137" o:spid="_x0000_s1118" style="position:absolute;left:371678;top:22060;width:80734;height:47841;visibility:visible;mso-wrap-style:square;v-text-anchor:top" coordsize="80734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" adj="0,,0" path="m34201,v6376,,9906,2413,12941,8788c52400,2324,56249,,62014,v8306,,13653,5563,13653,14262l75667,39649v,4344,1117,5563,5067,5766l80734,47841r-24092,l56642,45415v3848,-305,4966,-1524,4966,-5766l61608,15164v,-5969,-1512,-8395,-5359,-8395c54521,6769,52819,7480,50584,9195v-1321,1016,-2933,2934,-2933,3441l47651,39649v,3836,1206,5360,4749,5766l52400,47841r-23673,l28727,45415v3747,-305,4865,-1625,4865,-5766l33592,15164v,-6071,-1512,-8395,-5474,-8395c26403,6769,24689,7480,22568,9093v-1321,1016,-2946,2934,-2946,3543l19622,39649v,3836,1117,5258,4661,5766l24283,47841,,47841,,45415v4458,-813,5575,-1930,5575,-6070l5575,9601c5575,5448,4458,4242,,3632l,1207r19329,l19329,8788c23178,2718,27826,,34201,xe" fillcolor="black" stroked="f" strokeweight="0">
                    <v:stroke miterlimit="83231f" joinstyle="miter"/>
                    <v:formulas/>
                    <v:path arrowok="t" o:connecttype="segments" textboxrect="0,0,80734,47841"/>
                  </v:shape>
                  <v:shape id="Shape 10138" o:spid="_x0000_s1119" style="position:absolute;left:268643;top:22060;width:40970;height:49251;visibility:visible;mso-wrap-style:square;v-text-anchor:top" coordsize="40970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" adj="0,,0" path="m23876,v8890,,15672,4839,15672,11125c39548,15062,36919,17488,32665,17488v-3747,,-5550,-2324,-5665,-7277c27000,5956,27000,5956,26505,5055,25895,3937,24371,3124,22759,3124v-5258,,-8497,6376,-8497,16790c14262,33680,19825,42482,28626,42482v4140,,6769,-1423,10515,-5677l40970,38633c35103,46114,29426,49251,21641,49251,9106,49251,,39243,,25286,,10719,10109,,23876,xe" fillcolor="black" stroked="f" strokeweight="0">
                    <v:stroke miterlimit="83231f" joinstyle="miter"/>
                    <v:formulas/>
                    <v:path arrowok="t" o:connecttype="segments" textboxrect="0,0,40970,49251"/>
                  </v:shape>
                  <v:shape id="Shape 10139" o:spid="_x0000_s1120" style="position:absolute;left:244539;top:22060;width:19215;height:23051;visibility:visible;mso-wrap-style:square;v-text-anchor:top" coordsize="19215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" adj="0,,0" path="m305,c5867,,10528,2019,13856,5956v3238,3848,4749,8598,5359,17095l,23051,,19317r6782,l6782,17793c6566,12636,6375,9804,5867,7887,5054,4750,3137,3124,305,3124l,3328,,136,305,xe" fillcolor="black" stroked="f" strokeweight="0">
                    <v:stroke miterlimit="83231f" joinstyle="miter"/>
                    <v:formulas/>
                    <v:path arrowok="t" o:connecttype="segments" textboxrect="0,0,19215,23051"/>
                  </v:shape>
                  <v:shape id="Shape 10140" o:spid="_x0000_s1121" style="position:absolute;left:313081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" adj="0,,0" path="m16789,r2528,l19317,17094r9512,l28829,21539r-9512,l19317,51994v,4051,1117,5766,3949,5766c25387,57760,27000,56337,29020,52502r2539,1105c27406,61913,23368,64935,16586,64935,9601,64935,5258,60896,5258,54318r,-32779l,21539,,18821c6578,13259,10617,8699,16789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0141" o:spid="_x0000_s1122" style="position:absolute;left:477742;top:57252;width:19729;height:14059;visibility:visible;mso-wrap-style:square;v-text-anchor:top" coordsize="19729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" adj="0,,0" path="m17304,r2425,1422c13151,10833,8198,14059,6,14059r-6,-3l,3346,5772,6782c10128,6782,13253,4966,17304,xe" fillcolor="black" stroked="f" strokeweight="0">
                    <v:stroke miterlimit="83231f" joinstyle="miter"/>
                    <v:formulas/>
                    <v:path arrowok="t" o:connecttype="segments" textboxrect="0,0,19729,14059"/>
                  </v:shape>
                  <v:shape id="Shape 10142" o:spid="_x0000_s1123" style="position:absolute;left:591833;top:22082;width:22809;height:49207;visibility:visible;mso-wrap-style:square;v-text-anchor:top" coordsize="22809,492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" adj="0,,0" path="m22809,r,3218l16568,7962v-1239,3541,-1696,9307,-1696,18203c14872,33550,15377,38532,16627,41667r6182,4389l22809,49207,6463,42214c2403,37802,,31582,,24349,,17466,2502,11373,6610,7001l22809,xe" fillcolor="black" stroked="f" strokeweight="0">
                    <v:stroke miterlimit="83231f" joinstyle="miter"/>
                    <v:formulas/>
                    <v:path arrowok="t" o:connecttype="segments" textboxrect="0,0,22809,49207"/>
                  </v:shape>
                  <v:shape id="Shape 10143" o:spid="_x0000_s1124" style="position:absolute;left:477742;top:22060;width:19234;height:23051;visibility:visible;mso-wrap-style:square;v-text-anchor:top" coordsize="19234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" adj="0,,0" path="m298,c5874,,10522,2019,13862,5956v3239,3848,4762,8598,5372,17095l,23051,,19317r6776,l6776,17793c6585,12636,6382,9804,5874,7887,5061,4750,3143,3124,298,3124l,3325,,134,298,xe" fillcolor="black" stroked="f" strokeweight="0">
                    <v:stroke miterlimit="83231f" joinstyle="miter"/>
                    <v:formulas/>
                    <v:path arrowok="t" o:connecttype="segments" textboxrect="0,0,19234,23051"/>
                  </v:shape>
                  <v:shape id="Shape 10144" o:spid="_x0000_s1125" style="position:absolute;left:501345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" adj="0,,0" path="m16802,r2527,l19329,17094r9500,l28829,21539r-9500,l19329,51994v,4051,1105,5766,3937,5766c25387,57760,27000,56337,29032,52502r2527,1105c27419,61913,23368,64935,16586,64935,9601,64935,5257,60896,5257,54318r,-32779l,21539,,18821c6578,13259,10617,8699,16802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0145" o:spid="_x0000_s1126" style="position:absolute;left:534645;top:1511;width:52400;height:68390;visibility:visible;mso-wrap-style:square;v-text-anchor:top" coordsize="52400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" adj="0,,0" path="m,l19431,r,28435c24689,22568,28435,20549,33795,20549v8293,,13652,5562,13652,14262l47447,59893v,4242,1309,5766,4953,6071l52400,68390r-23774,l28626,65964v3441,-407,4750,-2019,4750,-5766l33376,35712v,-5664,-1702,-8394,-5258,-8394c25807,27318,23368,28524,21133,30861r-1702,2324l19431,60198v,3747,1207,5258,4940,5766l24371,68390,,68390,,65964v4559,-915,5359,-1829,5359,-6071l5359,8306c5359,4153,4661,3340,,2438l,xe" fillcolor="black" stroked="f" strokeweight="0">
                    <v:stroke miterlimit="83231f" joinstyle="miter"/>
                    <v:formulas/>
                    <v:path arrowok="t" o:connecttype="segments" textboxrect="0,0,52400,68390"/>
                  </v:shape>
                  <v:shape id="Shape 10146" o:spid="_x0000_s1127" style="position:absolute;left:642455;top:22060;width:23203;height:49251;visibility:visible;mso-wrap-style:square;v-text-anchor:top" coordsize="23203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" adj="0,,0" path="m19418,r3785,1970l23203,5904r-6144,4369c15643,13399,14960,18155,14960,24676v,12853,2540,18910,7900,18910l23203,43402r,4835l18300,49251c7671,49251,,39243,,25476,,10820,8281,,19418,xe" fillcolor="black" stroked="f" strokeweight="0">
                    <v:stroke miterlimit="83231f" joinstyle="miter"/>
                    <v:formulas/>
                    <v:path arrowok="t" o:connecttype="segments" textboxrect="0,0,23203,49251"/>
                  </v:shape>
                  <v:shape id="Shape 10147" o:spid="_x0000_s1128" style="position:absolute;left:614642;top:22060;width:22809;height:49251;visibility:visible;mso-wrap-style:square;v-text-anchor:top" coordsize="228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" adj="0,,0" path="m51,c13106,,22809,10516,22809,24676v,14059,-9703,24575,-22758,24575l,49229,,46078r51,36c5918,46114,7938,40856,7938,25286,7938,8687,6020,3124,152,3124l,3240,,22,51,xe" fillcolor="black" stroked="f" strokeweight="0">
                    <v:stroke miterlimit="83231f" joinstyle="miter"/>
                    <v:formulas/>
                    <v:path arrowok="t" o:connecttype="segments" textboxrect="0,0,22809,49251"/>
                  </v:shape>
                  <v:shape id="Shape 10148" o:spid="_x0000_s1129" style="position:absolute;left:698716;top:22060;width:33998;height:49251;visibility:visible;mso-wrap-style:square;v-text-anchor:top" coordsize="33998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" adj="0,,0" path="m16091,v2235,,4547,394,7887,1511c25603,2019,26607,2210,27216,2210v1219,,1829,-495,2426,-2020l31864,190r,14669l29350,14859c27826,10414,26721,8585,24587,6566,22365,4445,19634,3327,16992,3327v-3822,,-6667,2528,-6667,5868c10325,12636,13170,15164,20041,18097v10020,4255,13957,8598,13957,15787c33998,42977,27622,49251,18428,49251v-2845,,-8205,-1105,-10935,-2325l5169,46330v-915,,-1524,698,-2629,2832l,49162,,32461r2845,c4966,41262,9614,45809,16701,45809v4546,,7581,-2629,7581,-6566c24282,36004,21450,33477,14580,30442,4356,26086,216,21438,216,14757,216,6261,6883,,16091,xe" fillcolor="black" stroked="f" strokeweight="0">
                    <v:stroke miterlimit="83231f" joinstyle="miter"/>
                    <v:formulas/>
                    <v:path arrowok="t" o:connecttype="segments" textboxrect="0,0,33998,49251"/>
                  </v:shape>
                  <v:shape id="Shape 10149" o:spid="_x0000_s1130" style="position:absolute;left:665658;top:1511;width:28270;height:69710;visibility:visible;mso-wrap-style:square;v-text-anchor:top" coordsize="28270,69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" adj="0,,0" path="m559,l22314,r,58166c22314,62421,23622,63729,28270,64033r,2325l21996,67170v-6261,712,-8788,1220,-13436,2540l8560,63132c6179,65659,4153,67326,2053,68361l,68785,,63950,6020,60706c7239,59385,8242,57658,8242,57061r,-24587c6833,28626,3696,26200,355,26200l,26453,,22519r8242,4291l8242,8306c8242,3645,7341,2934,559,2438l559,xe" fillcolor="black" stroked="f" strokeweight="0">
                    <v:stroke miterlimit="83231f" joinstyle="miter"/>
                    <v:formulas/>
                    <v:path arrowok="t" o:connecttype="segments" textboxrect="0,0,28270,69710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29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475" o:spid="_x0000_s1131" style="width:25.6pt;height:7.1pt;mso-position-horizontal-relative:char;mso-position-vertical-relative:line" coordsize="325311,90437">
                  <v:shape id="Shape 10153" o:spid="_x0000_s1132" style="position:absolute;top:74;width:35814;height:71744;visibility:visible;mso-wrap-style:square;v-text-anchor:top" coordsize="35814,717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" adj="0,,0" path="m35814,r,3459l22574,11864v-3073,5664,-4667,14058,-4667,24980c17907,57279,24181,68417,35814,68417r,3327c14872,71744,,56872,,35930,,20157,8480,7791,21640,2594l35814,xe" fillcolor="black" stroked="f" strokeweight="0">
                    <v:stroke miterlimit="83231f" joinstyle="miter"/>
                    <v:formulas/>
                    <v:path arrowok="t" o:connecttype="segments" textboxrect="0,0,35814,71744"/>
                  </v:shape>
                  <v:shape id="Shape 10154" o:spid="_x0000_s1133" style="position:absolute;left:76937;top:1524;width:27864;height:69685;visibility:visible;mso-wrap-style:square;v-text-anchor:top" coordsize="27864,69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" adj="0,,0" path="m,l19621,r,26200l27864,22410r,4414l26708,25997v-3340,,-5359,1613,-7087,5956l19621,58560v,4864,2731,7988,6986,7988l27864,65668r,4009l14770,64033,6782,69685r-1219,l5563,8281c5563,4242,4648,3328,,2426l,xe" fillcolor="black" stroked="f" strokeweight="0">
                    <v:stroke miterlimit="83231f" joinstyle="miter"/>
                    <v:formulas/>
                    <v:path arrowok="t" o:connecttype="segments" textboxrect="0,0,27864,69685"/>
                  </v:shape>
                  <v:shape id="Shape 10155" o:spid="_x0000_s1134" style="position:absolute;left:35814;width:35814;height:71818;visibility:visible;mso-wrap-style:square;v-text-anchor:top" coordsize="35814,718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" adj="0,,0" path="m406,c20739,,35814,15278,35814,35916,35814,56858,20942,71818,,71818l,68491v11633,,17907,-11138,17907,-31877c17907,15583,11430,3340,305,3340l,3534,,74,406,xe" fillcolor="black" stroked="f" strokeweight="0">
                    <v:stroke miterlimit="83231f" joinstyle="miter"/>
                    <v:formulas/>
                    <v:path arrowok="t" o:connecttype="segments" textboxrect="0,0,35814,71818"/>
                  </v:shape>
                  <v:shape id="Shape 10156" o:spid="_x0000_s1135" style="position:absolute;left:125730;top:23266;width:32068;height:67170;visibility:visible;mso-wrap-style:square;v-text-anchor:top" coordsize="32068,671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" adj="0,,0" path="m11633,l32068,r,46431c32068,52400,31255,56248,29337,59487v-2832,4953,-8204,7683,-15176,7683c5867,67170,,63017,,57048,,53416,2527,50876,6274,50876v3226,,5969,2439,5969,5474c12243,57353,11836,58471,10820,60084r-901,2235c9919,63322,11227,64033,13145,64033v3340,,4864,-2324,4864,-7683l18009,8395v,-4344,-1220,-5563,-6376,-5969l11633,xe" fillcolor="black" stroked="f" strokeweight="0">
                    <v:stroke miterlimit="83231f" joinstyle="miter"/>
                    <v:formulas/>
                    <v:path arrowok="t" o:connecttype="segments" textboxrect="0,0,32068,67170"/>
                  </v:shape>
                  <v:shape id="Shape 10157" o:spid="_x0000_s1136" style="position:absolute;left:167729;top:22186;width:20834;height:49121;visibility:visible;mso-wrap-style:square;v-text-anchor:top" coordsize="20834,49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" adj="0,,0" path="m20834,r,3206l15854,6541v-1113,2531,-1643,6579,-1795,12649l20834,19190r,3734l14567,22924v406,6985,1219,10325,3035,13564l20834,38411r,10710l5715,42426c2073,38154,,32036,,24651,,17266,2124,11069,5829,6717l20834,xe" fillcolor="black" stroked="f" strokeweight="0">
                    <v:stroke miterlimit="83231f" joinstyle="miter"/>
                    <v:formulas/>
                    <v:path arrowok="t" o:connecttype="segments" textboxrect="0,0,20834,49121"/>
                  </v:shape>
                  <v:shape id="Shape 10158" o:spid="_x0000_s1137" style="position:absolute;left:104800;top:22047;width:23114;height:49263;visibility:visible;mso-wrap-style:square;v-text-anchor:top" coordsize="23114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" adj="0,,0" path="m4102,c15329,,23114,9716,23114,23673v,15075,-9411,25590,-22860,25590l,49154,,45144,5921,40997c7487,37611,8242,32480,8242,25502v,-6630,-784,-11637,-2351,-14986l,6301,,1887,4102,xe" fillcolor="black" stroked="f" strokeweight="0">
                    <v:stroke miterlimit="83231f" joinstyle="miter"/>
                    <v:formulas/>
                    <v:path arrowok="t" o:connecttype="segments" textboxrect="0,0,23114,49263"/>
                  </v:shape>
                  <v:shape id="Shape 10159" o:spid="_x0000_s1138" style="position:absolute;left:142418;width:15685;height:15685;visibility:visible;mso-wrap-style:square;v-text-anchor:top" coordsize="15685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" adj="0,,0" path="m7798,v4343,,7887,3543,7887,7899c15685,12243,12141,15685,7798,15685,3238,15685,,12344,,7785,,3543,3442,,7798,xe" fillcolor="black" stroked="f" strokeweight="0">
                    <v:stroke miterlimit="83231f" joinstyle="miter"/>
                    <v:formulas/>
                    <v:path arrowok="t" o:connecttype="segments" textboxrect="0,0,15685,15685"/>
                  </v:shape>
                  <v:shape id="Shape 10160" o:spid="_x0000_s1139" style="position:absolute;left:188563;top:57252;width:19730;height:14059;visibility:visible;mso-wrap-style:square;v-text-anchor:top" coordsize="19730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" adj="0,,0" path="m17304,r2426,1422c13151,10820,8198,14059,6,14059r-6,-3l,3346,5772,6782c10116,6782,13252,4953,17304,xe" fillcolor="black" stroked="f" strokeweight="0">
                    <v:stroke miterlimit="83231f" joinstyle="miter"/>
                    <v:formulas/>
                    <v:path arrowok="t" o:connecttype="segments" textboxrect="0,0,19730,14059"/>
                  </v:shape>
                  <v:shape id="Shape 10161" o:spid="_x0000_s1140" style="position:absolute;left:291313;top:22047;width:33998;height:49263;visibility:visible;mso-wrap-style:square;v-text-anchor:top" coordsize="33998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" adj="0,,0" path="m16091,v2222,,4547,407,7887,1524c25603,2032,26607,2235,27216,2235v1219,,1829,-508,2426,-2032l31864,203r,14669l29337,14872c27826,10427,26708,8611,24587,6579,22365,4458,19634,3353,16993,3353v-3836,,-6668,2514,-6668,5855c10325,12649,13157,15177,20041,18110v10007,4255,13957,8598,13957,15786c33998,43002,27623,49263,18415,49263v-2832,,-8191,-1105,-10922,-2324l5169,46330v-915,,-1524,711,-2629,2832l,49162,,32474r2845,c4966,41275,9614,45834,16688,45834v4559,,7594,-2628,7594,-6578c24282,36017,21450,33490,14567,30455,4356,26111,216,21450,216,14770,216,6274,6883,,16091,xe" fillcolor="black" stroked="f" strokeweight="0">
                    <v:stroke miterlimit="83231f" joinstyle="miter"/>
                    <v:formulas/>
                    <v:path arrowok="t" o:connecttype="segments" textboxrect="0,0,33998,49263"/>
                  </v:shape>
                  <v:shape id="Shape 10162" o:spid="_x0000_s1141" style="position:absolute;left:212674;top:22047;width:40970;height:49263;visibility:visible;mso-wrap-style:square;v-text-anchor:top" coordsize="4097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" adj="0,,0" path="m23863,v8903,,15685,4864,15685,11138c39548,15075,36919,17501,32664,17501v-3733,,-5562,-2324,-5651,-7277c27013,5982,27013,5982,26492,5067,25895,3950,24371,3137,22758,3137v-5270,,-8496,6375,-8496,16802c14262,33693,19825,42494,28626,42494v4140,,6782,-1422,10515,-5664l40970,38646c35103,46139,29426,49263,21641,49263,9093,49263,,39256,,25298,,10732,10109,,23863,xe" fillcolor="black" stroked="f" strokeweight="0">
                    <v:stroke miterlimit="83231f" joinstyle="miter"/>
                    <v:formulas/>
                    <v:path arrowok="t" o:connecttype="segments" textboxrect="0,0,40970,49263"/>
                  </v:shape>
                  <v:shape id="Shape 10163" o:spid="_x0000_s1142" style="position:absolute;left:188563;top:22047;width:19222;height:23063;visibility:visible;mso-wrap-style:square;v-text-anchor:top" coordsize="19222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" adj="0,,0" path="m311,c5874,,10522,2032,13862,5982v3239,3835,4750,8585,5360,17081l,23063,,19329r6775,l6775,17806c6585,12649,6382,9817,5874,7900,5061,4763,3143,3137,311,3137l,3345,,139,311,xe" fillcolor="black" stroked="f" strokeweight="0">
                    <v:stroke miterlimit="83231f" joinstyle="miter"/>
                    <v:formulas/>
                    <v:path arrowok="t" o:connecttype="segments" textboxrect="0,0,19222,23063"/>
                  </v:shape>
                  <v:shape id="Shape 10164" o:spid="_x0000_s1143" style="position:absolute;left:257111;top:6172;width:31547;height:64948;visibility:visible;mso-wrap-style:square;v-text-anchor:top" coordsize="31547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" adj="0,,0" path="m16789,r2528,l19317,17094r9512,l28829,21552r-9512,l19317,51994v,4038,1105,5766,3949,5766c25387,57760,27000,56337,29032,52502r2515,1117c27407,61900,23355,64948,16586,64948,9601,64948,5258,60897,5258,54318r,-32766l,21552,,18809c6566,13246,10617,8700,16789,xe" fillcolor="black" stroked="f" strokeweight="0">
                    <v:stroke miterlimit="83231f" joinstyle="miter"/>
                    <v:formulas/>
                    <v:path arrowok="t" o:connecttype="segments" textboxrect="0,0,31547,6494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479" o:spid="_x0000_s1144" style="width:33pt;height:5.5pt;mso-position-horizontal-relative:char;mso-position-vertical-relative:line" coordsize="418922,69799">
                  <v:shape id="Shape 89148" o:spid="_x0000_s1145" style="position:absolute;left:293535;top:42393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0167" o:spid="_x0000_s1146" style="position:absolute;left:228956;top:1422;width:59284;height:66954;visibility:visible;mso-wrap-style:square;v-text-anchor:top" coordsize="59284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" adj="0,,0" path="m,l28537,r,1918c20536,2426,19126,3835,19126,11024r,47841c19126,62408,20434,63017,27813,63017r6782,c42989,63017,48552,61189,52095,57252v1524,-1715,2934,-4052,4661,-7887l59284,49365,54432,66954,,66954,,65037v7391,-496,8801,-2020,8801,-9106l8801,11024c8801,3937,7493,2527,,1918l,xe" fillcolor="black" stroked="f" strokeweight="0">
                    <v:stroke miterlimit="83231f" joinstyle="miter"/>
                    <v:formulas/>
                    <v:path arrowok="t" o:connecttype="segments" textboxrect="0,0,59284,66954"/>
                  </v:shape>
                  <v:shape id="Shape 10168" o:spid="_x0000_s1147" style="position:absolute;left:138976;top:1422;width:86081;height:66954;visibility:visible;mso-wrap-style:square;v-text-anchor:top" coordsize="8608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" adj="0,,0" path="m203,l20231,,43599,51079,65951,,86081,r,1918c78600,2527,77280,3835,77280,11024r,44907c77280,63119,78702,64541,86081,65037r,1917l57760,66954r,-1917c65748,64541,66954,63221,66954,54826r,-45822l41059,66954r-1409,l14262,11328r,40767c14262,62306,15977,64630,23775,65037r,1917l,66954,,65037c8395,64427,9804,62509,9804,52095r,-41071c9804,3632,8496,2426,203,1918l203,xe" fillcolor="black" stroked="f" strokeweight="0">
                    <v:stroke miterlimit="83231f" joinstyle="miter"/>
                    <v:formulas/>
                    <v:path arrowok="t" o:connecttype="segments" textboxrect="0,0,86081,66954"/>
                  </v:shape>
                  <v:shape id="Shape 10169" o:spid="_x0000_s1148" style="position:absolute;left:66294;top:1422;width:68885;height:68072;visibility:visible;mso-wrap-style:square;v-text-anchor:top" coordsize="6888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" adj="0,,0" path="m,l26911,r,1918c25489,2019,24384,2121,23978,2121v-3239,203,-4661,1207,-4661,3137c19317,6769,20129,9093,23470,16485l38748,50673,53619,13551v1207,-3035,1918,-5766,1918,-7391c55537,3328,53721,2223,48146,1918l48146,,68885,r,1918c64033,2223,62916,3328,59588,11328l37122,68072r-1511,l10732,12535c6375,3531,4966,2121,,1918l,xe" fillcolor="black" stroked="f" strokeweight="0">
                    <v:stroke miterlimit="83231f" joinstyle="miter"/>
                    <v:formulas/>
                    <v:path arrowok="t" o:connecttype="segments" textboxrect="0,0,68885,68072"/>
                  </v:shape>
                  <v:shape id="Shape 10170" o:spid="_x0000_s1149" style="position:absolute;left:379565;top:46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" adj="0,,0" path="m19685,r,3036l19025,2786c12649,2786,8103,6939,8103,12806v,2833,908,5411,2941,8014l19685,28098r,11541l15786,36784c9919,41534,7696,45776,7696,52252v,4401,1289,8068,3539,10635l19685,66552r,3120l19431,69753c8001,69753,,62870,,53065,,46182,2235,43045,13157,34752,2540,25443,610,22522,610,15930,610,11333,2658,7339,6083,4494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171" o:spid="_x0000_s1150" style="position:absolute;left:33451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" adj="0,,0" path="m18212,r813,203l19025,60896v,4852,1613,5868,9601,5969l28626,68377r-27915,l711,66865v4255,-101,5664,-406,7188,-1320c9512,64643,10325,62306,10325,58979r,-45834c10325,9906,9411,8395,7290,8395v-1016,,-2731,406,-4560,1117c2337,9715,1219,10122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172" o:spid="_x0000_s1151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" adj="0,,0" path="m33884,v4749,,9817,813,14770,2426c50165,3035,51689,3340,52591,3340v2032,,3645,-1219,4254,-3340l58966,r914,22860l57556,22860c55639,16281,54115,13449,50876,10211,46838,6172,41567,4051,35801,4051v-14668,,-24079,11837,-24079,30137c11722,45415,14872,54521,20434,59487v4344,3835,10008,5867,16383,5867c45212,65354,51892,62306,59372,55131r1829,1829c55029,65151,45009,69799,33579,69799,23571,69799,14262,65964,8191,59373,3023,53607,,44907,,35509,,24384,3835,14973,10922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0173" o:spid="_x0000_s1152" style="position:absolute;left:39925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" adj="0,,0" path="m140,c10262,,17551,6071,17551,14364v,6883,-3543,11125,-13563,16484c16231,39954,19672,44907,19672,52705v,5207,-1946,9481,-5410,12452l,69718,,66598r851,369c7430,66967,11989,62408,11989,55842v,-5664,-2439,-9309,-9817,-14567l,39685,,28144r1054,888l1968,28423v5766,-3836,8598,-8395,8598,-14161c10566,10769,9477,7912,7530,5928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483" o:spid="_x0000_s1153" style="width:30.85pt;height:6.65pt;mso-position-horizontal-relative:char;mso-position-vertical-relative:line" coordsize="391490,84163">
                  <v:shape id="Shape 10175" o:spid="_x0000_s1154" style="position:absolute;top:3920;width:32004;height:64456;visibility:visible;mso-wrap-style:square;v-text-anchor:top" coordsize="32004,64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" adj="0,,0" path="m32004,r,10767l31953,10646,20320,38459r11684,l32004,42612r-13398,l13957,54449v-508,1308,-812,2730,-812,3937c13145,61218,15164,62539,20015,62539r,1917l,64456,,62539c4851,62335,6058,60722,12535,45952l32004,xe" fillcolor="black" stroked="f" strokeweight="0">
                    <v:stroke miterlimit="83231f" joinstyle="miter"/>
                    <v:formulas/>
                    <v:path arrowok="t" o:connecttype="segments" textboxrect="0,0,32004,64456"/>
                  </v:shape>
                  <v:shape id="Shape 10176" o:spid="_x0000_s1155" style="position:absolute;left:73076;top:3890;width:32017;height:64487;visibility:visible;mso-wrap-style:square;v-text-anchor:top" coordsize="32017,644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" adj="0,,0" path="m32017,r,10797l31966,10677,20333,38490r11684,l32017,42643r-13412,l13957,54479v-508,1308,-813,2730,-813,3937c13144,61248,15164,62569,20028,62569r,1918l,64487,,62569c4851,62366,6071,60753,12535,45983l32017,xe" fillcolor="black" stroked="f" strokeweight="0">
                    <v:stroke miterlimit="83231f" joinstyle="miter"/>
                    <v:formulas/>
                    <v:path arrowok="t" o:connecttype="segments" textboxrect="0,0,32017,64487"/>
                  </v:shape>
                  <v:shape id="Shape 10177" o:spid="_x0000_s1156" style="position:absolute;left:32004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" adj="0,,0" path="m1575,l3594,,28778,57455v3543,7480,4560,8496,9106,8801l37884,68174r-25794,l12090,66256v5360,-102,7087,-915,7087,-3442c19177,61404,18466,58775,17247,56045l13106,46330,,46330,,42177r11684,l,14484,,3717,1575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10178" o:spid="_x0000_s1157" style="position:absolute;left:321767;top:59189;width:18821;height:11423;visibility:visible;mso-wrap-style:square;v-text-anchor:top" coordsize="18821,114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" adj="0,,0" path="m18821,r,6032l13859,8688c10192,9953,5969,10763,305,11423l,9391,18821,xe" fillcolor="black" stroked="f" strokeweight="0">
                    <v:stroke miterlimit="83231f" joinstyle="miter"/>
                    <v:formulas/>
                    <v:path arrowok="t" o:connecttype="segments" textboxrect="0,0,18821,11423"/>
                  </v:shape>
                  <v:shape id="Shape 10179" o:spid="_x0000_s1158" style="position:absolute;left:240691;top:1410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" adj="0,,0" path="m,l21336,r,2540l12243,2540v-3239,,-4560,1308,-4560,4445l7683,74968v,3543,1626,5258,4953,5258l21336,80226r,2527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180" o:spid="_x0000_s1159" style="position:absolute;left:145847;top:1410;width:59182;height:66967;visibility:visible;mso-wrap-style:square;v-text-anchor:top" coordsize="5918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" adj="0,,0" path="m,l53721,r305,14478l51498,14478c49771,5372,47549,3848,36119,3848r-13653,c19736,3848,19126,4458,19126,7290r,22453l34696,29743v4763,,7595,-800,8903,-2527c44717,25806,45123,24282,45822,20129r2324,l48146,43612r-2324,c44514,35204,42989,33896,34696,33896r-15570,l19126,58877v,1715,191,2832,699,3137c20536,62725,24790,63233,29743,63233r2731,c46939,63233,51295,60808,56350,49873r2832,l54623,66967,,66967,,65049v7379,-508,8801,-2019,8801,-9106l8801,11036c8801,3950,7493,2540,,1930l,xe" fillcolor="black" stroked="f" strokeweight="0">
                    <v:stroke miterlimit="83231f" joinstyle="miter"/>
                    <v:formulas/>
                    <v:path arrowok="t" o:connecttype="segments" textboxrect="0,0,59182,66967"/>
                  </v:shape>
                  <v:shape id="Shape 10181" o:spid="_x0000_s1160" style="position:absolute;left:105093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" adj="0,,0" path="m1562,l3594,,28778,57455v3531,7480,4547,8496,9106,8801l37884,68174r-25794,l12090,66256v5360,-102,7074,-915,7074,-3442c19164,61404,18466,58775,17247,56045l13094,46330,,46330,,42177r11684,l,14484,,3687,1562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10182" o:spid="_x0000_s1161" style="position:absolute;left:319138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" adj="0,,0" path="m21044,r406,202l21450,3623,20231,2832v-2933,,-5461,1118,-7188,3137c10922,8598,9309,14668,9309,20434v,6020,1213,10926,3386,14326l21450,39828r,3353l18212,44412c7277,44412,,36220,,23876,,10211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183" o:spid="_x0000_s1162" style="position:absolute;left:276720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" adj="0,,0" path="m18212,r800,203l19012,60896v,4852,1626,5868,9614,5969l28626,68377r-27915,l711,66865v4242,-101,5664,-406,7176,-1320c9512,64643,10325,62306,10325,58979r,-45834c10325,9906,9411,8395,7277,8395v-1003,,-2718,406,-4547,1117c2324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184" o:spid="_x0000_s1163" style="position:absolute;left:370154;top:1410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" adj="0,,0" path="m,l21336,r,82753l,82753,,80226r9106,c12230,80226,13652,78905,13652,75768r,-67970c13652,4254,12040,2540,8699,2540l,2540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185" o:spid="_x0000_s1164" style="position:absolute;left:340589;top:202;width:21946;height:65019;visibility:visible;mso-wrap-style:square;v-text-anchor:top" coordsize="21946,65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" adj="0,,0" path="m,l15661,7802v3958,5045,6285,12176,6285,20520c21946,41974,15773,54522,5258,62206l,65019,,58987r762,-380c6010,53512,9855,46686,11925,38444l,42978,,39626r394,228c4039,39854,7785,38545,10617,36107v1105,-902,1524,-1816,1524,-3835l12141,28322v,-8496,-1140,-14919,-3380,-19218l,3421,,xe" fillcolor="black" stroked="f" strokeweight="0">
                    <v:stroke miterlimit="83231f" joinstyle="miter"/>
                    <v:formulas/>
                    <v:path arrowok="t" o:connecttype="segments" textboxrect="0,0,21946,65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487" o:spid="_x0000_s1165" style="width:45.9pt;height:6.65pt;mso-position-horizontal-relative:char;mso-position-vertical-relative:line" coordsize="582714,84163">
                  <v:shape id="Shape 10187" o:spid="_x0000_s1166" style="position:absolute;top:3920;width:32017;height:64456;visibility:visible;mso-wrap-style:square;v-text-anchor:top" coordsize="32017,64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" adj="0,,0" path="m32017,r,10767l31966,10646,20333,38459r11684,l32017,42612r-13399,l13957,54449v-495,1308,-800,2730,-800,3937c13157,61218,15176,62539,20028,62539r,1917l,64456,,62539c4851,62335,6071,60722,12547,45952l32017,xe" fillcolor="black" stroked="f" strokeweight="0">
                    <v:stroke miterlimit="83231f" joinstyle="miter"/>
                    <v:formulas/>
                    <v:path arrowok="t" o:connecttype="segments" textboxrect="0,0,32017,64456"/>
                  </v:shape>
                  <v:shape id="Shape 10188" o:spid="_x0000_s1167" style="position:absolute;left:73076;top:3905;width:32023;height:64471;visibility:visible;mso-wrap-style:square;v-text-anchor:top" coordsize="32023,644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" adj="0,,0" path="m32023,r,10767l31979,10662,20345,38475r11678,l32023,42627r-13405,l13970,54464v-508,1308,-813,2730,-813,3937c13157,61233,15177,62554,20041,62554r,1917l,64471,,62554c4864,62350,6083,60738,12548,45968l32023,xe" fillcolor="black" stroked="f" strokeweight="0">
                    <v:stroke miterlimit="83231f" joinstyle="miter"/>
                    <v:formulas/>
                    <v:path arrowok="t" o:connecttype="segments" textboxrect="0,0,32023,64471"/>
                  </v:shape>
                  <v:shape id="Shape 10189" o:spid="_x0000_s1168" style="position:absolute;left:32017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" adj="0,,0" path="m1575,l3594,,28778,57455v3543,7480,4560,8496,9106,8801l37884,68174r-25794,l12090,66256v5360,-102,7074,-915,7074,-3442c19164,61404,18466,58775,17247,56045l13094,46330,,46330,,42177r11684,l,14484,,3717,1575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89150" o:spid="_x0000_s1169" style="position:absolute;left:210439;top:42393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0191" o:spid="_x0000_s1170" style="position:absolute;left:343040;top:1410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" adj="0,,0" path="m,l26695,r3798,568l30493,5756,22250,3746v-2730,,-3441,712,-3441,3442l18809,33490v2324,203,3746,305,5765,305l30493,32107r,4813l25794,37833v-2629,,-4356,-89,-6985,-305l18809,55943v,7392,1511,8801,9512,9106l28321,66967,,66967,,65049c7683,64338,8496,63335,8496,54839r,-43803c8496,3746,7480,2730,,1930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192" o:spid="_x0000_s1171" style="position:absolute;left:242024;top:1410;width:30036;height:66967;visibility:visible;mso-wrap-style:square;v-text-anchor:top" coordsize="30036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" adj="0,,0" path="m,l30036,r,1930c21539,2337,20130,3645,20130,11036r,44907c20130,63335,21742,64744,30036,65049r,1918l,66967,,65049v8496,-305,9804,-1524,9804,-9106l9804,11036c9804,3543,8585,2438,,1930l,xe" fillcolor="black" stroked="f" strokeweight="0">
                    <v:stroke miterlimit="83231f" joinstyle="miter"/>
                    <v:formulas/>
                    <v:path arrowok="t" o:connecttype="segments" textboxrect="0,0,30036,66967"/>
                  </v:shape>
                  <v:shape id="Shape 10193" o:spid="_x0000_s1172" style="position:absolute;left:145860;top:1410;width:59182;height:66967;visibility:visible;mso-wrap-style:square;v-text-anchor:top" coordsize="5918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" adj="0,,0" path="m,l53708,r305,14478l51486,14478c49771,5372,47549,3848,36119,3848r-13653,c19723,3848,19113,4458,19113,7290r,22453l34696,29743v4750,,7595,-800,8903,-2527c44704,25806,45123,24282,45822,20129r2324,l48146,43612r-2324,c44513,35204,42989,33896,34696,33896r-15583,l19113,58877v,1715,204,2832,712,3137c20536,62725,24790,63233,29743,63233r2731,c46939,63233,51295,60808,56337,49873r2845,l54623,66967,,66967,,65049v7379,-508,8801,-2019,8801,-9106l8801,11036c8801,3950,7480,2540,,1930l,xe" fillcolor="black" stroked="f" strokeweight="0">
                    <v:stroke miterlimit="83231f" joinstyle="miter"/>
                    <v:formulas/>
                    <v:path arrowok="t" o:connecttype="segments" textboxrect="0,0,59182,66967"/>
                  </v:shape>
                  <v:shape id="Shape 10194" o:spid="_x0000_s1173" style="position:absolute;left:105099;top:203;width:37878;height:68174;visibility:visible;mso-wrap-style:square;v-text-anchor:top" coordsize="37878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" adj="0,,0" path="m1569,l3588,,28784,57455v3531,7480,4547,8496,9094,8801l37878,68174r-25794,l12084,66256v5372,-102,7087,-915,7087,-3442c19171,61404,18460,58775,17240,56045l13100,46330,,46330,,42177r11678,l,14469,,3702,1569,xe" fillcolor="black" stroked="f" strokeweight="0">
                    <v:stroke miterlimit="83231f" joinstyle="miter"/>
                    <v:formulas/>
                    <v:path arrowok="t" o:connecttype="segments" textboxrect="0,0,37878,68174"/>
                  </v:shape>
                  <v:shape id="Shape 10195" o:spid="_x0000_s1174" style="position:absolute;left:276733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" adj="0,,0" path="m33896,v4750,,9805,813,14758,2426c50178,3035,51689,3340,52603,3340v2020,,3645,-1219,4255,-3340l58979,r902,22860l57556,22860c55639,16281,54115,13449,50876,10211,46838,6172,41580,4039,35814,4039v-14668,,-24079,11849,-24079,30149c11735,45415,14872,54521,20434,59487v4357,3835,10021,5867,16396,5867c45225,65354,51892,62306,59373,55131r1828,1816c55029,65138,45021,69799,33592,69799,23571,69799,14262,65951,8192,59373,3035,53607,,44907,,35509,,24384,3848,14973,10922,8699,17196,3137,25590,,33896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0196" o:spid="_x0000_s1175" style="position:absolute;left:512978;top:59192;width:18821;height:11420;visibility:visible;mso-wrap-style:square;v-text-anchor:top" coordsize="18821,11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" adj="0,,0" path="m18821,r,6029l13859,8685c10192,9950,5969,10759,305,11420l,9388,18821,xe" fillcolor="black" stroked="f" strokeweight="0">
                    <v:stroke miterlimit="83231f" joinstyle="miter"/>
                    <v:formulas/>
                    <v:path arrowok="t" o:connecttype="segments" textboxrect="0,0,18821,11420"/>
                  </v:shape>
                  <v:shape id="Shape 10197" o:spid="_x0000_s1176" style="position:absolute;left:373532;top:1978;width:22708;height:36352;visibility:visible;mso-wrap-style:square;v-text-anchor:top" coordsize="22708,36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" adj="0,,0" path="m,l9433,1410v3895,1267,7109,3089,9134,5312c21298,9656,22708,13504,22708,17746v,6680,-3633,12852,-9703,16078l,36352,,31539,7245,29472v2947,-2490,4439,-6208,4439,-11117c11684,13142,10115,9348,6840,6857l,5189,,xe" fillcolor="black" stroked="f" strokeweight="0">
                    <v:stroke miterlimit="83231f" joinstyle="miter"/>
                    <v:formulas/>
                    <v:path arrowok="t" o:connecttype="segments" textboxrect="0,0,22708,36352"/>
                  </v:shape>
                  <v:shape id="Shape 10198" o:spid="_x0000_s1177" style="position:absolute;left:431902;top:1410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" adj="0,,0" path="m,l21349,r,2540l12243,2540v-3239,,-4560,1308,-4560,4445l7683,74968v,3543,1626,5258,4966,5258l21349,80226r,2527l,82753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199" o:spid="_x0000_s1178" style="position:absolute;left:510349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" adj="0,,0" path="m21044,r406,203l21450,3623,20231,2832v-2934,,-5461,1118,-7188,3137c10935,8598,9309,14668,9309,20434v,6020,1213,10926,3386,14326l21450,39828r,3354l18212,44412c7277,44412,,36220,,23876,,10211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200" o:spid="_x0000_s1179" style="position:absolute;left:467932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" adj="0,,0" path="m18212,r813,203l19025,60896v,4852,1613,5868,9601,5969l28626,68377r-27915,l711,66865v4242,-101,5664,-406,7176,-1320c9512,64643,10325,62306,10325,58979r,-45834c10325,9906,9411,8395,7290,8395v-1016,,-2731,406,-4560,1117c2324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201" o:spid="_x0000_s1180" style="position:absolute;left:561365;top:1410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" adj="0,,0" path="m,l21349,r,82753l,82753,,80226r9106,c12243,80226,13653,78905,13653,75768r,-67970c13653,4254,12040,2540,8699,2540l,2540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02" o:spid="_x0000_s1181" style="position:absolute;left:531800;top:203;width:21946;height:65019;visibility:visible;mso-wrap-style:square;v-text-anchor:top" coordsize="21946,65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" adj="0,,0" path="m,l15661,7802v3957,5045,6285,12176,6285,20520c21946,41974,15773,54522,5258,62205l,65019,,58990r768,-383c6017,53512,9862,46686,11938,38444l,42979,,39625r394,228c4039,39853,7785,38545,10617,36107v1105,-902,1524,-1816,1524,-3836l12141,28322v,-8496,-1140,-14920,-3380,-19218l,3421,,xe" fillcolor="black" stroked="f" strokeweight="0">
                    <v:stroke miterlimit="83231f" joinstyle="miter"/>
                    <v:formulas/>
                    <v:path arrowok="t" o:connecttype="segments" textboxrect="0,0,21946,65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491" o:spid="_x0000_s1182" style="width:38.6pt;height:6.7pt;mso-position-horizontal-relative:char;mso-position-vertical-relative:line" coordsize="490093,84976">
                  <v:shape id="Shape 10204" o:spid="_x0000_s1183" style="position:absolute;left:109931;top:2222;width:37929;height:66967;visibility:visible;mso-wrap-style:square;v-text-anchor:top" coordsize="37929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" adj="0,,0" path="m,l27318,,37929,1547r,5577l24486,3747v-4153,,-5271,812,-5271,3949l19215,59081v,3238,1219,4152,5271,4152l37929,60416r,5216l28727,66967,,66967,,65050v7684,-509,8890,-1817,8890,-9106l8890,11024c8890,3543,7988,2629,,1931l,xe" fillcolor="black" stroked="f" strokeweight="0">
                    <v:stroke miterlimit="83231f" joinstyle="miter"/>
                    <v:formulas/>
                    <v:path arrowok="t" o:connecttype="segments" textboxrect="0,0,37929,66967"/>
                  </v:shape>
                  <v:shape id="Shape 10205" o:spid="_x0000_s1184" style="position:absolute;left:56286;top:813;width:45415;height:69799;visibility:visible;mso-wrap-style:square;v-text-anchor:top" coordsize="4541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" adj="0,,0" path="m20422,v3238,,6985,800,10731,2223c32868,3035,34582,3442,35598,3442v1727,,2832,-1118,3239,-3442l40958,r2222,21539l40653,21539c39040,15583,37617,12954,34480,9715,30950,6071,26696,4140,22149,4140v-6274,,-10516,3848,-10516,9411c11633,19012,15875,23470,26492,29337v13361,7176,18923,13754,18923,22047c45415,61811,36411,69799,24778,69799v-4051,,-8090,-813,-11938,-2337c10909,66764,9195,66358,8090,66358v-1524,,-2743,1409,-2832,3340l3023,69698,,48247r2324,c7379,60592,13754,66154,22758,66154v7379,,12434,-4648,12434,-11430c35192,52299,34696,50178,33782,48857,31255,45009,25984,40869,18707,37020,7379,31052,2934,25387,2934,17297v,-5257,1816,-9512,5347,-12649c11633,1714,16078,,20422,xe" fillcolor="black" stroked="f" strokeweight="0">
                    <v:stroke miterlimit="83231f" joinstyle="miter"/>
                    <v:formulas/>
                    <v:path arrowok="t" o:connecttype="segments" textboxrect="0,0,45415,69799"/>
                  </v:shape>
                  <v:shape id="Shape 10206" o:spid="_x0000_s1185" style="position:absolute;top:813;width:45415;height:69799;visibility:visible;mso-wrap-style:square;v-text-anchor:top" coordsize="4541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" adj="0,,0" path="m20434,v3239,,6986,800,10719,2223c32881,3035,34595,3442,35611,3442v1715,,2832,-1118,3239,-3442l40970,r2223,21539l40666,21539c39053,15583,37630,12954,34493,9715,30950,6071,26708,4140,22162,4140v-6287,,-10529,3848,-10529,9411c11633,19012,15875,23470,26505,29337v13348,7176,18910,13754,18910,22047c45415,61811,36424,69799,24791,69799v-4052,,-8103,-813,-11938,-2337c10922,66764,9208,66358,8090,66358v-1511,,-2730,1409,-2832,3340l3035,69698,,48247r2324,c7379,60592,13754,66154,22759,66154v7378,,12445,-4648,12445,-11430c35204,52299,34697,50178,33795,48857,31255,45009,25997,40869,18720,37020,7379,31052,2934,25387,2934,17297v,-5257,1816,-9512,5359,-12649c11633,1714,16091,,20434,xe" fillcolor="black" stroked="f" strokeweight="0">
                    <v:stroke miterlimit="83231f" joinstyle="miter"/>
                    <v:formulas/>
                    <v:path arrowok="t" o:connecttype="segments" textboxrect="0,0,45415,69799"/>
                  </v:shape>
                  <v:shape id="Shape 10207" o:spid="_x0000_s1186" style="position:absolute;left:184836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" adj="0,,0" path="m22098,r,5832l21969,5894c16808,10863,13290,17410,11925,25043v3188,-1918,5312,-3055,7196,-3712l22098,20900r,4806l21031,25157v-3531,,-6680,902,-8788,2527c10211,29196,9398,32028,9398,37197v,7836,1368,14132,3850,18469l22098,61311r,3655l7074,58329c2718,53275,,44372,,35571,,22020,5956,10489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208" o:spid="_x0000_s1187" style="position:absolute;left:147860;top:3769;width:29737;height:64086;visibility:visible;mso-wrap-style:square;v-text-anchor:top" coordsize="29737,640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" adj="0,,0" path="m,l7880,1149v5350,1784,9830,4442,13272,7934c26702,14646,29737,22533,29737,31638v,9817,-3746,18822,-10312,24778c16288,59255,12065,61506,7160,63047l,64086,,58869,6369,57534c14573,52784,18714,44288,18714,32350,18714,21415,14573,12715,6674,7254l,5578,,xe" fillcolor="black" stroked="f" strokeweight="0">
                    <v:stroke miterlimit="83231f" joinstyle="miter"/>
                    <v:formulas/>
                    <v:path arrowok="t" o:connecttype="segments" textboxrect="0,0,29737,64086"/>
                  </v:shape>
                  <v:shape id="Shape 10209" o:spid="_x0000_s1188" style="position:absolute;left:206934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" adj="0,,0" path="m2781,c14415,,21806,8191,21806,21145v,13958,-8712,23572,-21247,23572l,44470,,40815r1677,1069c8738,41884,12700,35712,12700,24587v,-6325,-1267,-11306,-3621,-14707l,5210,,403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210" o:spid="_x0000_s1189" style="position:absolute;left:233617;top:2222;width:37928;height:66967;visibility:visible;mso-wrap-style:square;v-text-anchor:top" coordsize="37928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" adj="0,,0" path="m,l27318,,37928,1546r,5577l24473,3747v-4141,,-5258,812,-5258,3949l19215,59081v,3238,1219,4152,5258,4152l37928,60416r,5217l28727,66967,,66967,,65050v7696,-509,8903,-1817,8903,-9106l8903,11024c8903,3543,7988,2629,,1931l,xe" fillcolor="black" stroked="f" strokeweight="0">
                    <v:stroke miterlimit="83231f" joinstyle="miter"/>
                    <v:formulas/>
                    <v:path arrowok="t" o:connecttype="segments" textboxrect="0,0,37928,66967"/>
                  </v:shape>
                  <v:shape id="Shape 10211" o:spid="_x0000_s1190" style="position:absolute;left:206934;width:19774;height:11231;visibility:visible;mso-wrap-style:square;v-text-anchor:top" coordsize="19774,112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" adj="0,,0" path="m19571,r203,1613l,11231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74,11231"/>
                  </v:shape>
                  <v:shape id="Shape 10212" o:spid="_x0000_s1191" style="position:absolute;left:271545;top:3769;width:29750;height:64086;visibility:visible;mso-wrap-style:square;v-text-anchor:top" coordsize="29750,640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" adj="0,,0" path="m,l7885,1149v5349,1785,9826,4442,13267,7935c26715,14646,29750,22533,29750,31639v,9817,-3747,18821,-10325,24778c16294,59255,12071,61506,7165,63048l,64086,,58870,6382,57534c14574,52784,18714,44288,18714,32350,18714,21415,14574,12716,6687,7255l,5577,,xe" fillcolor="black" stroked="f" strokeweight="0">
                    <v:stroke miterlimit="83231f" joinstyle="miter"/>
                    <v:formulas/>
                    <v:path arrowok="t" o:connecttype="segments" textboxrect="0,0,29750,64086"/>
                  </v:shape>
                  <v:shape id="Shape 10213" o:spid="_x0000_s1192" style="position:absolute;left:468745;top:2222;width:21348;height:82753;visibility:visible;mso-wrap-style:square;v-text-anchor:top" coordsize="21348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" adj="0,,0" path="m,l21348,r,82753l,82753,,80226r9118,c12243,80226,13665,78905,13665,75768r,-67970c13665,4255,12040,2540,8712,2540l,2540,,xe" fillcolor="black" stroked="f" strokeweight="0">
                    <v:stroke miterlimit="83231f" joinstyle="miter"/>
                    <v:formulas/>
                    <v:path arrowok="t" o:connecttype="segments" textboxrect="0,0,21348,82753"/>
                  </v:shape>
                  <v:shape id="Shape 10214" o:spid="_x0000_s1193" style="position:absolute;left:339293;top:2222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" adj="0,,0" path="m,l21336,r,2540l12243,2540v-3239,,-4559,1308,-4559,4445l7684,74968v,3531,1613,5258,4953,5258l21336,80226r,2527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215" o:spid="_x0000_s1194" style="position:absolute;left:417741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" adj="0,,0" path="m21146,c31661,,39853,7785,39853,17907v,7887,-3937,15570,-12941,24981l9906,60693r24181,c38634,60693,39954,59779,43701,54013r1308,508l39446,68377,,68377,,67170,17996,48044c26492,39040,31153,29629,31153,21742,31153,13246,25387,7480,16891,7480,9906,7480,6274,10719,2223,20638l89,20130c1816,12954,3327,9715,6566,6274,10313,2223,15570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216" o:spid="_x0000_s1195" style="position:absolute;left:367119;top:813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" adj="0,,0" path="m21146,c31661,,39865,7785,39865,17907v,7887,-3949,15570,-12954,24981l9919,60693r24180,c38646,60693,39967,59779,43713,54013r1309,508l39459,68377,,68377,,67170,18009,48044c26505,39040,31166,29629,31166,21742,31166,13246,25400,7480,16904,7480,9919,7480,6274,10719,2235,20638l114,20130c1829,12954,3353,9715,6591,6274,10325,2223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495" o:spid="_x0000_s1196" style="width:32.15pt;height:6.7pt;mso-position-horizontal-relative:char;mso-position-vertical-relative:line" coordsize="408305,85382">
                  <v:shape id="Shape 10218" o:spid="_x0000_s1197" style="position:absolute;top:2629;width:37935;height:66967;visibility:visible;mso-wrap-style:square;v-text-anchor:top" coordsize="37935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" adj="0,,0" path="m,l27305,,37935,1548r,5576l24485,3746v-4165,,-5270,813,-5270,3950l19215,59080v,3239,1219,4153,5270,4153l37935,60414r,5215l28727,66967,,66967,,65049v7683,-508,8903,-1816,8903,-9106l8903,11024c8903,3543,7988,2629,,1930l,xe" fillcolor="black" stroked="f" strokeweight="0">
                    <v:stroke miterlimit="83231f" joinstyle="miter"/>
                    <v:formulas/>
                    <v:path arrowok="t" o:connecttype="segments" textboxrect="0,0,37935,66967"/>
                  </v:shape>
                  <v:shape id="Shape 10219" o:spid="_x0000_s1198" style="position:absolute;left:37935;top:4177;width:29743;height:64080;visibility:visible;mso-wrap-style:square;v-text-anchor:top" coordsize="29743,64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" adj="0,,0" path="m,l7875,1147v5349,1785,9822,4442,13258,7935c26708,14644,29743,22531,29743,31637v,9804,-3746,18808,-10325,24777c16282,59247,12059,61498,7153,63041l,64080,,58866,6362,57532c14567,52782,18720,44286,18720,32348,18720,21413,14567,12714,6680,7253l,5575,,xe" fillcolor="black" stroked="f" strokeweight="0">
                    <v:stroke miterlimit="83231f" joinstyle="miter"/>
                    <v:formulas/>
                    <v:path arrowok="t" o:connecttype="segments" textboxrect="0,0,29743,64080"/>
                  </v:shape>
                  <v:shape id="Shape 10220" o:spid="_x0000_s1199" style="position:absolute;left:73088;top:2629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" adj="0,,0" path="m,l26696,r3797,567l30493,5756,22251,3746v-2731,,-3442,712,-3442,3442l18809,33490v2324,203,3734,292,5766,292l30493,32094r,4824l25781,37833v-2629,,-4343,-101,-6972,-304l18809,55943v,7392,1511,8801,9499,9106l28308,66967,,66967,,65049c7671,64338,8496,63335,8496,54839r,-43815c8496,3746,7481,2730,,1930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221" o:spid="_x0000_s1200" style="position:absolute;left:103581;top:3196;width:22708;height:36351;visibility:visible;mso-wrap-style:square;v-text-anchor:top" coordsize="22708,363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" adj="0,,0" path="m,l9427,1407v3895,1265,7108,3087,9128,5316c21298,9657,22708,13505,22708,17747v,6667,-3645,12840,-9703,16078l,36351,,31527,7241,29461v2948,-2491,4443,-6209,4443,-11117c11684,13137,10116,9346,6841,6856l,5189,,xe" fillcolor="black" stroked="f" strokeweight="0">
                    <v:stroke miterlimit="83231f" joinstyle="miter"/>
                    <v:formulas/>
                    <v:path arrowok="t" o:connecttype="segments" textboxrect="0,0,22708,36351"/>
                  </v:shape>
                  <v:shape id="Shape 10222" o:spid="_x0000_s1201" style="position:absolute;left:131178;top:1219;width:33077;height:69787;visibility:visible;mso-wrap-style:square;v-text-anchor:top" coordsize="33077,697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" adj="0,,0" path="m33071,r6,1l33077,3647r-6,-2c27521,3645,22555,5867,18618,10211v-4254,4762,-7086,14567,-7086,24892c11532,46330,14872,56541,20130,61201v3543,3125,8102,4953,12751,4953l33077,66076r,3599l32474,69787v-8903,,-17907,-3937,-23775,-10313c3239,53607,,44399,,34900,,14567,13754,,33071,xe" fillcolor="black" stroked="f" strokeweight="0">
                    <v:stroke miterlimit="83231f" joinstyle="miter"/>
                    <v:formulas/>
                    <v:path arrowok="t" o:connecttype="segments" textboxrect="0,0,33077,69787"/>
                  </v:shape>
                  <v:shape id="Shape 10223" o:spid="_x0000_s1202" style="position:absolute;left:202438;top:2629;width:37928;height:66967;visibility:visible;mso-wrap-style:square;v-text-anchor:top" coordsize="37928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" adj="0,,0" path="m,l27317,,37928,1547r,5575l24485,3746v-4153,,-5270,813,-5270,3950l19215,59080v,3239,1219,4153,5270,4153l37928,60417r,5213l28727,66967,,66967,,65049v7696,-508,8903,-1816,8903,-9106l8903,11024c8903,3543,7988,2629,,1930l,xe" fillcolor="black" stroked="f" strokeweight="0">
                    <v:stroke miterlimit="83231f" joinstyle="miter"/>
                    <v:formulas/>
                    <v:path arrowok="t" o:connecttype="segments" textboxrect="0,0,37928,66967"/>
                  </v:shape>
                  <v:shape id="Shape 10224" o:spid="_x0000_s1203" style="position:absolute;left:164255;top:1220;width:33077;height:69674;visibility:visible;mso-wrap-style:square;v-text-anchor:top" coordsize="33077,696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" adj="0,,0" path="m,l13539,2693v4136,1783,7854,4437,11042,7923c30143,16687,33077,25285,33077,35305v,15249,-7737,27020,-20012,31952l,69674,,66074,13252,60794v2325,-2337,4052,-4864,4953,-7392c20225,48144,21545,41172,21545,35190v,-12026,-3124,-21539,-8597,-26492l,3646,,xe" fillcolor="black" stroked="f" strokeweight="0">
                    <v:stroke miterlimit="83231f" joinstyle="miter"/>
                    <v:formulas/>
                    <v:path arrowok="t" o:connecttype="segments" textboxrect="0,0,33077,69674"/>
                  </v:shape>
                  <v:shape id="Shape 10225" o:spid="_x0000_s1204" style="position:absolute;left:240366;top:4176;width:29737;height:64083;visibility:visible;mso-wrap-style:square;v-text-anchor:top" coordsize="29737,640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" adj="0,,0" path="m,l7881,1149v5349,1784,9829,4442,13271,7934c26715,14646,29737,22532,29737,31638v,9805,-3734,18809,-10312,24778c16294,59248,12071,61499,7164,63042l,64083,,58870,6382,57534c14573,52784,18714,44287,18714,32350,18714,21415,14573,12715,6687,7254l,5575,,xe" fillcolor="black" stroked="f" strokeweight="0">
                    <v:stroke miterlimit="83231f" joinstyle="miter"/>
                    <v:formulas/>
                    <v:path arrowok="t" o:connecttype="segments" textboxrect="0,0,29737,64083"/>
                  </v:shape>
                  <v:shape id="Shape 10226" o:spid="_x0000_s1205" style="position:absolute;left:386969;top:2629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" adj="0,,0" path="m,l21336,r,82753l,82753,,80226r9093,c12230,80226,13652,78905,13652,75768r,-67983c13652,4254,12027,2527,8687,2527l,2527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227" o:spid="_x0000_s1206" style="position:absolute;left:308115;top:2629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" adj="0,,0" path="m,l21336,r,2527l12230,2527v-3226,,-4546,1321,-4546,4458l7684,74968v,3531,1612,5258,4952,5258l21336,80226r,2527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228" o:spid="_x0000_s1207" style="position:absolute;left:336156;width:41059;height:71006;visibility:visible;mso-wrap-style:square;v-text-anchor:top" coordsize="41059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" adj="0,,0" path="m40157,r902,711l37211,9715v-292,699,-698,915,-2312,915l15062,10630r-4242,8585c22758,21349,28524,23673,32969,28130v5067,5042,6985,9703,6985,16980c39954,52807,37821,58572,33172,63119v-5067,5169,-12344,7887,-20840,7887c4750,71006,,68593,,64744,,62217,1410,60998,4344,60998v2120,,4444,1016,7683,3340c15062,66561,16789,67272,18809,67272v7886,,14058,-7595,14058,-17298c32867,39967,27508,33693,15875,29947,11722,28626,7683,27915,4445,27915l3226,27114r101,-507l14351,2629r21145,c37617,2629,38646,2121,40157,xe" fillcolor="black" stroked="f" strokeweight="0">
                    <v:stroke miterlimit="83231f" joinstyle="miter"/>
                    <v:formulas/>
                    <v:path arrowok="t" o:connecttype="segments" textboxrect="0,0,41059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499" o:spid="_x0000_s1208" style="width:44.1pt;height:6.7pt;mso-position-horizontal-relative:char;mso-position-vertical-relative:line" coordsize="560235,84874">
                  <v:shape id="Shape 10230" o:spid="_x0000_s1209" style="position:absolute;top:2121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" adj="0,,0" path="m,l26695,r3798,566l30493,5756,22250,3746v-2730,,-3441,712,-3441,3430l18809,33490v2324,191,3746,292,5765,292l30493,32094r,4825l25793,37833v-2629,,-4356,-101,-6984,-304l18809,55943v,7379,1511,8802,9512,9107l28321,66967,,66967,,65050c7683,64338,8496,63322,8496,54826r,-43802c8496,3746,7467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231" o:spid="_x0000_s1210" style="position:absolute;left:84506;top:23558;width:46749;height:45529;visibility:visible;mso-wrap-style:square;v-text-anchor:top" coordsize="46749,455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" adj="0,,0" path="m711,l21653,r,1524c18618,1625,17297,2337,17297,3746v,1321,1829,4763,4649,9005l23381,14770v1308,-2019,2514,-3835,3022,-4445c28930,7188,30150,4966,30150,3746v,-1409,-1004,-2019,-4039,-2222l26111,,42088,r,1524c38836,1625,35814,3239,33896,5982l25502,18110,38443,37947v3137,4446,5156,6058,8306,6058l46749,45529r-20346,l26403,44005v3341,-190,4052,-609,4052,-2425l29845,39764,20638,25603,12649,38049v-1321,2019,-2019,3531,-2019,4140c10630,43510,11836,44005,14668,44005r,1524l,45529,,44005v3353,-304,4356,-1003,7391,-5156l18923,22161,9411,7594c6274,2845,4661,1524,1625,1524r-914,l711,xe" fillcolor="black" stroked="f" strokeweight="0">
                    <v:stroke miterlimit="83231f" joinstyle="miter"/>
                    <v:formulas/>
                    <v:path arrowok="t" o:connecttype="segments" textboxrect="0,0,46749,45529"/>
                  </v:shape>
                  <v:shape id="Shape 10232" o:spid="_x0000_s1211" style="position:absolute;left:56261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" adj="0,,0" path="m16091,r406,305l16497,36208v,7289,813,8305,7481,8801l23978,46533,,46533,,45009v6985,-394,8001,-1512,8001,-8801l8001,12751c8001,8293,7086,6680,4661,6680v-915,,-2223,102,-3442,305l406,7074r,-1512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0233" o:spid="_x0000_s1212" style="position:absolute;left:30493;top:2687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" adj="0,,0" path="m,l9433,1407v3895,1265,7109,3087,9134,5316c21298,9657,22708,13492,22708,17747v,6667,-3646,12840,-9716,16078l,36353,,31528,7245,29461v2947,-2491,4439,-6209,4439,-11117c11684,13137,10115,9346,6840,6857l,5189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0234" o:spid="_x0000_s1213" style="position:absolute;left:185636;top:2121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" adj="0,,0" path="m,l26696,r3797,566l30493,5756,22251,3746v-2731,,-3442,712,-3442,3430l18809,33490v2324,191,3746,292,5766,292l30493,32094r,4826l25794,37833v-2629,,-4356,-101,-6985,-304l18809,55943v,7379,1511,8802,9499,9107l28308,66967,,66967,,65050c7684,64338,8496,63322,8496,54826r,-43802c8496,3746,7481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235" o:spid="_x0000_s1214" style="position:absolute;left:136436;top:711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" adj="0,,0" path="m21146,c31661,,39853,7785,39853,17894v,7900,-3937,15583,-12941,24994l9919,60681r24168,c38646,60681,39954,59779,43701,54013r1321,508l39446,68377,,68377,,67158,18009,48044c26505,39040,31153,29629,31153,21742,31153,13246,25387,7480,16891,7480,9919,7480,6274,10719,2235,20638l102,20129c1816,12941,3327,9703,6566,6261,10313,2222,15570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236" o:spid="_x0000_s1215" style="position:absolute;left:62535;width:10325;height:10312;visibility:visible;mso-wrap-style:square;v-text-anchor:top" coordsize="10325,103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" adj="0,,0" path="m5068,v2933,,5257,2324,5257,5156c10325,8090,8001,10312,5068,10312,2235,10312,,7988,,5156,,2324,2337,,5068,xe" fillcolor="black" stroked="f" strokeweight="0">
                    <v:stroke miterlimit="83231f" joinstyle="miter"/>
                    <v:formulas/>
                    <v:path arrowok="t" o:connecttype="segments" textboxrect="0,0,10325,10312"/>
                  </v:shape>
                  <v:shape id="Shape 10237" o:spid="_x0000_s1216" style="position:absolute;left:243218;top:22576;width:22314;height:47515;visibility:visible;mso-wrap-style:square;v-text-anchor:top" coordsize="22314,475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" adj="0,,0" path="m22314,r,3615l21044,2811c13868,2811,9118,9085,9118,18686v,7188,1613,14262,4433,19533l22314,43982r,3466l22161,47515c9411,47515,,37305,,23652,,16667,2305,10749,6253,6577l22314,xe" fillcolor="black" stroked="f" strokeweight="0">
                    <v:stroke miterlimit="83231f" joinstyle="miter"/>
                    <v:formulas/>
                    <v:path arrowok="t" o:connecttype="segments" textboxrect="0,0,22314,47515"/>
                  </v:shape>
                  <v:shape id="Shape 10238" o:spid="_x0000_s1217" style="position:absolute;left:216129;top:2687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" adj="0,,0" path="m,l9433,1407v3895,1265,7109,3087,9134,5316c21298,9657,22708,13492,22708,17747v,6667,-3646,12840,-9703,16078l,36353,,31528,7245,29461v2947,-2491,4439,-6209,4439,-11117c11684,13137,10115,9346,6840,6857l,5189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0239" o:spid="_x0000_s1218" style="position:absolute;left:332803;top:23843;width:17799;height:45753;visibility:visible;mso-wrap-style:square;v-text-anchor:top" coordsize="17799,45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" adj="0,,0" path="m17799,r,2503l10949,5204c9179,7126,8039,10034,7480,13978r10319,l17799,17216r-10509,c7480,23401,8191,26729,10020,30577r7779,5188l17799,45753,5099,40154c1822,36235,,30570,,23592,,15299,2730,8123,7480,3970l17799,xe" fillcolor="black" stroked="f" strokeweight="0">
                    <v:stroke miterlimit="83231f" joinstyle="miter"/>
                    <v:formulas/>
                    <v:path arrowok="t" o:connecttype="segments" textboxrect="0,0,17799,45753"/>
                  </v:shape>
                  <v:shape id="Shape 10240" o:spid="_x0000_s1219" style="position:absolute;left:296062;top:22657;width:30036;height:47435;visibility:visible;mso-wrap-style:square;v-text-anchor:top" coordsize="30036,474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" adj="0,,0" path="m13754,v2629,,4851,406,7087,1207l23571,1918r1410,-800l25171,902r1118,l26708,14668r-1537,c22860,5664,19825,2223,14046,2223v-4648,,-7785,2832,-7785,6883c6261,11836,7785,14364,10617,15977r10922,6476c27610,26098,30036,29426,30036,34493v,7087,-6465,12942,-14263,12942c13957,47435,11227,47041,8395,46431,6071,45822,4648,45618,3734,45618v-1207,,-1613,204,-2324,1220l102,46838r,-15787l1715,31051v1308,5766,2235,8090,4356,10618c7988,43904,11125,45212,14567,45212v5156,,8395,-2832,8395,-7277c22962,34798,21234,32372,17704,30340l11836,27013c3239,22149,,18110,,12446,,5156,5753,,13754,xe" fillcolor="black" stroked="f" strokeweight="0">
                    <v:stroke miterlimit="83231f" joinstyle="miter"/>
                    <v:formulas/>
                    <v:path arrowok="t" o:connecttype="segments" textboxrect="0,0,30036,47435"/>
                  </v:shape>
                  <v:shape id="Shape 10241" o:spid="_x0000_s1220" style="position:absolute;left:265531;top:22555;width:22301;height:47468;visibility:visible;mso-wrap-style:square;v-text-anchor:top" coordsize="22301,474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" adj="0,,0" path="m51,c12992,,22301,9614,22301,22860v,6978,-2429,13147,-6450,17572l,47468,,44002r1067,702c8636,44704,13195,37833,13195,26403v,-6928,-1492,-12820,-4046,-16981l,3635,,21,51,xe" fillcolor="black" stroked="f" strokeweight="0">
                    <v:stroke miterlimit="83231f" joinstyle="miter"/>
                    <v:formulas/>
                    <v:path arrowok="t" o:connecttype="segments" textboxrect="0,0,22301,47468"/>
                  </v:shape>
                  <v:shape id="Shape 10242" o:spid="_x0000_s1221" style="position:absolute;left:350602;top:52502;width:22562;height:17590;visibility:visible;mso-wrap-style:square;v-text-anchor:top" coordsize="22562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" adj="0,,0" path="m20936,r1626,699c18307,11633,10725,17590,1124,17590l,17094,,7106r5264,3511c11741,10617,16097,7684,20936,xe" fillcolor="black" stroked="f" strokeweight="0">
                    <v:stroke miterlimit="83231f" joinstyle="miter"/>
                    <v:formulas/>
                    <v:path arrowok="t" o:connecttype="segments" textboxrect="0,0,22562,17590"/>
                  </v:shape>
                  <v:shape id="Shape 10243" o:spid="_x0000_s1222" style="position:absolute;left:350602;top:22555;width:20644;height:18504;visibility:visible;mso-wrap-style:square;v-text-anchor:top" coordsize="20644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" adj="0,,0" path="m3347,v5258,,9906,2121,12941,5766c18815,9004,19831,11938,20644,18504l,18504,,15265r10319,c9011,6477,6585,3632,400,3632l,3790,,1288,3347,xe" fillcolor="black" stroked="f" strokeweight="0">
                    <v:stroke miterlimit="83231f" joinstyle="miter"/>
                    <v:formulas/>
                    <v:path arrowok="t" o:connecttype="segments" textboxrect="0,0,20644,18504"/>
                  </v:shape>
                  <v:shape id="Shape 10244" o:spid="_x0000_s1223" style="position:absolute;left:409422;top:2121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" adj="0,,0" path="m,l21349,r,2527l12243,2527v-3239,,-4559,1321,-4559,4458l7684,74956v,3543,1625,5257,4965,5257l21349,80213r,2540l,82753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45" o:spid="_x0000_s1224" style="position:absolute;left:487273;top:871;width:22854;height:69623;visibility:visible;mso-wrap-style:square;v-text-anchor:top" coordsize="22854,69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" adj="0,,0" path="m22854,r,2549l13069,10757c10843,16242,9703,24408,9703,35133v,10522,1111,18488,3311,23824l22854,66992r,2631l8077,62756c3327,57091,,45255,,34231,,22395,3835,10762,9703,5098l22854,xe" fillcolor="black" stroked="f" strokeweight="0">
                    <v:stroke miterlimit="83231f" joinstyle="miter"/>
                    <v:formulas/>
                    <v:path arrowok="t" o:connecttype="segments" textboxrect="0,0,22854,69623"/>
                  </v:shape>
                  <v:shape id="Shape 10246" o:spid="_x0000_s1225" style="position:absolute;left:437261;top:71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" adj="0,,0" path="m21145,c31661,,39853,7785,39853,17894v,7900,-3950,15583,-12955,24994l9906,60681r24193,c38646,60681,39967,59779,43700,54013r1309,508l39459,68377,,68377,,67158,18009,48044c26505,39040,31153,29629,31153,21742,31153,13246,25387,7480,16891,7480,9906,7480,6274,10719,2222,20638l102,20129c1829,12941,3340,9703,6579,6261,10325,2222,15583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247" o:spid="_x0000_s1226" style="position:absolute;left:538886;top:2121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" adj="0,,0" path="m,l21349,r,82753l,82753,,80213r9106,c12243,80213,13653,78905,13653,75768r,-67983c13653,4242,12027,2527,8700,2527l,2527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48" o:spid="_x0000_s1227" style="position:absolute;left:510127;top:711;width:22854;height:69786;visibility:visible;mso-wrap-style:square;v-text-anchor:top" coordsize="2285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" adj="0,,0" path="m413,c13659,,22854,14262,22854,34988v,12243,-3836,23978,-9703,29541c9519,68072,5162,69786,7,69786r-7,-3l,67152r7,6c8693,67158,13151,56337,13151,35192,13151,14059,8592,2629,95,2629l,2709,,160,413,xe" fillcolor="black" stroked="f" strokeweight="0">
                    <v:stroke miterlimit="83231f" joinstyle="miter"/>
                    <v:formulas/>
                    <v:path arrowok="t" o:connecttype="segments" textboxrect="0,0,22854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03" o:spid="_x0000_s1228" style="width:31.6pt;height:6.65pt;mso-position-horizontal-relative:char;mso-position-vertical-relative:line" coordsize="401536,84163">
                  <v:shape id="Shape 10250" o:spid="_x0000_s1229" style="position:absolute;left:66307;top:1422;width:37941;height:66954;visibility:visible;mso-wrap-style:square;v-text-anchor:top" coordsize="3794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" adj="0,,0" path="m,l27305,,37941,1546r,5567l24486,3734v-4154,,-5258,813,-5258,3950l19228,59068v,3238,1206,4153,5258,4153l37941,60402r,5217l28740,66954,,66954,,65037v7683,-496,8903,-1816,8903,-9106l8903,11024c8903,3531,8001,2629,,1918l,xe" fillcolor="black" stroked="f" strokeweight="0">
                    <v:stroke miterlimit="83231f" joinstyle="miter"/>
                    <v:formulas/>
                    <v:path arrowok="t" o:connecttype="segments" textboxrect="0,0,37941,66954"/>
                  </v:shape>
                  <v:shape id="Shape 10251" o:spid="_x0000_s1230" style="position:absolute;width:61214;height:69799;visibility:visible;mso-wrap-style:square;v-text-anchor:top" coordsize="6121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" adj="0,,0" path="m33896,v4750,,9818,813,14770,2426c50178,3035,51689,3340,52616,3340v2019,,3633,-1219,4242,-3340l58991,r902,22860l57557,22860c55639,16281,54127,13449,50889,10211,46850,6172,41592,4051,35814,4051v-14668,,-24066,11837,-24066,30137c11748,45415,14872,54521,20447,59487v4343,3835,10021,5867,16383,5867c45225,65354,51905,62306,59385,55131r1829,1829c55042,65151,45022,69799,33591,69799,23584,69799,14275,65964,8204,59373,3035,53607,,44907,,35509,,24384,3848,14973,10935,8699,17209,3137,25603,,33896,xe" fillcolor="black" stroked="f" strokeweight="0">
                    <v:stroke miterlimit="83231f" joinstyle="miter"/>
                    <v:formulas/>
                    <v:path arrowok="t" o:connecttype="segments" textboxrect="0,0,61214,69799"/>
                  </v:shape>
                  <v:shape id="Shape 10252" o:spid="_x0000_s1231" style="position:absolute;left:104248;top:2968;width:29737;height:64073;visibility:visible;mso-wrap-style:square;v-text-anchor:top" coordsize="29737,6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" adj="0,,0" path="m,l7871,1144v5350,1781,9826,4435,13268,7928c26702,14634,29737,22521,29737,31627v,9817,-3746,18821,-10325,24778c16275,59243,12052,61494,7149,63035l,64073,,58856,6369,57522c14561,52772,18714,44276,18714,32338,18714,21416,14561,12716,6674,7243l,5567,,xe" fillcolor="black" stroked="f" strokeweight="0">
                    <v:stroke miterlimit="83231f" joinstyle="miter"/>
                    <v:formulas/>
                    <v:path arrowok="t" o:connecttype="segments" textboxrect="0,0,29737,64073"/>
                  </v:shape>
                  <v:shape id="Shape 10253" o:spid="_x0000_s1232" style="position:absolute;left:139395;top:142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" adj="0,,0" path="m,l26695,r3798,566l30493,5744,22250,3734v-2730,,-3441,711,-3441,3442l18809,33477v2336,204,3746,305,5765,305l30493,32094r,4826l25794,37833v-2630,,-4357,-101,-6985,-304l18809,55931v,7391,1511,8801,9512,9106l28321,66954,,66954,,65037c7683,64326,8496,63322,8496,54826r,-43802c8496,3734,7480,2718,,1918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0254" o:spid="_x0000_s1233" style="position:absolute;left:331800;top:59196;width:18828;height:11416;visibility:visible;mso-wrap-style:square;v-text-anchor:top" coordsize="18828,11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" adj="0,,0" path="m18828,r,6028l13867,8681c10198,9946,5975,10756,317,11416l,9397,18828,xe" fillcolor="black" stroked="f" strokeweight="0">
                    <v:stroke miterlimit="83231f" joinstyle="miter"/>
                    <v:formulas/>
                    <v:path arrowok="t" o:connecttype="segments" textboxrect="0,0,18828,11416"/>
                  </v:shape>
                  <v:shape id="Shape 10255" o:spid="_x0000_s1234" style="position:absolute;left:169888;top:1988;width:22708;height:36354;visibility:visible;mso-wrap-style:square;v-text-anchor:top" coordsize="22708,363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" adj="0,,0" path="m,l9433,1406v3895,1264,7109,3083,9134,5305c21298,9645,22708,13493,22708,17735v,6680,-3646,12852,-9703,16091l,36354,,31528,7245,29462v2947,-2491,4439,-6209,4439,-11118c11684,13131,10115,9337,6840,6846l,5178,,xe" fillcolor="black" stroked="f" strokeweight="0">
                    <v:stroke miterlimit="83231f" joinstyle="miter"/>
                    <v:formulas/>
                    <v:path arrowok="t" o:connecttype="segments" textboxrect="0,0,22708,36354"/>
                  </v:shape>
                  <v:shape id="Shape 10256" o:spid="_x0000_s1235" style="position:absolute;left:301346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" adj="0,,0" path="m,l21336,r,2527l12243,2527v-3239,,-4559,1308,-4559,4445l7684,74956v,3543,1612,5257,4952,5257l21336,80213r,2527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0257" o:spid="_x0000_s1236" style="position:absolute;left:195263;top:1422;width:70307;height:68072;visibility:visible;mso-wrap-style:square;v-text-anchor:top" coordsize="70307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" adj="0,,0" path="m,l17297,,56249,48959r,-34100c56249,8598,55334,4953,53302,3531,51791,2629,50381,2223,46533,1918l46533,,70307,r,1918c66472,2324,65037,2718,63627,3734,61709,5055,60693,8788,60693,14859r,53213l58979,68072,14262,12433r,39662c14262,62306,15989,64630,23775,65037r,1917l,66954,,65037c8395,64427,9817,62509,9817,52095r,-44615c5766,2718,4356,1918,,1918l,xe" fillcolor="black" stroked="f" strokeweight="0">
                    <v:stroke miterlimit="83231f" joinstyle="miter"/>
                    <v:formulas/>
                    <v:path arrowok="t" o:connecttype="segments" textboxrect="0,0,70307,68072"/>
                  </v:shape>
                  <v:shape id="Shape 10258" o:spid="_x0000_s1237" style="position:absolute;left:329171;width:21457;height:44412;visibility:visible;mso-wrap-style:square;v-text-anchor:top" coordsize="2145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" adj="0,,0" path="m21044,r413,206l21457,3620,20244,2832v-2947,,-5474,1118,-7201,3137c10922,8598,9322,14668,9322,20434v,6020,1210,10926,3381,14326l21457,39825r,3354l18212,44412c7290,44412,,36220,,23876,,10211,9004,,21044,xe" fillcolor="black" stroked="f" strokeweight="0">
                    <v:stroke miterlimit="83231f" joinstyle="miter"/>
                    <v:formulas/>
                    <v:path arrowok="t" o:connecttype="segments" textboxrect="0,0,21457,44412"/>
                  </v:shape>
                  <v:shape id="Shape 10259" o:spid="_x0000_s1238" style="position:absolute;left:380200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" adj="0,,0" path="m,l21336,r,82740l,82740,,80213r9093,c12243,80213,13652,78892,13652,75755r,-67970c13652,4242,12027,2527,8687,2527l,2527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0260" o:spid="_x0000_s1239" style="position:absolute;left:350628;top:206;width:21939;height:65018;visibility:visible;mso-wrap-style:square;v-text-anchor:top" coordsize="21939,65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" adj="0,,0" path="m,l15659,7798v3956,5045,6280,12177,6280,20520c21939,41971,15780,54519,5264,62202l,65018,,58990r762,-380c6010,53512,9855,46683,11931,38440l,42973,,39619r400,231c4045,39850,7779,38542,10623,36116v1105,-914,1512,-1829,1512,-3848l12135,28318v,-8496,-1140,-14919,-3379,-19218l,3414,,xe" fillcolor="black" stroked="f" strokeweight="0">
                    <v:stroke miterlimit="83231f" joinstyle="miter"/>
                    <v:formulas/>
                    <v:path arrowok="t" o:connecttype="segments" textboxrect="0,0,21939,650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07" o:spid="_x0000_s1240" style="width:32.15pt;height:6.7pt;mso-position-horizontal-relative:char;mso-position-vertical-relative:line" coordsize="408305,84976">
                  <v:shape id="Shape 10262" o:spid="_x0000_s1241" style="position:absolute;top:2223;width:30492;height:66967;visibility:visible;mso-wrap-style:square;v-text-anchor:top" coordsize="3049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" adj="0,,0" path="m,l26695,r3797,566l30492,5756,22250,3746v-2730,,-3441,712,-3441,3430l18809,33490v2324,191,3746,292,5765,292l30492,32094r,4825l25793,37833v-2629,,-4356,-101,-6984,-304l18809,55943v,7379,1511,8802,9512,9107l28321,66967,,66967,,65050c7683,64338,8496,63322,8496,54826r,-43802c8496,3746,7467,2730,,1918l,xe" fillcolor="black" stroked="f" strokeweight="0">
                    <v:stroke miterlimit="83231f" joinstyle="miter"/>
                    <v:formulas/>
                    <v:path arrowok="t" o:connecttype="segments" textboxrect="0,0,30492,66967"/>
                  </v:shape>
                  <v:shape id="Shape 10263" o:spid="_x0000_s1242" style="position:absolute;left:203340;top:23943;width:17806;height:45757;visibility:visible;mso-wrap-style:square;v-text-anchor:top" coordsize="17806,457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" adj="0,,0" path="m17806,r,2506l10957,5205c9185,7127,8046,10036,7493,13979r10313,l17806,17217r-10516,c7493,23402,8204,26730,10008,30578r7798,5191l17806,45757,5099,40155c1822,36236,,30572,,23593,,15300,2730,8124,7493,3971l17806,xe" fillcolor="black" stroked="f" strokeweight="0">
                    <v:stroke miterlimit="83231f" joinstyle="miter"/>
                    <v:formulas/>
                    <v:path arrowok="t" o:connecttype="segments" textboxrect="0,0,17806,45757"/>
                  </v:shape>
                  <v:shape id="Shape 10264" o:spid="_x0000_s1243" style="position:absolute;left:30492;top:2789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" adj="0,,0" path="m,l9433,1407v3896,1265,7109,3088,9134,5317c21298,9657,22708,13493,22708,17747v,6668,-3645,12840,-9716,16078l,36353,,31528,7246,29461v2946,-2490,4438,-6208,4438,-11117c11684,13137,10116,9346,6841,6857l,5189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0265" o:spid="_x0000_s1244" style="position:absolute;left:128943;top:2223;width:70307;height:68072;visibility:visible;mso-wrap-style:square;v-text-anchor:top" coordsize="70307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" adj="0,,0" path="m,l17297,,56249,48958r,-34086c56249,8598,55334,4966,53315,3543,51791,2629,50381,2223,46533,1918l46533,,70307,r,1918c66459,2324,65050,2730,63640,3746,61709,5055,60693,8801,60693,14872r,53200l58966,68072,14275,12433r,39662c14275,62319,15989,64643,23775,65050r,1917l,66967,,65050c8395,64440,9817,62509,9817,52095r,-44615c5766,2730,4356,1918,,1918l,xe" fillcolor="black" stroked="f" strokeweight="0">
                    <v:stroke miterlimit="83231f" joinstyle="miter"/>
                    <v:formulas/>
                    <v:path arrowok="t" o:connecttype="segments" textboxrect="0,0,70307,68072"/>
                  </v:shape>
                  <v:shape id="Shape 10266" o:spid="_x0000_s1245" style="position:absolute;left:56274;top:2223;width:68885;height:68072;visibility:visible;mso-wrap-style:square;v-text-anchor:top" coordsize="6888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" adj="0,,0" path="m,l26898,r,1918c25489,2019,24371,2121,23978,2121v-3239,203,-4661,1219,-4661,3137c19317,6782,20129,9106,23469,16485l38735,50686,53606,13551v1220,-3023,1918,-5766,1918,-7379c55524,3340,53708,2223,48146,1918l48146,,68885,r,1918c64021,2223,62916,3340,59588,11328l37122,68072r-1511,l10719,12548c6362,3543,4953,2121,,1918l,xe" fillcolor="black" stroked="f" strokeweight="0">
                    <v:stroke miterlimit="83231f" joinstyle="miter"/>
                    <v:formulas/>
                    <v:path arrowok="t" o:connecttype="segments" textboxrect="0,0,68885,68072"/>
                  </v:shape>
                  <v:shape id="Shape 10267" o:spid="_x0000_s1246" style="position:absolute;left:221145;top:52603;width:22555;height:17590;visibility:visible;mso-wrap-style:square;v-text-anchor:top" coordsize="22555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" adj="0,,0" path="m20942,r1613,699c18314,11633,10719,17590,1117,17590l,17097,,7109r5270,3508c11735,10617,16078,7684,20942,xe" fillcolor="black" stroked="f" strokeweight="0">
                    <v:stroke miterlimit="83231f" joinstyle="miter"/>
                    <v:formulas/>
                    <v:path arrowok="t" o:connecttype="segments" textboxrect="0,0,22555,17590"/>
                  </v:shape>
                  <v:shape id="Shape 10268" o:spid="_x0000_s1247" style="position:absolute;left:221145;top:22657;width:20638;height:18504;visibility:visible;mso-wrap-style:square;v-text-anchor:top" coordsize="20638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" adj="0,,0" path="m3340,v5258,,9919,2121,12954,5766c18809,9004,19824,11938,20638,18504l,18504,,15265r10313,c9004,6477,6579,3632,406,3632l,3792,,1286,3340,xe" fillcolor="black" stroked="f" strokeweight="0">
                    <v:stroke miterlimit="83231f" joinstyle="miter"/>
                    <v:formulas/>
                    <v:path arrowok="t" o:connecttype="segments" textboxrect="0,0,20638,18504"/>
                  </v:shape>
                  <v:shape id="Shape 10269" o:spid="_x0000_s1248" style="position:absolute;left:247078;top:10617;width:26898;height:59576;visibility:visible;mso-wrap-style:square;v-text-anchor:top" coordsize="26898,595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" adj="0,,0" path="m13551,r711,1321l14262,13043r10211,l24473,16282r-10211,l14262,45225v,6375,1511,9093,5258,9093c21742,54318,23457,53315,25578,50787r1320,1105c23558,57163,19710,59576,14770,59576v-5981,,-9004,-4344,-9004,-12840l5766,16282r-5372,l,15583,1701,13653c3328,13259,7683,8395,11532,2832l13551,xe" fillcolor="black" stroked="f" strokeweight="0">
                    <v:stroke miterlimit="83231f" joinstyle="miter"/>
                    <v:formulas/>
                    <v:path arrowok="t" o:connecttype="segments" textboxrect="0,0,26898,59576"/>
                  </v:shape>
                  <v:shape id="Shape 10270" o:spid="_x0000_s1249" style="position:absolute;left:336347;top:5397;width:22098;height:64956;visibility:visible;mso-wrap-style:square;v-text-anchor:top" coordsize="22098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" adj="0,,0" path="m22098,r,5828l21976,5887c16815,10856,13298,17406,11926,25045v3187,-1918,5314,-3054,7200,-3712l22098,20902r,4794l21031,25147v-3531,,-6668,914,-8788,2540c10223,29198,9398,32030,9398,37186v,7842,1368,14142,3850,18480l22098,61313r,3643l7086,58332c2731,53264,,44374,,35573,,22010,5969,10478,16891,2693l22098,xe" fillcolor="black" stroked="f" strokeweight="0">
                    <v:stroke miterlimit="83231f" joinstyle="miter"/>
                    <v:formulas/>
                    <v:path arrowok="t" o:connecttype="segments" textboxrect="0,0,22098,64956"/>
                  </v:shape>
                  <v:shape id="Shape 10271" o:spid="_x0000_s1250" style="position:absolute;left:308102;top:2223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" adj="0,,0" path="m,l21349,r,2527l12243,2527v-3239,,-4547,1321,-4547,4458l7696,74956v,3543,1614,5257,4940,5257l21349,80213r,2540l,82753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72" o:spid="_x0000_s1251" style="position:absolute;left:358444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" adj="0,,0" path="m2781,c14415,,21806,8192,21806,21133v,13970,-8712,23571,-21247,23571l,44457,,40815r1677,1070c8763,41885,12700,35712,12700,24574v,-6318,-1263,-11299,-3616,-14701l,5197,,404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273" o:spid="_x0000_s1252" style="position:absolute;left:386956;top:2223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" adj="0,,0" path="m,l21349,r,82753l,82753,,80213r9106,c12243,80213,13653,78905,13653,75768r,-67983c13653,4242,12040,2527,8699,2527l,2527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74" o:spid="_x0000_s1253" style="position:absolute;left:358444;width:19787;height:11225;visibility:visible;mso-wrap-style:square;v-text-anchor:top" coordsize="19787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" adj="0,,0" path="m19571,r216,1613l,11225,,5397,5624,2488c9455,1235,13805,502,19571,xe" fillcolor="black" stroked="f" strokeweight="0">
                    <v:stroke miterlimit="83231f" joinstyle="miter"/>
                    <v:formulas/>
                    <v:path arrowok="t" o:connecttype="segments" textboxrect="0,0,19787,11225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29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11" o:spid="_x0000_s1254" style="width:10.6pt;height:5.4pt;mso-position-horizontal-relative:char;mso-position-vertical-relative:line" coordsize="134696,68478">
                  <v:shape id="Shape 10278" o:spid="_x0000_s1255" style="position:absolute;top:20336;width:17094;height:27200;visibility:visible;mso-wrap-style:square;v-text-anchor:top" coordsize="17094,2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" adj="0,,0" path="m17094,r,3221l12503,5540c9938,7753,8903,10156,8903,13141r,406c8903,17903,11735,21345,15278,21345r1816,-575l17094,23964r-6477,3236c4458,27200,,22755,,16379,,13039,1410,9597,3645,7578,6902,4692,8688,3521,15946,468l17094,xe" fillcolor="black" stroked="f" strokeweight="0">
                    <v:stroke miterlimit="83231f" joinstyle="miter"/>
                    <v:formulas/>
                    <v:path arrowok="t" o:connecttype="segments" textboxrect="0,0,17094,27200"/>
                  </v:shape>
                  <v:shape id="Shape 10279" o:spid="_x0000_s1256" style="position:absolute;left:1918;top:493;width:15176;height:15179;visibility:visible;mso-wrap-style:square;v-text-anchor:top" coordsize="15176,151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" adj="0,,0" path="m15176,r,2076l10520,3385c9204,4282,8395,5520,8395,6886r304,2425l8903,10937v,2222,-2121,4242,-4547,4242c2019,15179,,13159,,10835,,7648,1873,4816,4934,2780l15176,xe" fillcolor="black" stroked="f" strokeweight="0">
                    <v:stroke miterlimit="83231f" joinstyle="miter"/>
                    <v:formulas/>
                    <v:path arrowok="t" o:connecttype="segments" textboxrect="0,0,15176,15179"/>
                  </v:shape>
                  <v:shape id="Shape 10280" o:spid="_x0000_s1257" style="position:absolute;left:41707;width:26956;height:68478;visibility:visible;mso-wrap-style:square;v-text-anchor:top" coordsize="26956,68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" adj="0,,0" path="m14973,r597,190l15570,7988,26956,1745r,4949l25895,6071v-4661,,-10325,3632,-10325,6667l15570,37630v,3023,5766,6680,10529,6680l26956,43807r,3152l25794,47536v-4255,,-6680,-1016,-10224,-4343l15570,59068v,6375,1321,7493,8903,7594l24473,68478,,68478,,66764v5969,-610,7074,-1727,7074,-6985l7074,12433c7074,7683,6375,6667,2934,6667l406,6782r,-1626c5969,3429,9512,2121,14973,xe" fillcolor="black" stroked="f" strokeweight="0">
                    <v:stroke miterlimit="83231f" joinstyle="miter"/>
                    <v:formulas/>
                    <v:path arrowok="t" o:connecttype="segments" textboxrect="0,0,26956,68478"/>
                  </v:shape>
                  <v:shape id="Shape 10281" o:spid="_x0000_s1258" style="position:absolute;left:17094;width:23876;height:47536;visibility:visible;mso-wrap-style:square;v-text-anchor:top" coordsize="23876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" adj="0,,0" path="m1816,c7785,,12141,1918,14364,5563v1524,2425,2019,5359,2019,10617l16383,35903v,4458,711,5867,3035,5867c20942,41770,22149,41262,23876,39853r,2629c20333,46330,18212,47536,14770,47536v-4140,,-5969,-2121,-6477,-7379l,44300,,41106,5563,39345c7696,38125,8192,37224,8192,34087r,-14669l,23557,,20336,8192,16993r,-6173c8192,5359,5461,2426,508,2426l,2569,,493,1816,xe" fillcolor="black" stroked="f" strokeweight="0">
                    <v:stroke miterlimit="83231f" joinstyle="miter"/>
                    <v:formulas/>
                    <v:path arrowok="t" o:connecttype="segments" textboxrect="0,0,23876,47536"/>
                  </v:shape>
                  <v:shape id="Shape 10282" o:spid="_x0000_s1259" style="position:absolute;left:94336;top:1284;width:17812;height:45768;visibility:visible;mso-wrap-style:square;v-text-anchor:top" coordsize="17812,457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" adj="0,,0" path="m17812,r,2506l10952,5207c9182,7130,8045,10038,7493,13982r10319,l17812,17220r-10535,c7493,23392,8191,26732,10020,30580r7792,5197l17812,45768,5093,40158c1819,36238,,30574,,23595,,15302,2730,8127,7493,3974l17812,xe" fillcolor="black" stroked="f" strokeweight="0">
                    <v:stroke miterlimit="83231f" joinstyle="miter"/>
                    <v:formulas/>
                    <v:path arrowok="t" o:connecttype="segments" textboxrect="0,0,17812,45768"/>
                  </v:shape>
                  <v:shape id="Shape 10283" o:spid="_x0000_s1260" style="position:absolute;left:68662;width:20085;height:46959;visibility:visible;mso-wrap-style:square;v-text-anchor:top" coordsize="20085,46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" adj="0,,0" path="m3181,v9818,,16904,8992,16904,21539c20085,28873,17758,35373,13938,40038l,46959,,43807,7993,39110v2151,-3302,3393,-8008,3393,-13621c11386,19622,10144,14767,7968,11379l,6694,,1745,3181,xe" fillcolor="black" stroked="f" strokeweight="0">
                    <v:stroke miterlimit="83231f" joinstyle="miter"/>
                    <v:formulas/>
                    <v:path arrowok="t" o:connecttype="segments" textboxrect="0,0,20085,46959"/>
                  </v:shape>
                  <v:shape id="Shape 10284" o:spid="_x0000_s1261" style="position:absolute;left:112147;top:29934;width:22549;height:17602;visibility:visible;mso-wrap-style:square;v-text-anchor:top" coordsize="22549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" adj="0,,0" path="m20936,r1613,711c18307,11633,10712,17602,1099,17602l,17118,,7127r5251,3503c11728,10630,16085,7696,20936,xe" fillcolor="black" stroked="f" strokeweight="0">
                    <v:stroke miterlimit="83231f" joinstyle="miter"/>
                    <v:formulas/>
                    <v:path arrowok="t" o:connecttype="segments" textboxrect="0,0,22549,17602"/>
                  </v:shape>
                  <v:shape id="Shape 10285" o:spid="_x0000_s1262" style="position:absolute;left:112147;width:20631;height:18504;visibility:visible;mso-wrap-style:square;v-text-anchor:top" coordsize="20631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" adj="0,,0" path="m3334,v5258,,9906,2121,12941,5753c18802,8992,19818,11938,20631,18504l,18504,,15265r10319,c8998,6477,6572,3632,400,3632l,3790,,1284,3334,xe" fillcolor="black" stroked="f" strokeweight="0">
                    <v:stroke miterlimit="83231f" joinstyle="miter"/>
                    <v:formulas/>
                    <v:path arrowok="t" o:connecttype="segments" textboxrect="0,0,20631,1850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15" o:spid="_x0000_s1263" style="width:17.45pt;height:5.55pt;mso-position-horizontal-relative:char;mso-position-vertical-relative:line" coordsize="221844,70612">
                  <v:shape id="Shape 10287" o:spid="_x0000_s1264" style="position:absolute;left:51003;top:5402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" adj="0,,0" path="m22104,r,5835l21982,5894c16821,10863,13303,17413,11938,25052v3188,-1924,5315,-3063,7201,-3722l22104,20899r,4789l21044,25141v-3543,,-6668,915,-8801,2540c10223,29193,9411,32025,9411,37181v,7842,1365,14138,3843,18474l22104,61300r,3666l7087,58326c2730,53272,,44369,,35568,,22017,5969,10485,16904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0288" o:spid="_x0000_s1265" style="position:absolute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" adj="0,,0" path="m21133,c31661,,39853,7785,39853,17894v,7900,-3950,15583,-12954,24994l9906,60693r24181,c38633,60693,39954,59779,43688,54013r1321,508l39446,68377,,68377,,67170,17996,48044c26492,39040,31153,29642,31153,21742,31153,13246,25387,7480,16891,7480,9906,7480,6261,10719,2222,20638l89,20130c1816,12941,3327,9703,6566,6274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289" o:spid="_x0000_s1266" style="position:absolute;left:105258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" adj="0,,0" path="m5563,v3035,,5664,2629,5664,5778c11227,8699,8598,11239,5461,11239,2527,11239,,8699,,5778,,2629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290" o:spid="_x0000_s1267" style="position:absolute;left:73108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" adj="0,,0" path="m2788,c14421,,21799,8191,21799,21145v,13958,-8699,23572,-21247,23572l,44472,,40807r1670,1065c8756,41872,12694,35712,12694,24587v,-6325,-1264,-11309,-3615,-14713l,5195,,405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291" o:spid="_x0000_s1268" style="position:absolute;left:126924;top:5397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" adj="0,,0" path="m22104,r,5838l21977,5900c16818,10869,13303,17419,11938,25058v3188,-1924,5312,-3064,7195,-3723l22104,20903r,4796l21031,25147v-3530,,-6667,914,-8788,2540c10211,29198,9411,32030,9411,37186v,7843,1365,14139,3843,18474l22104,61305r,3666l7074,58332c2730,53277,,44374,,35573,,22022,5969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292" o:spid="_x0000_s1269" style="position:absolute;left:73108;width:19780;height:11237;visibility:visible;mso-wrap-style:square;v-text-anchor:top" coordsize="19780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" adj="0,,0" path="m19577,r203,1625l,11237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37"/>
                  </v:shape>
                  <v:shape id="Shape 10293" o:spid="_x0000_s1270" style="position:absolute;left:149028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" adj="0,,0" path="m2775,c14408,,21799,8191,21799,21145v,13958,-8699,23572,-21247,23572l,44473,,40807r1670,1065c8744,41872,12694,35712,12694,24587v,-6325,-1264,-11309,-3617,-14713l,5201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294" o:spid="_x0000_s1271" style="position:absolute;left:175311;top:22894;width:16180;height:29405;visibility:visible;mso-wrap-style:square;v-text-anchor:top" coordsize="16180,294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" adj="0,,0" path="m16180,r,5579l4039,22928r12141,l16180,29405,,29405,,22928,16180,xe" fillcolor="black" stroked="f" strokeweight="0">
                    <v:stroke miterlimit="83231f" joinstyle="miter"/>
                    <v:formulas/>
                    <v:path arrowok="t" o:connecttype="segments" textboxrect="0,0,16180,29405"/>
                  </v:shape>
                  <v:shape id="Shape 10295" o:spid="_x0000_s1272" style="position:absolute;left:149028;width:19780;height:11235;visibility:visible;mso-wrap-style:square;v-text-anchor:top" coordsize="19780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" adj="0,,0" path="m19564,r216,1625l,11235,,5397,5623,2492c9455,1241,13805,508,19564,xe" fillcolor="black" stroked="f" strokeweight="0">
                    <v:stroke miterlimit="83231f" joinstyle="miter"/>
                    <v:formulas/>
                    <v:path arrowok="t" o:connecttype="segments" textboxrect="0,0,19780,11235"/>
                  </v:shape>
                  <v:shape id="Shape 10296" o:spid="_x0000_s1273" style="position:absolute;left:191491;top:813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" adj="0,,0" path="m15583,r4445,l20028,45009r10325,l30353,51486r-10325,l20028,68377r-7785,l12243,51486,,51486,,45009r12141,l12141,10312,,27661,,22081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19" o:spid="_x0000_s1274" style="width:13.4pt;height:5.5pt;mso-position-horizontal-relative:char;mso-position-vertical-relative:line" coordsize="170332,69799">
                  <v:shape id="Shape 10298" o:spid="_x0000_s1275" style="position:absolute;top:22073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299" o:spid="_x0000_s1276" style="position:absolute;left:56477;top:58255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" adj="0,,0" path="m5562,v3036,,5665,2629,5665,5779c11227,8712,8598,11239,5461,11239,2527,11239,,8712,,5779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300" o:spid="_x0000_s1277" style="position:absolute;left:130975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" adj="0,,0" path="m19672,r,3031l19012,2782c12649,2782,8103,6922,8103,12789v,2833,908,5414,2941,8020l19672,28083r,11538l15786,36767c9919,41517,7683,45771,7683,52248v,4401,1293,8068,3545,10635l19672,66542r,3130l19431,69749c7988,69749,,62866,,53048,,46178,2223,43041,13157,34748,2527,25439,610,22505,610,15926,610,11323,2658,7328,6083,4485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301" o:spid="_x0000_s1278" style="position:absolute;left:8592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" adj="0,,0" path="m18212,r813,203l19025,60884v,4864,1613,5880,9601,5981l28626,68377r-27915,l711,66865v4255,-101,5664,-418,7188,-1320c9512,64630,10325,62306,10325,58979r,-45834c10325,9906,9411,8395,7290,8395v-1016,,-2743,393,-4560,1117c2337,9703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302" o:spid="_x0000_s1279" style="position:absolute;left:16186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" adj="0,,0" path="m15577,r4457,l20034,45009r10313,l30347,51486r-10313,l20034,68377r-7797,l12237,51486,,51486,,45009r12135,l12135,10313,,27661,,22073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303" o:spid="_x0000_s1280" style="position:absolute;left:150647;width:19685;height:69722;visibility:visible;mso-wrap-style:square;v-text-anchor:top" coordsize="19685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" adj="0,,0" path="m153,c10274,,17564,6071,17564,14364v,6871,-3543,11125,-13563,16484c16243,39954,19685,44907,19685,52692v,5214,-1949,9490,-5415,12464l,69722,,66593r864,374c7442,66967,11989,62408,11989,55842v,-5677,-2426,-9309,-9805,-14567l,39671,,28133r1067,899l1981,28423v5766,-3848,8598,-8395,8598,-14161c10579,10770,9490,7912,7541,5928l,3081,,50,153,xe" fillcolor="black" stroked="f" strokeweight="0">
                    <v:stroke miterlimit="83231f" joinstyle="miter"/>
                    <v:formulas/>
                    <v:path arrowok="t" o:connecttype="segments" textboxrect="0,0,19685,697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23" o:spid="_x0000_s1281" style="width:17.2pt;height:5.6pt;mso-position-horizontal-relative:char;mso-position-vertical-relative:line" coordsize="218402,71018">
                  <v:shape id="Shape 10305" o:spid="_x0000_s1282" style="position:absolute;left:48781;top:23283;width:16192;height:29422;visibility:visible;mso-wrap-style:square;v-text-anchor:top" coordsize="16192,294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" adj="0,,0" path="m16192,r,5597l4051,22945r12141,l16192,29422,,29422,,22945,16192,xe" fillcolor="black" stroked="f" strokeweight="0">
                    <v:stroke miterlimit="83231f" joinstyle="miter"/>
                    <v:formulas/>
                    <v:path arrowok="t" o:connecttype="segments" textboxrect="0,0,16192,29422"/>
                  </v:shape>
                  <v:shape id="Shape 10306" o:spid="_x0000_s1283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" adj="0,,0" path="m21146,c31661,,39853,7785,39853,17894v,7900,-3950,15583,-12954,24994l9906,60693r24181,c38646,60693,39954,59779,43688,54013r1321,508l39446,68377,,68377,,67170,18009,48044c26492,39040,31153,29642,31153,21742,31153,13246,25387,7480,16891,7480,9906,7480,6274,10719,2223,20638l102,20130c1816,12941,3340,9703,6579,6274,10313,2223,15570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07" o:spid="_x0000_s1284" style="position:absolute;left:105270;top:59474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" adj="0,,0" path="m5563,v3022,,5651,2629,5651,5778c11214,8699,8585,11239,5448,11239,2515,11239,,8699,,5778,,2629,2515,,5563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308" o:spid="_x0000_s1285" style="position:absolute;left:127838;top:1219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" adj="0,,0" path="m20129,v9310,,15787,5664,15787,13856c35916,19317,33375,23051,26403,27813v4445,1918,6376,3137,8395,5359c37732,36309,39344,41059,39344,46228v,6769,-2628,12636,-7378,16789c27216,67170,19215,69799,11430,69799,4343,69799,,67564,,64033,,61900,1524,60490,3848,60490v1715,,3429,699,6464,2527c14059,65443,16091,66154,18809,66154v7493,,13258,-6578,13258,-15075c32067,44107,28118,38341,21844,36106,19418,35204,17094,34989,11125,34989r,-1309c17996,31255,20841,29731,23876,26708v2527,-2540,4039,-6172,4039,-9817c27915,10516,23368,6071,16789,6071,10414,6071,5867,9398,1714,16789l203,16383c2426,10312,3950,7683,6972,4953,10617,1714,15062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309" o:spid="_x0000_s1286" style="position:absolute;left:64973;top:1219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" adj="0,,0" path="m15570,r4458,l20028,45009r10312,l30340,51486r-10312,l20028,68377r-7785,l12243,51486,,51486,,45009r12141,l12141,10312,,27661,,22064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v:shape id="Shape 10310" o:spid="_x0000_s1287" style="position:absolute;left:177330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" adj="0,,0" path="m40170,r902,711l37236,9715v-305,712,-711,902,-2337,902l15075,10617r-4255,8611c22758,21349,28537,23673,32982,28118v5054,5067,6972,9715,6972,17005c39954,52806,37833,58572,33185,63119v-5055,5156,-12344,7899,-20841,7899c4750,71018,,68580,,64744,,62217,1422,60998,4356,60998v2121,,4445,1016,7684,3340c15075,66561,16802,67272,18821,67272v7887,,14059,-7582,14059,-17298c32880,39954,27521,33693,15888,29946,11735,28626,7696,27927,4458,27927l3238,27114r102,-508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27" o:spid="_x0000_s1288" style="width:9.45pt;height:5.55pt;mso-position-horizontal-relative:char;mso-position-vertical-relative:line" coordsize="120231,70612">
                  <v:shape id="Shape 10312" o:spid="_x0000_s1289" style="position:absolute;left:54661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" adj="0,,0" path="m5562,v3036,,5665,2629,5665,5778c11227,8699,8598,11239,5461,11239,2527,11239,,8699,,5778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313" o:spid="_x0000_s1290" style="position:absolute;left:76327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" adj="0,,0" path="m22098,r,5836l21971,5898c16808,10866,13291,17416,11925,25055v3188,-1923,5312,-3063,7196,-3722l22098,20900r,4794l21031,25144v-3531,,-6667,915,-8788,2540c10223,29196,9398,32028,9398,37184v,7842,1368,14138,3850,18474l22098,61299r,3667l7074,58329c2730,53275,,44372,,35571,,22020,5969,10489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314" o:spid="_x0000_s1291" style="position:absolute;top:813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" adj="0,,0" path="m21146,c31661,,39865,7785,39865,17894v,7900,-3949,15583,-12953,24994l9919,60693r24181,c38646,60693,39967,59779,43701,54013r1321,508l39459,68377,,68377,,67170,18009,48044c26505,39040,31153,29642,31153,21742,31153,13246,25388,7480,16891,7480,9919,7480,6274,10719,2236,20638l102,20130c1829,12941,3340,9703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315" o:spid="_x0000_s1292" style="position:absolute;left:98425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" adj="0,,0" path="m2782,c14415,,21806,8191,21806,21145v,13958,-8712,23572,-21247,23572l,44470,,40803r1677,1069c8763,41872,12700,35712,12700,24587v,-6325,-1263,-11309,-3616,-14713l,5197,,404,2782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316" o:spid="_x0000_s1293" style="position:absolute;left:98425;width:19787;height:11235;visibility:visible;mso-wrap-style:square;v-text-anchor:top" coordsize="19787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" adj="0,,0" path="m19571,r216,1625l,11235,,5399,5625,2492c9455,1241,13805,508,19571,xe" fillcolor="black" stroked="f" strokeweight="0">
                    <v:stroke miterlimit="83231f" joinstyle="miter"/>
                    <v:formulas/>
                    <v:path arrowok="t" o:connecttype="segments" textboxrect="0,0,19787,112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31" o:spid="_x0000_s1294" style="width:17.4pt;height:5.5pt;mso-position-horizontal-relative:char;mso-position-vertical-relative:line" coordsize="220840,69799">
                  <v:shape id="Shape 10318" o:spid="_x0000_s1295" style="position:absolute;left:10394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19" o:spid="_x0000_s1296" style="position:absolute;left:48285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" adj="0,,0" path="m5969,l43396,r,1613l21946,67767r-6566,l35408,7480r-21959,c7887,7480,6058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320" o:spid="_x0000_s1297" style="position:absolute;left:175819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" adj="0,,0" path="m21146,c31661,,39853,7785,39853,17907v,7887,-3937,15583,-12941,24993l9906,60693r24181,c38646,60693,39955,59792,43701,54026r1321,508l39446,68377,,68377,,67170,18009,48057c26505,39052,31153,29642,31153,21755,31153,13259,25388,7480,16891,7480,9906,7480,6274,10719,2236,20638l102,20142c1816,12954,3328,9715,6566,6274,10313,2223,15570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321" o:spid="_x0000_s1298" style="position:absolute;left:125197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" adj="0,,0" path="m21146,c31674,,39865,7785,39865,17907v,7887,-3937,15583,-12941,24993l9932,60693r24167,c38646,60693,39967,59792,43714,54026r1308,508l39459,68377,,68377,,67170,18009,48057c26505,39052,31179,29642,31179,21755,31179,13259,25400,7480,16904,7480,9932,7480,6286,10719,2235,20638l114,20142c1829,12954,3353,9715,6591,6274,10325,2223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322" o:spid="_x0000_s1299" style="position:absolute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" adj="0,,0" path="m20130,v9296,,15773,5664,15773,13856c35903,19329,33376,23063,26403,27826v4446,1917,6363,3137,8395,5359c37732,36322,39357,41072,39357,46228v,6782,-2641,12649,-7391,16802c27216,67170,19215,69799,11418,69799,4344,69799,,67577,,64033,,61913,1512,60490,3848,60490v1715,,3429,711,6477,2540c14059,65456,16091,66167,18809,66167v7480,,13246,-6579,13246,-15075c32055,44107,28118,38341,21857,36119,19419,35204,17094,35001,11125,35001r,-1321c18009,31267,20841,29743,23876,26708v2527,-2527,4039,-6172,4039,-9804c27915,10528,23368,6071,16790,6071,10414,6071,5867,9411,1715,16789l203,16396c2426,10325,3950,7696,6985,4953,10617,1714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35" o:spid="_x0000_s1300" style="width:12.85pt;height:5.6pt;mso-position-horizontal-relative:char;mso-position-vertical-relative:line" coordsize="163144,71006">
                  <v:shape id="Shape 10324" o:spid="_x0000_s1301" style="position:absolute;left:53048;top:1257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" adj="0,,0" path="m19672,r,3031l19012,2782c12636,2782,8090,6935,8090,12802v,2832,911,5410,2948,8014l19672,28084r,11551l15773,36780c9919,41529,7684,45784,7684,52248v,4401,1289,8068,3538,10635l19672,66548r,3124l19431,69749c7988,69749,,62878,,53061,,46178,2223,43041,13145,34760,2527,25451,610,22517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325" o:spid="_x0000_s1302" style="position:absolute;width:41085;height:71006;visibility:visible;mso-wrap-style:square;v-text-anchor:top" coordsize="41085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" adj="0,,0" path="m40170,r915,711l37236,9715v-304,699,-711,902,-2323,902l15075,10617r-4242,8598c22759,21349,28537,23673,32982,28118v5067,5054,6985,9715,6985,16992c39967,52807,37846,58560,33185,63119v-5054,5156,-12344,7887,-20840,7887c4763,71006,,68580,,64744,,62205,1422,60998,4356,60998v2121,,4458,1003,7696,3328c15075,66561,16802,67259,18822,67259v7886,,14059,-7582,14059,-17285c32881,39954,27521,33680,15888,29934,11735,28626,7696,27915,4458,27915l3239,27102r101,-495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85,71006"/>
                  </v:shape>
                  <v:shape id="Shape 10326" o:spid="_x0000_s1303" style="position:absolute;left:105080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" adj="0,,0" path="m5550,v3048,,5677,2629,5677,5766c11227,8699,8598,11227,5461,11227,2515,11227,,8699,,5766,,2629,2515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27" o:spid="_x0000_s1304" style="position:absolute;left:134519;top:1207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" adj="0,,0" path="m18212,r812,203l19024,60896v,4865,1614,5881,9602,5969l28626,68389r-27915,l711,66865v4255,-88,5665,-406,7176,-1308c9512,64643,10325,62319,10325,58979r,-45822c10325,9919,9411,8395,7290,8395v-1016,,-2731,406,-4560,1117c2337,9715,1219,10122,,10630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328" o:spid="_x0000_s1305" style="position:absolute;left:72720;top:1207;width:19672;height:69722;visibility:visible;mso-wrap-style:square;v-text-anchor:top" coordsize="19672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" adj="0,,0" path="m152,c10274,,17551,6071,17551,14376v,6871,-3530,11126,-13550,16472c16230,39967,19672,44920,19672,52705v,5207,-1946,9481,-5408,12452l,69722,,66598r851,369c7429,66967,11989,62420,11989,55842v,-5664,-2426,-9309,-9817,-14567l,39685,,28134r1067,898l1968,28435v5766,-3848,8598,-8407,8598,-14173c10566,10776,9480,7918,7534,5932l,3082,,50,152,xe" fillcolor="black" stroked="f" strokeweight="0">
                    <v:stroke miterlimit="83231f" joinstyle="miter"/>
                    <v:formulas/>
                    <v:path arrowok="t" o:connecttype="segments" textboxrect="0,0,19672,697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39" o:spid="_x0000_s1306" style="width:17.2pt;height:5.55pt;mso-position-horizontal-relative:char;mso-position-vertical-relative:line" coordsize="218694,70612">
                  <v:shape id="Shape 10330" o:spid="_x0000_s1307" style="position:absolute;top:5402;width:22092;height:64960;visibility:visible;mso-wrap-style:square;v-text-anchor:top" coordsize="22092,649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" adj="0,,0" path="m22092,r,5827l21969,5886c16808,10857,13290,17407,11925,25040v3188,-1918,5312,-3055,7197,-3712l22092,20897r,4791l21031,25141v-3531,,-6667,915,-8788,2528c10198,29193,9398,32025,9398,37181v,7842,1369,14138,3848,18474l22092,61300r,3660l7074,58326c2730,53272,,44356,,35568,,22017,5956,10473,16891,2688l22092,xe" fillcolor="black" stroked="f" strokeweight="0">
                    <v:stroke miterlimit="83231f" joinstyle="miter"/>
                    <v:formulas/>
                    <v:path arrowok="t" o:connecttype="segments" textboxrect="0,0,22092,64960"/>
                  </v:shape>
                  <v:shape id="Shape 10331" o:spid="_x0000_s1308" style="position:absolute;left:22092;top:25895;width:21812;height:44717;visibility:visible;mso-wrap-style:square;v-text-anchor:top" coordsize="21812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" adj="0,,0" path="m2787,c14420,,21812,8192,21812,21145v,13958,-8712,23572,-21247,23572l,44467,,40806r1670,1066c8744,41872,12693,35712,12693,24587v,-6324,-1260,-11309,-3609,-14713l,5195,,404,2787,xe" fillcolor="black" stroked="f" strokeweight="0">
                    <v:stroke miterlimit="83231f" joinstyle="miter"/>
                    <v:formulas/>
                    <v:path arrowok="t" o:connecttype="segments" textboxrect="0,0,21812,44717"/>
                  </v:shape>
                  <v:shape id="Shape 10332" o:spid="_x0000_s1309" style="position:absolute;left:48375;top:22870;width:16192;height:29429;visibility:visible;mso-wrap-style:square;v-text-anchor:top" coordsize="16192,294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" adj="0,,0" path="m16192,r,5604l4051,22952r12141,l16192,29429,,29429,,22952,16192,xe" fillcolor="black" stroked="f" strokeweight="0">
                    <v:stroke miterlimit="83231f" joinstyle="miter"/>
                    <v:formulas/>
                    <v:path arrowok="t" o:connecttype="segments" textboxrect="0,0,16192,29429"/>
                  </v:shape>
                  <v:shape id="Shape 10333" o:spid="_x0000_s1310" style="position:absolute;left:22092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334" o:spid="_x0000_s1311" style="position:absolute;left:104864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335" o:spid="_x0000_s1312" style="position:absolute;left:179362;top:851;width:19660;height:69761;visibility:visible;mso-wrap-style:square;v-text-anchor:top" coordsize="19660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" adj="0,,0" path="m19660,r,3039l19012,2794c12636,2794,8090,6935,8090,12802v,2832,911,5413,2948,8020l19660,28085r,11540l15773,36780c9906,41529,7671,45784,7671,52261v,4400,1292,8064,3545,10628l19660,66543r,3141l19418,69761c7988,69761,,62878,,53061,,46190,2222,43053,13145,34760,2515,25451,610,22517,610,15939,610,11335,2654,7338,6077,4491l19660,xe" fillcolor="black" stroked="f" strokeweight="0">
                    <v:stroke miterlimit="83231f" joinstyle="miter"/>
                    <v:formulas/>
                    <v:path arrowok="t" o:connecttype="segments" textboxrect="0,0,19660,69761"/>
                  </v:shape>
                  <v:shape id="Shape 10336" o:spid="_x0000_s1313" style="position:absolute;left:127432;top:800;width:39357;height:69812;visibility:visible;mso-wrap-style:square;v-text-anchor:top" coordsize="39357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" adj="0,,0" path="m20130,v9296,,15773,5677,15773,13868c35903,19329,33376,23063,26403,27826v4458,1917,6363,3137,8395,5359c37732,36322,39357,41072,39357,46241v,6769,-2629,12636,-7391,16789c27216,67183,19228,69812,11430,69812,4356,69812,,67577,,64033,,61913,1512,60503,3848,60503v1702,,3429,698,6465,2527c14059,65456,16091,66167,18809,66167v7480,,13246,-6579,13246,-15075c32055,44120,28118,38354,21857,36119,19419,35204,17094,35001,11125,35001r,-1308c18009,31267,20841,29743,23876,26721v2527,-2540,4039,-6172,4039,-9817c27915,10528,23368,6083,16790,6083,10414,6083,5867,9411,1715,16802l203,16396c2426,10325,3937,7696,6985,4966,10617,1727,15062,,20130,xe" fillcolor="black" stroked="f" strokeweight="0">
                    <v:stroke miterlimit="83231f" joinstyle="miter"/>
                    <v:formulas/>
                    <v:path arrowok="t" o:connecttype="segments" textboxrect="0,0,39357,69812"/>
                  </v:shape>
                  <v:shape id="Shape 10337" o:spid="_x0000_s1314" style="position:absolute;left:64567;top:800;width:30340;height:68389;visibility:visible;mso-wrap-style:square;v-text-anchor:top" coordsize="30340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" adj="0,,0" path="m15570,r4458,l20028,45021r10312,l30340,51498r-10312,l20028,68389r-7785,l12243,51498,,51498,,45021r12141,l12141,10325,,27673,,22070,15570,xe" fillcolor="black" stroked="f" strokeweight="0">
                    <v:stroke miterlimit="83231f" joinstyle="miter"/>
                    <v:formulas/>
                    <v:path arrowok="t" o:connecttype="segments" textboxrect="0,0,30340,68389"/>
                  </v:shape>
                  <v:shape id="Shape 10338" o:spid="_x0000_s1315" style="position:absolute;left:199022;top:800;width:19672;height:69735;visibility:visible;mso-wrap-style:square;v-text-anchor:top" coordsize="19672,697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" adj="0,,0" path="m152,c10274,,17551,6083,17551,14376v,6871,-3531,11126,-13551,16485c16243,39967,19672,44920,19672,52705v,5213,-1946,9490,-5409,12463l,69735,,66593r864,374c7442,66967,11989,62420,11989,55842v,-5664,-2413,-9297,-9805,-14567l,39675,,28136r1079,909l1981,28435v5766,-3848,8598,-8394,8598,-14160c10579,10782,9493,7925,7547,5940l,3090,,50,152,xe" fillcolor="black" stroked="f" strokeweight="0">
                    <v:stroke miterlimit="83231f" joinstyle="miter"/>
                    <v:formulas/>
                    <v:path arrowok="t" o:connecttype="segments" textboxrect="0,0,19672,697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43" o:spid="_x0000_s1316" style="width:17.65pt;height:5.55pt;mso-position-horizontal-relative:char;mso-position-vertical-relative:line" coordsize="223965,70612">
                  <v:shape id="Shape 10340" o:spid="_x0000_s1317" style="position:absolute;top:22895;width:16180;height:29404;visibility:visible;mso-wrap-style:square;v-text-anchor:top" coordsize="16180,29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" adj="0,,0" path="m16180,r,5579l4039,22927r12141,l16180,29404,,29404,,22927,16180,xe" fillcolor="black" stroked="f" strokeweight="0">
                    <v:stroke miterlimit="83231f" joinstyle="miter"/>
                    <v:formulas/>
                    <v:path arrowok="t" o:connecttype="segments" textboxrect="0,0,16180,29404"/>
                  </v:shape>
                  <v:shape id="Shape 10341" o:spid="_x0000_s1318" style="position:absolute;left:107086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" adj="0,,0" path="m5562,v3036,,5665,2629,5665,5779c11227,8712,8598,11239,5461,11239,2527,11239,,8712,,5779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342" o:spid="_x0000_s1319" style="position:absolute;left:128753;top:5397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" adj="0,,0" path="m22104,r,5836l21975,5900c16815,10869,13297,17419,11926,25057v3187,-1924,5311,-3063,7195,-3722l22104,20901r,4798l21031,25146v-3531,,-6680,915,-8801,2540c10211,29198,9411,32030,9411,37186v,7842,1365,14141,3843,18480l22104,61316r,3655l7074,58332c2718,53277,,44374,,35573,,22022,5956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343" o:spid="_x0000_s1320" style="position:absolute;left:53734;top:813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" adj="0,,0" path="m20130,v9321,,15798,5664,15798,13856c35928,19317,33389,23051,26403,27813v4458,1918,6376,3137,8408,5359c37745,36309,39357,41059,39357,46228v,6769,-2628,12637,-7378,16789c27216,67170,19228,69799,11443,69799,4356,69799,,67564,,64033,,61900,1524,60490,3848,60490v1728,,3455,699,6477,2527c14072,65443,16091,66154,18822,66154v7493,,13258,-6578,13258,-15075c32080,44107,28131,38341,21857,36106,19431,35204,17107,34989,11125,34989r,-1308c18009,31255,20854,29731,23876,26708v2527,-2540,4051,-6172,4051,-9817c27927,10516,23368,6071,16802,6071,10427,6071,5867,9398,1727,16789l216,16383c2439,10313,3950,7684,6985,4953,10630,1715,15088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344" o:spid="_x0000_s1321" style="position:absolute;left:16180;top:813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" adj="0,,0" path="m15583,r4458,l20041,45009r10312,l30353,51486r-10312,l20041,68377r-7798,l12243,51486,,51486,,45009r12142,l12142,10313,,27661,,22082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v:shape id="Shape 10345" o:spid="_x0000_s1322" style="position:absolute;left:150857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" adj="0,,0" path="m2775,c14408,,21800,8192,21800,21145v,13958,-8712,23572,-21247,23572l,44472,,40818r1670,1067c8744,41885,12694,35712,12694,24587v,-6324,-1267,-11309,-3621,-14713l,5201,,403,2775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346" o:spid="_x0000_s1323" style="position:absolute;left:178956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" adj="0,,0" path="m21145,c31661,,39853,7785,39853,17894v,7900,-3950,15583,-12941,24994l9906,60693r24181,c38646,60693,39954,59779,43688,54013r1321,508l39446,68377,,68377,,67170,18008,48044c26505,39040,31153,29642,31153,21742,31153,13246,25388,7480,16891,7480,9906,7480,6274,10719,2222,20638l102,20130c1816,12941,3328,9703,6565,6274,10313,2223,15570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47" o:spid="_x0000_s1324" style="position:absolute;left:150857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" adj="0,,0" path="m19565,r203,1626l,11234,,5397,5624,2492c9455,1241,13805,508,19565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30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47" o:spid="_x0000_s1325" style="width:31.7pt;height:5.55pt;mso-position-horizontal-relative:char;mso-position-vertical-relative:line" coordsize="402425,70510">
                  <v:shape id="Shape 10351" o:spid="_x0000_s1326" style="position:absolute;width:26657;height:70104;visibility:visible;mso-wrap-style:square;v-text-anchor:top" coordsize="26657,701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" adj="0,,0" path="m14668,r508,203l15176,31166v1010,-2483,2982,-4636,5473,-6168l26657,23289r,6492l25197,28931v-5258,,-10021,3645,-10021,7582l15176,62014v,2527,4547,4851,9805,4851l26657,66063r,2602l23368,70104v-8090,,-16688,-3340,-16688,-6477l6680,11125c6680,6883,5766,5969,1714,5969l,6071,,4445,2934,3645c7696,2324,10414,1524,14668,xe" fillcolor="black" stroked="f" strokeweight="0">
                    <v:stroke miterlimit="83231f" joinstyle="miter"/>
                    <v:formulas/>
                    <v:path arrowok="t" o:connecttype="segments" textboxrect="0,0,26657,70104"/>
                  </v:shape>
                  <v:shape id="Shape 10352" o:spid="_x0000_s1327" style="position:absolute;left:52832;top:23839;width:17812;height:45775;visibility:visible;mso-wrap-style:square;v-text-anchor:top" coordsize="17812,45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" adj="0,,0" path="m17812,r,2519l10957,5220c9188,7143,8052,10051,7493,13994r10319,l17812,17233r-10522,c7493,23405,8204,26745,10020,30593r7792,5192l17812,45775,5099,40171c1822,36251,,30587,,23608,,15315,2743,8127,7493,3974l17812,xe" fillcolor="black" stroked="f" strokeweight="0">
                    <v:stroke miterlimit="83231f" joinstyle="miter"/>
                    <v:formulas/>
                    <v:path arrowok="t" o:connecttype="segments" textboxrect="0,0,17812,45775"/>
                  </v:shape>
                  <v:shape id="Shape 10353" o:spid="_x0000_s1328" style="position:absolute;left:26657;top:22555;width:20383;height:46109;visibility:visible;mso-wrap-style:square;v-text-anchor:top" coordsize="20383,461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" adj="0,,0" path="m2578,c12700,,20383,9512,20383,21958v,7233,-2581,13631,-6830,18220l,46109,,43507,8017,39669v2251,-3023,3464,-7449,3464,-13062c11481,20434,10217,15377,7968,11862l,7225,,733,2578,xe" fillcolor="black" stroked="f" strokeweight="0">
                    <v:stroke miterlimit="83231f" joinstyle="miter"/>
                    <v:formulas/>
                    <v:path arrowok="t" o:connecttype="segments" textboxrect="0,0,20383,46109"/>
                  </v:shape>
                  <v:shape id="Shape 10354" o:spid="_x0000_s1329" style="position:absolute;left:70644;top:52502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" adj="0,,0" path="m20936,r1626,711c18307,11633,10713,17602,1111,17602l,17112,,7122r5264,3508c11741,10630,16085,7684,20936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0355" o:spid="_x0000_s1330" style="position:absolute;left:362064;top:23842;width:17805;height:45770;visibility:visible;mso-wrap-style:square;v-text-anchor:top" coordsize="17805,457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" adj="0,,0" path="m17805,r,2519l10952,5218c9182,7140,8045,10048,7493,13992r10312,l17805,17230r-10515,c7493,23402,8192,26743,10020,30591r7785,5192l17805,45770,5099,40168c1822,36249,,30584,,23606,,15313,2730,8125,7493,3971l17805,xe" fillcolor="black" stroked="f" strokeweight="0">
                    <v:stroke miterlimit="83231f" joinstyle="miter"/>
                    <v:formulas/>
                    <v:path arrowok="t" o:connecttype="segments" textboxrect="0,0,17805,45770"/>
                  </v:shape>
                  <v:shape id="Shape 10356" o:spid="_x0000_s1331" style="position:absolute;left:243332;top:23571;width:46330;height:46939;visibility:visible;mso-wrap-style:square;v-text-anchor:top" coordsize="46330,469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" adj="0,,0" path="m,l19825,r,1511c16294,1816,15176,2527,15176,4356v,902,305,2324,902,3734l26403,33985,36424,7798r597,-3048c37021,2832,35509,1816,32271,1511l32271,,46330,r,1511c43307,1816,42697,2527,39764,9411l26810,41885v-1512,3734,-2223,5054,-2832,5054c23368,46939,22758,46126,22149,44310r-800,-2121l9207,13145c4559,2730,3848,1727,,1511l,xe" fillcolor="black" stroked="f" strokeweight="0">
                    <v:stroke miterlimit="83231f" joinstyle="miter"/>
                    <v:formulas/>
                    <v:path arrowok="t" o:connecttype="segments" textboxrect="0,0,46330,46939"/>
                  </v:shape>
                  <v:shape id="Shape 10357" o:spid="_x0000_s1332" style="position:absolute;left:325323;top:22657;width:30048;height:47447;visibility:visible;mso-wrap-style:square;v-text-anchor:top" coordsize="30048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" adj="0,,0" path="m13754,v2629,,4851,406,7087,1219l23571,1918r1410,-800l25184,914r1118,l26695,14668r-1511,c22860,5664,19825,2235,14059,2235v-4648,,-7785,2832,-7785,6871c6274,11836,7785,14364,10617,15989r10922,6477c27610,26098,30048,29439,30048,34493v,7087,-6477,12954,-14262,12954c13957,47447,11227,47041,8395,46431,6071,45822,4648,45631,3734,45631v-1207,,-1613,191,-2324,1206l102,46837r,-15786l1715,31051v1320,5766,2222,8103,4356,10630c7988,43904,11125,45225,14567,45225v5156,,8395,-2832,8395,-7290c22962,34798,21247,32372,17704,30353l11836,27013c3238,22161,,18110,,12446,,5156,5766,,13754,xe" fillcolor="black" stroked="f" strokeweight="0">
                    <v:stroke miterlimit="83231f" joinstyle="miter"/>
                    <v:formulas/>
                    <v:path arrowok="t" o:connecttype="segments" textboxrect="0,0,30048,47447"/>
                  </v:shape>
                  <v:shape id="Shape 10358" o:spid="_x0000_s1333" style="position:absolute;left:293637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" adj="0,,0" path="m16091,r406,305l16497,36220v,7290,813,8294,7481,8801l23978,46533,,46533,,45021v6985,-406,8001,-1511,8001,-8801l8001,12751c8001,8306,7087,6680,4661,6680v-915,,-2223,102,-3442,305l406,7087r,-1512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0359" o:spid="_x0000_s1334" style="position:absolute;left:148387;top:22555;width:39154;height:47549;visibility:visible;mso-wrap-style:square;v-text-anchor:top" coordsize="39154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" adj="0,,0" path="m22149,v8509,,15583,4763,15583,10427c37732,12751,35509,14681,32880,14681v-2121,,-3949,-1828,-4750,-4661l27521,7798c26505,4051,25197,2934,21552,2934v-8192,,-13754,7188,-13754,17602c7798,32169,14262,40272,23470,40272v5765,,9410,-2439,14262,-9512l39154,31661v-3035,5969,-4953,8700,-7696,11125c27826,45923,23774,47549,19215,47549,8001,47549,,38138,,24994,,17005,2832,10122,7887,5677,12040,2019,17196,,22149,xe" fillcolor="black" stroked="f" strokeweight="0">
                    <v:stroke miterlimit="83231f" joinstyle="miter"/>
                    <v:formulas/>
                    <v:path arrowok="t" o:connecttype="segments" textboxrect="0,0,39154,47549"/>
                  </v:shape>
                  <v:shape id="Shape 10360" o:spid="_x0000_s1335" style="position:absolute;left:96876;top:22555;width:47435;height:46533;visibility:visible;mso-wrap-style:square;v-text-anchor:top" coordsize="47435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" adj="0,,0" path="m13957,r699,203l14656,8204c21539,1727,24676,,29324,v7493,,11938,5677,11938,15177l41262,38341v,4953,1220,6173,6173,6680l47435,46533r-21044,l26391,45021v5067,-406,6375,-2120,6375,-8496l32766,15380v,-6680,-2426,-9805,-7379,-9805c22047,5575,19825,6782,14961,11328r,28436c14961,43396,16485,44615,21641,45021r,1512l190,46533r,-1512c5347,44615,6464,43206,6464,37440r,-25096c6464,7391,5563,5867,2718,5867l,6274,,4559c5563,2934,9004,1829,13957,xe" fillcolor="black" stroked="f" strokeweight="0">
                    <v:stroke miterlimit="83231f" joinstyle="miter"/>
                    <v:formulas/>
                    <v:path arrowok="t" o:connecttype="segments" textboxrect="0,0,47435,46533"/>
                  </v:shape>
                  <v:shape id="Shape 10361" o:spid="_x0000_s1336" style="position:absolute;left:70644;top:22555;width:20631;height:18517;visibility:visible;mso-wrap-style:square;v-text-anchor:top" coordsize="20631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" adj="0,,0" path="m3334,v5258,,9918,2134,12954,5766c18815,9004,19831,11938,20631,18517l,18517,,15278r10319,c8998,6477,6572,3645,400,3645l,3803,,1284,3334,xe" fillcolor="black" stroked="f" strokeweight="0">
                    <v:stroke miterlimit="83231f" joinstyle="miter"/>
                    <v:formulas/>
                    <v:path arrowok="t" o:connecttype="segments" textboxrect="0,0,20631,18517"/>
                  </v:shape>
                  <v:shape id="Shape 10362" o:spid="_x0000_s1337" style="position:absolute;left:299911;width:10312;height:10313;visibility:visible;mso-wrap-style:square;v-text-anchor:top" coordsize="10312,103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" adj="0,,0" path="m5055,v2933,,5257,2324,5257,5156c10312,8103,7988,10313,5055,10313,2235,10313,,7988,,5156,,2324,2337,,5055,xe" fillcolor="black" stroked="f" strokeweight="0">
                    <v:stroke miterlimit="83231f" joinstyle="miter"/>
                    <v:formulas/>
                    <v:path arrowok="t" o:connecttype="segments" textboxrect="0,0,10312,10313"/>
                  </v:shape>
                  <v:shape id="Shape 10363" o:spid="_x0000_s1338" style="position:absolute;left:191706;width:48362;height:69088;visibility:visible;mso-wrap-style:square;v-text-anchor:top" coordsize="48362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" adj="0,,0" path="m14478,r508,305l14986,31052v4648,-6058,8890,-8497,14859,-8497c38049,22555,42291,28016,42291,38646r,20130c42291,65761,42901,66561,48362,67577r,1511l26911,69088r,-1511c32779,66967,33795,65646,33795,58776r,-20028c33795,31661,31267,28016,26200,28016v-3937,,-6972,1728,-11214,6376l14986,58776v,6985,1003,8191,6871,8801l21857,69088,,69088,,67577v5867,-813,6477,-1727,6477,-8801l6477,11125c6477,6782,5677,5969,1321,5969l114,6071r,-1626l2845,3645c8509,2032,11036,1219,14478,xe" fillcolor="black" stroked="f" strokeweight="0">
                    <v:stroke miterlimit="83231f" joinstyle="miter"/>
                    <v:formulas/>
                    <v:path arrowok="t" o:connecttype="segments" textboxrect="0,0,48362,69088"/>
                  </v:shape>
                  <v:shape id="Shape 10364" o:spid="_x0000_s1339" style="position:absolute;left:379870;top:52502;width:22555;height:17602;visibility:visible;mso-wrap-style:square;v-text-anchor:top" coordsize="22555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" adj="0,,0" path="m20942,r1613,711c18313,11633,10732,17602,1118,17602l,17109,,7123r5258,3507c11735,10630,16078,7684,20942,xe" fillcolor="black" stroked="f" strokeweight="0">
                    <v:stroke miterlimit="83231f" joinstyle="miter"/>
                    <v:formulas/>
                    <v:path arrowok="t" o:connecttype="segments" textboxrect="0,0,22555,17602"/>
                  </v:shape>
                  <v:shape id="Shape 10365" o:spid="_x0000_s1340" style="position:absolute;left:379870;top:22555;width:20638;height:18517;visibility:visible;mso-wrap-style:square;v-text-anchor:top" coordsize="20638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" adj="0,,0" path="m3340,v5258,,9906,2134,12954,5766c18821,9004,19825,11938,20638,18517l,18517,,15278r10312,c9004,6477,6579,3645,406,3645l,3805,,1286,3340,xe" fillcolor="black" stroked="f" strokeweight="0">
                    <v:stroke miterlimit="83231f" joinstyle="miter"/>
                    <v:formulas/>
                    <v:path arrowok="t" o:connecttype="segments" textboxrect="0,0,20638,185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51" o:spid="_x0000_s1341" style="width:17.25pt;height:5.6pt;mso-position-horizontal-relative:char;mso-position-vertical-relative:line" coordsize="219329,71006">
                  <v:shape id="Shape 10367" o:spid="_x0000_s1342" style="position:absolute;left:105067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68" o:spid="_x0000_s1343" style="position:absolute;left:124511;top:23294;width:16180;height:29398;visibility:visible;mso-wrap-style:square;v-text-anchor:top" coordsize="16180,293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" adj="0,,0" path="m16180,r,5586l4039,22934r12141,l16180,29398,,29398,,22934,16180,xe" fillcolor="black" stroked="f" strokeweight="0">
                    <v:stroke miterlimit="83231f" joinstyle="miter"/>
                    <v:formulas/>
                    <v:path arrowok="t" o:connecttype="segments" textboxrect="0,0,16180,29398"/>
                  </v:shape>
                  <v:shape id="Shape 10369" o:spid="_x0000_s1344" style="position:absolute;left:50406;top:1207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" adj="0,,0" path="m21146,c31661,,39853,7798,39853,17907v,7887,-3937,15583,-12942,24981l9919,60693r24168,c38646,60693,39967,59792,43701,54026r1320,495l39459,68389,,68389,,67170,18009,48044c26505,39040,31153,29642,31153,21755,31153,13259,25400,7493,16891,7493,9919,7493,6274,10732,2235,20638l102,20129c1829,12954,3340,9715,6579,6274,10325,2235,15583,,21146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0370" o:spid="_x0000_s1345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" adj="0,,0" path="m40157,r915,698l37224,9703v-305,711,-711,914,-2324,914l15075,10617r-4242,8598c22758,21336,28537,23660,32982,28118v5054,5054,6972,9715,6972,16992c39954,52794,37833,58560,33185,63119v-5067,5156,-12344,7887,-20841,7887c4763,71006,,68580,,64732,,62205,1422,60998,4356,60998v2121,,4445,1003,7684,3328c15075,66561,16789,67259,18821,67259v7887,,14059,-7582,14059,-17297c32880,39954,27508,33680,15875,29934,11735,28626,7683,27915,4458,27915l3238,27102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371" o:spid="_x0000_s1346" style="position:absolute;left:175920;top:2629;width:43409;height:67767;visibility:visible;mso-wrap-style:square;v-text-anchor:top" coordsize="43409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" adj="0,,0" path="m5969,l43409,r,1613l21958,67767r-6578,l35408,7480r-21946,c7900,7480,6071,8788,1727,15672l,14872,5969,xe" fillcolor="black" stroked="f" strokeweight="0">
                    <v:stroke miterlimit="83231f" joinstyle="miter"/>
                    <v:formulas/>
                    <v:path arrowok="t" o:connecttype="segments" textboxrect="0,0,43409,67767"/>
                  </v:shape>
                  <v:shape id="Shape 10372" o:spid="_x0000_s1347" style="position:absolute;left:140690;top:1207;width:30340;height:68389;visibility:visible;mso-wrap-style:square;v-text-anchor:top" coordsize="30340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" adj="0,,0" path="m15583,r4445,l20028,45021r10312,l30340,51486r-10312,l20028,68389r-7798,l12230,51486,,51486,,45021r12141,l12141,10325,,27674,,22088,15583,xe" fillcolor="black" stroked="f" strokeweight="0">
                    <v:stroke miterlimit="83231f" joinstyle="miter"/>
                    <v:formulas/>
                    <v:path arrowok="t" o:connecttype="segments" textboxrect="0,0,30340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55" o:spid="_x0000_s1348" style="width:17.2pt;height:5.6pt;mso-position-horizontal-relative:char;mso-position-vertical-relative:line" coordsize="218402,71019">
                  <v:shape id="Shape 10374" o:spid="_x0000_s1349" style="position:absolute;left:105270;top:59487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" adj="0,,0" path="m5563,v3022,,5651,2629,5651,5766c11214,8699,8585,11227,5461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375" o:spid="_x0000_s1350" style="position:absolute;left:129146;top:1269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" adj="0,,0" path="m19685,r,3031l19025,2782c12649,2782,8103,6922,8103,12790v,2838,908,5419,2941,8024l19685,28094r,11536l15786,36767c9919,41517,7696,45771,7696,52248v,4401,1289,8068,3539,10635l19685,66548r,3120l19431,69749c8001,69749,,62866,,53061,,46178,2235,43041,13157,34748,2540,25439,610,22505,610,15926,610,11329,2658,7335,6085,4490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0376" o:spid="_x0000_s1351" style="position:absolute;left:50610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" adj="0,,0" path="m21133,c31661,,39853,7785,39853,17907v,7887,-3937,15570,-12942,24981l9906,60693r24181,c38633,60693,39954,59792,43701,54013r1308,508l39446,68377,,68377,,67170,17996,48044c26505,39040,31153,29642,31153,21742,31153,13246,25387,7480,16891,7480,9906,7480,6274,10719,2223,20638l102,20130c1816,12954,3340,9715,6566,6274,10313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77" o:spid="_x0000_s1352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" adj="0,,0" path="m21146,c31661,,39853,7785,39853,17907v,7887,-3950,15570,-12942,24981l9906,60693r24181,c38646,60693,39954,59792,43688,54013r1321,508l39446,68377,,68377,,67170,18009,48044c26492,39040,31153,29642,31153,21742,31153,13246,25387,7480,16891,7480,9906,7480,6274,10719,2223,20638l102,20130c1816,12954,3340,9715,6579,6274,10313,2223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78" o:spid="_x0000_s1353" style="position:absolute;left:148831;top:1219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" adj="0,,0" path="m152,c10262,,17551,6071,17551,14364v,6870,-3543,11125,-13563,16484c16231,39954,19672,44920,19672,52705v,5207,-1946,9481,-5410,12452l,69718,,66598r851,369c7429,66967,11989,62420,11989,55842v,-5664,-2439,-9309,-9817,-14567l,39680,,28144r1054,888l1968,28423v5766,-3836,8598,-8395,8598,-14161c10566,10769,9481,7912,7534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0379" o:spid="_x0000_s1354" style="position:absolute;left:177330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" adj="0,,0" path="m40170,r902,711l37236,9716v-305,711,-711,914,-2337,914l15075,10630r-4255,8598c22758,21349,28537,23673,32982,28131v5054,5054,6972,9702,6972,16992c39954,52807,37833,58573,33185,63132v-5055,5156,-12344,7887,-20841,7887c4763,71019,,68593,,64745,,62217,1422,61011,4356,61011v2121,,4445,1003,7684,3327c15075,66573,16802,67272,18821,67272v7887,,14059,-7582,14059,-17297c32880,39954,27521,33693,15888,29947,11735,28639,7696,27927,4458,27927l3238,27115r102,-508l14364,2629r21145,c37630,2629,38646,2134,40170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59" o:spid="_x0000_s1355" style="width:16.95pt;height:5.55pt;mso-position-horizontal-relative:char;mso-position-vertical-relative:line" coordsize="215176,70599">
                  <v:shape id="Shape 10381" o:spid="_x0000_s1356" style="position:absolute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" adj="0,,0" path="m19672,r,3031l19012,2782c12636,2782,8090,6922,8090,12789v,2832,911,5414,2948,8019l19672,28072r,11550l15773,36767c9919,41517,7683,45771,7683,52236v,4406,1290,8077,3541,10645l19672,66542r,3113l19418,69736c7988,69736,,62865,,53048,,46178,2223,43041,13145,34748,2527,25439,610,22505,610,15926,610,11322,2657,7328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382" o:spid="_x0000_s1357" style="position:absolute;left:50610;top:59196;width:18809;height:11403;visibility:visible;mso-wrap-style:square;v-text-anchor:top" coordsize="18809,114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" adj="0,,0" path="m18809,r,6029l13859,8674c10192,9939,5969,10749,305,11403l,9384,18809,xe" fillcolor="black" stroked="f" strokeweight="0">
                    <v:stroke miterlimit="83231f" joinstyle="miter"/>
                    <v:formulas/>
                    <v:path arrowok="t" o:connecttype="segments" textboxrect="0,0,18809,11403"/>
                  </v:shape>
                  <v:shape id="Shape 10383" o:spid="_x0000_s1358" style="position:absolute;left:47981;width:21437;height:44399;visibility:visible;mso-wrap-style:square;v-text-anchor:top" coordsize="21437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" adj="0,,0" path="m21044,r393,196l21437,3615,20231,2832v-2934,,-5461,1105,-7188,3137c10922,8598,9296,14668,9296,20434v,6014,1216,10919,3393,14321l21437,39820r,3353l18212,44399c7277,44399,,36208,,23863,,10211,9004,,21044,xe" fillcolor="black" stroked="f" strokeweight="0">
                    <v:stroke miterlimit="83231f" joinstyle="miter"/>
                    <v:formulas/>
                    <v:path arrowok="t" o:connecttype="segments" textboxrect="0,0,21437,44399"/>
                  </v:shape>
                  <v:shape id="Shape 10384" o:spid="_x0000_s1359" style="position:absolute;left:19672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" adj="0,,0" path="m153,c10274,,17551,6071,17551,14364v,6870,-3530,11125,-13550,16484c16231,39954,19672,44907,19672,52705v,5207,-1946,9477,-5410,12446l,69705,,66593r864,374c7442,66967,11989,62408,11989,55829v,-5664,-2426,-9309,-9817,-14567l,39672,,28122r1067,898l1968,28423v5766,-3849,8611,-8395,8611,-14161c10579,10770,9490,7912,7541,5928l,3081,,50,153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v:shape id="Shape 10385" o:spid="_x0000_s1360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" adj="0,,0" path="m5563,v3035,,5664,2629,5664,5753c11227,8699,8598,11227,5448,11227,2527,11227,,8699,,5753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86" o:spid="_x0000_s1361" style="position:absolute;left:69418;top:196;width:21958;height:65029;visibility:visible;mso-wrap-style:square;v-text-anchor:top" coordsize="21958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" adj="0,,0" path="m,l15673,7803v3958,5044,6285,12175,6285,20525c21958,41981,15786,54528,5271,62212l,65029,,59000r780,-388c6026,53516,9868,46686,11938,38438l,42977,,39625r407,235c4051,39860,7798,38539,10630,36113v1105,-914,1511,-1816,1511,-3848l12141,28328v,-8496,-1136,-14919,-3373,-19218l,3419,,xe" fillcolor="black" stroked="f" strokeweight="0">
                    <v:stroke miterlimit="83231f" joinstyle="miter"/>
                    <v:formulas/>
                    <v:path arrowok="t" o:connecttype="segments" textboxrect="0,0,21958,65029"/>
                  </v:shape>
                  <v:shape id="Shape 10387" o:spid="_x0000_s1362" style="position:absolute;left:175819;width:39357;height:69786;visibility:visible;mso-wrap-style:square;v-text-anchor:top" coordsize="3935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" adj="0,,0" path="m20130,v9309,,15786,5664,15786,13856c35916,19317,33376,23063,26403,27813v4458,1930,6376,3137,8395,5359c37732,36309,39357,41072,39357,46228v,6769,-2629,12649,-7391,16789c27216,67158,19228,69786,11430,69786,4356,69786,,67577,,64021,,61900,1524,60490,3848,60490v1715,,3442,711,6464,2527c14059,65443,16091,66154,18809,66154v7493,,13259,-6578,13259,-15075c32068,44094,28118,38329,21857,36106,19418,35204,17094,35001,11125,35001r,-1320c18009,31255,20841,29743,23876,26695v2527,-2514,4039,-6159,4039,-9804c27915,10516,23368,6071,16789,6071,10414,6071,5867,9411,1727,16789l203,16383c2426,10312,3950,7683,6985,4953,10617,1714,15075,,20130,xe" fillcolor="black" stroked="f" strokeweight="0">
                    <v:stroke miterlimit="83231f" joinstyle="miter"/>
                    <v:formulas/>
                    <v:path arrowok="t" o:connecttype="segments" textboxrect="0,0,39357,69786"/>
                  </v:shape>
                  <v:shape id="Shape 10388" o:spid="_x0000_s1363" style="position:absolute;left:132093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" adj="0,,0" path="m18199,r813,190l19012,60896v,4852,1626,5868,9614,5957l28626,68377r-27928,l698,66853v4255,-89,5677,-394,7189,-1308c9500,64630,10312,62306,10312,58966r,-45821c10312,9906,9398,8395,7277,8395v-1016,,-2730,406,-4547,1105c2324,9703,1207,10109,,10617l,9195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63" o:spid="_x0000_s1364" style="width:12.2pt;height:5.6pt;mso-position-horizontal-relative:char;mso-position-vertical-relative:line" coordsize="155156,71018">
                  <v:shape id="Shape 10390" o:spid="_x0000_s1365" style="position:absolute;left:97079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91" o:spid="_x0000_s1366" style="position:absolute;left:126530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" adj="0,,0" path="m18212,r800,203l19012,60896v,4852,1626,5868,9614,5969l28626,68377r-27915,l711,66865v4242,-101,5665,-406,7176,-1320c9500,64630,10325,62306,10325,58979r,-45834c10325,9906,9411,8395,7290,8395v-1029,,-2731,406,-4560,1117c2324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392" o:spid="_x0000_s1367" style="position:absolute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" adj="0,,0" path="m18212,r800,203l19012,60896v,4852,1626,5868,9614,5969l28626,68377r-27915,l711,66865v4255,-101,5664,-406,7188,-1320c9512,64630,10325,62306,10325,58979r,-45834c10325,9906,9423,8395,7290,8395v-1004,,-2731,406,-4560,1117c2337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393" o:spid="_x0000_s1368" style="position:absolute;left:42621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" adj="0,,0" path="m40158,r914,711l37236,9715v-317,712,-711,915,-2336,915l15075,10630r-4255,8585c22771,21349,28524,23673,32982,28130v5054,5055,6972,9703,6972,16993c39954,52806,37833,58572,33185,63132v-5055,5156,-12344,7886,-20840,7886c4763,71018,,68593,,64744,,62217,1422,61011,4356,61011v2121,,4445,1003,7684,3327c15075,66573,16789,67272,18809,67272v7899,,14071,-7582,14071,-17298c32880,39954,27521,33693,15888,29946,11747,28638,7684,27927,4445,27927l3239,27114r114,-508l14376,2629r21133,c37643,2629,38646,2134,40158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67" o:spid="_x0000_s1369" style="width:17.4pt;height:5.55pt;mso-position-horizontal-relative:char;mso-position-vertical-relative:line" coordsize="221043,70612">
                  <v:shape id="Shape 10395" o:spid="_x0000_s1370" style="position:absolute;top:5399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" adj="0,,0" path="m22104,r,5831l21982,5890c16821,10861,13303,17411,11938,25043v3188,-1917,5312,-3054,7196,-3711l22104,20901r,4803l21044,25158v-3543,,-6667,914,-8801,2514c10211,29196,9411,32028,9411,37197v,7836,1365,14132,3843,18469l22104,61315r,3654l7074,58330c2743,53275,,44373,,35572,,22021,5969,10476,16891,2691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396" o:spid="_x0000_s1371" style="position:absolute;left:22104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" adj="0,,0" path="m2788,c14421,,21799,8204,21799,21145v,13958,-8699,23572,-21246,23572l,44472,,40819r1670,1066c8744,41885,12694,35712,12694,24587v,-6324,-1264,-11306,-3615,-14706l,5207,,404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397" o:spid="_x0000_s1372" style="position:absolute;left:50610;top:5398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" adj="0,,0" path="m22104,r,5830l21979,5891c16821,10861,13310,17411,11951,25044v3181,-1918,5305,-3055,7189,-3712l22104,20902r,4802l21044,25158v-3544,,-6680,914,-8801,2515c10223,29197,9411,32029,9411,37198v,7836,1365,14132,3843,18469l22104,61316r,3653l7086,58331c2730,53276,,44373,,35572,,22021,5969,10477,16891,2692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398" o:spid="_x0000_s1373" style="position:absolute;left:22104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" adj="0,,0" path="m19577,r203,1613l,11229,,5399,5630,2492c9461,1241,13812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399" o:spid="_x0000_s1374" style="position:absolute;left:104864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" adj="0,,0" path="m5562,v3036,,5665,2629,5665,5753c11227,8700,8598,11227,5461,11227,2527,11227,,8700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400" o:spid="_x0000_s1375" style="position:absolute;left:72714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" adj="0,,0" path="m2788,c14408,,21800,8204,21800,21145v,13958,-8700,23572,-21247,23572l,44472,,40818r1670,1067c8757,41885,12694,35712,12694,24587v,-6324,-1264,-11306,-3615,-14706l,5207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401" o:spid="_x0000_s1376" style="position:absolute;left:177140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" adj="0,,0" path="m22098,r,5827l21969,5890c16808,10860,13291,17410,11925,25043v3188,-1918,5312,-3054,7196,-3712l22098,20900r,4806l21031,25157v-3531,,-6668,915,-8788,2515c10223,29196,9398,32028,9398,37197v,7836,1368,14132,3850,18469l22098,61312r,3654l7086,58330c2730,53275,,44372,,35571,,22020,5969,10476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402" o:spid="_x0000_s1377" style="position:absolute;left:125108;top:2223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" adj="0,,0" path="m5969,l43396,r,1625l21958,67780r-6578,l35408,7493r-21946,c7887,7493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403" o:spid="_x0000_s1378" style="position:absolute;left:72714;width:19781;height:11228;visibility:visible;mso-wrap-style:square;v-text-anchor:top" coordsize="19781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" adj="0,,0" path="m19565,r216,1613l,11228,,5398,5628,2492c9458,1241,13805,508,19565,xe" fillcolor="black" stroked="f" strokeweight="0">
                    <v:stroke miterlimit="83231f" joinstyle="miter"/>
                    <v:formulas/>
                    <v:path arrowok="t" o:connecttype="segments" textboxrect="0,0,19781,11228"/>
                  </v:shape>
                  <v:shape id="Shape 10404" o:spid="_x0000_s1379" style="position:absolute;left:199238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" adj="0,,0" path="m2781,c14415,,21806,8204,21806,21145v,13958,-8700,23572,-21247,23572l,44470,,40815r1676,1070c8750,41885,12700,35712,12700,24587v,-6324,-1263,-11306,-3616,-14706l,5210,,403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405" o:spid="_x0000_s1380" style="position:absolute;left:199238;width:19774;height:11226;visibility:visible;mso-wrap-style:square;v-text-anchor:top" coordsize="1977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" adj="0,,0" path="m19571,r203,1613l,11226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74,1122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71" o:spid="_x0000_s1381" style="width:13.5pt;height:5.55pt;mso-position-horizontal-relative:char;mso-position-vertical-relative:line" coordsize="171628,70612">
                  <v:shape id="Shape 10407" o:spid="_x0000_s1382" style="position:absolute;left:2629;top:59194;width:18809;height:11418;visibility:visible;mso-wrap-style:square;v-text-anchor:top" coordsize="18809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" adj="0,,0" path="m18809,r,6035l13851,8684c10185,9947,5963,10757,292,11418l,9398,18809,xe" fillcolor="black" stroked="f" strokeweight="0">
                    <v:stroke miterlimit="83231f" joinstyle="miter"/>
                    <v:formulas/>
                    <v:path arrowok="t" o:connecttype="segments" textboxrect="0,0,18809,11418"/>
                  </v:shape>
                  <v:shape id="Shape 10408" o:spid="_x0000_s1383" style="position:absolute;width:21438;height:44412;visibility:visible;mso-wrap-style:square;v-text-anchor:top" coordsize="21438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" adj="0,,0" path="m21031,r407,203l21438,3635,20219,2845v-2922,,-5449,1105,-7176,3124c10922,8598,9297,14668,9297,20434v,6020,1216,10925,3392,14326l21438,39821r,3360l18199,44412c7277,44412,,36220,,23876,,10223,9004,,21031,xe" fillcolor="black" stroked="f" strokeweight="0">
                    <v:stroke miterlimit="83231f" joinstyle="miter"/>
                    <v:formulas/>
                    <v:path arrowok="t" o:connecttype="segments" textboxrect="0,0,21438,44412"/>
                  </v:shape>
                  <v:shape id="Shape 10409" o:spid="_x0000_s1384" style="position:absolute;left:105270;top:582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" adj="0,,0" path="m5550,v3035,,5664,2629,5664,5766c11214,8699,8585,11239,5449,11239,2515,11239,,8699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10" o:spid="_x0000_s1385" style="position:absolute;left:21438;top:203;width:21958;height:65027;visibility:visible;mso-wrap-style:square;v-text-anchor:top" coordsize="21958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" adj="0,,0" path="m,l15672,7803v3959,5047,6286,12181,6286,20531c21958,41987,15773,54534,5258,62218l,65027,,58992r769,-384c6014,53512,9855,46686,11925,38444l,42978,,39618r406,235c4039,39853,7785,38545,10617,36120v1118,-915,1524,-1829,1524,-3849l12141,28334v,-8502,-1137,-14925,-3375,-19223l,3432,,xe" fillcolor="black" stroked="f" strokeweight="0">
                    <v:stroke miterlimit="83231f" joinstyle="miter"/>
                    <v:formulas/>
                    <v:path arrowok="t" o:connecttype="segments" textboxrect="0,0,21958,65027"/>
                  </v:shape>
                  <v:shape id="Shape 10411" o:spid="_x0000_s1386" style="position:absolute;left:125921;top:160;width:22854;height:69639;visibility:visible;mso-wrap-style:square;v-text-anchor:top" coordsize="22854,696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" adj="0,,0" path="m22854,r,2549l13069,10768c10843,16258,9703,24427,9703,35146v,21044,4457,31864,13144,31864l22854,67005r,2632l22847,69639v-5867,,-11023,-2426,-14770,-6871c3327,57104,,45268,,34231,,22395,3835,10762,9703,5098l22854,xe" fillcolor="black" stroked="f" strokeweight="0">
                    <v:stroke miterlimit="83231f" joinstyle="miter"/>
                    <v:formulas/>
                    <v:path arrowok="t" o:connecttype="segments" textboxrect="0,0,22854,69639"/>
                  </v:shape>
                  <v:shape id="Shape 10412" o:spid="_x0000_s1387" style="position:absolute;left:58788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" adj="0,,0" path="m18212,r813,203l19025,60896v,4865,1613,5868,9601,5969l28626,68389r-27915,l711,66865v4255,-101,5665,-406,7189,-1308c9513,64643,10325,62319,10325,58979r,-45822c10325,9919,9423,8407,7290,8407v-1003,,-2731,394,-4559,1105c2337,9715,1219,10122,,10630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413" o:spid="_x0000_s1388" style="position:absolute;left:148774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" adj="0,,0" path="m413,c13659,,22854,14262,22854,35001v,12243,-3849,23978,-9703,29540l,69797,,67165,9835,59117v2201,-5348,3316,-13340,3316,-23913c13151,14059,8592,2629,95,2629l,2709,,160,413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75" o:spid="_x0000_s1389" style="width:17.3pt;height:5.55pt;mso-position-horizontal-relative:char;mso-position-vertical-relative:line" coordsize="219519,70612">
                  <v:shape id="Shape 10415" o:spid="_x0000_s1390" style="position:absolute;left:2629;top:59198;width:18809;height:11414;visibility:visible;mso-wrap-style:square;v-text-anchor:top" coordsize="18809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" adj="0,,0" path="m18809,r,6034l13857,8681c10192,9944,5969,10754,305,11414l,9395,18809,xe" fillcolor="black" stroked="f" strokeweight="0">
                    <v:stroke miterlimit="83231f" joinstyle="miter"/>
                    <v:formulas/>
                    <v:path arrowok="t" o:connecttype="segments" textboxrect="0,0,18809,11414"/>
                  </v:shape>
                  <v:shape id="Shape 10416" o:spid="_x0000_s1391" style="position:absolute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" adj="0,,0" path="m21044,r393,196l21437,3635,20218,2845v-2921,,-5448,1105,-7175,3124c10922,8598,9296,14668,9296,20434v,6020,1217,10925,3393,14326l21437,39820r,3361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417" o:spid="_x0000_s1392" style="position:absolute;left:105270;top:582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18" o:spid="_x0000_s1393" style="position:absolute;left:176123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" adj="0,,0" path="m5956,l43396,r,1613l21946,67767r-6566,l35408,7480r-21958,c7887,7480,6058,8801,1715,15685l,14872,5956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419" o:spid="_x0000_s1394" style="position:absolute;left:125501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" adj="0,,0" path="m5969,l43396,r,1613l21958,67767r-6578,l35408,7480r-21946,c7887,7480,6083,8801,1727,15685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420" o:spid="_x0000_s1395" style="position:absolute;left:49593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" adj="0,,0" path="m5969,l43396,r,1613l21946,67767r-6566,l35408,7480r-21959,c7887,7480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421" o:spid="_x0000_s1396" style="position:absolute;left:21437;top:196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" adj="0,,0" path="m,l15673,7810v3958,5046,6285,12180,6285,20531c21958,41993,15786,54541,5258,62224l,65035,,59001r775,-387c6020,53518,9861,46692,11938,38450l,42985,,39624r407,236c4039,39860,7785,38552,10630,36126v1105,-915,1511,-1829,1511,-3848l12141,28341v,-8503,-1137,-14926,-3375,-19223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79" o:spid="_x0000_s1397" style="width:17.5pt;height:5.55pt;mso-position-horizontal-relative:char;mso-position-vertical-relative:line" coordsize="222250,70612">
                  <v:shape id="Shape 10423" o:spid="_x0000_s1398" style="position:absolute;left:2629;top:59198;width:18802;height:11414;visibility:visible;mso-wrap-style:square;v-text-anchor:top" coordsize="18802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" adj="0,,0" path="m18802,r,6035l13851,8680c10185,9944,5963,10754,292,11414l,9395,18802,xe" fillcolor="black" stroked="f" strokeweight="0">
                    <v:stroke miterlimit="83231f" joinstyle="miter"/>
                    <v:formulas/>
                    <v:path arrowok="t" o:connecttype="segments" textboxrect="0,0,18802,11414"/>
                  </v:shape>
                  <v:shape id="Shape 10424" o:spid="_x0000_s1399" style="position:absolute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" adj="0,,0" path="m21031,r400,199l21431,3631,20219,2845v-2934,,-5461,1105,-7176,3124c10922,8598,9297,14668,9297,20434v,6020,1212,10925,3386,14326l21431,39824r,3359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425" o:spid="_x0000_s1400" style="position:absolute;left:53226;top:59197;width:18815;height:11415;visibility:visible;mso-wrap-style:square;v-text-anchor:top" coordsize="18815,1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" adj="0,,0" path="m18815,r,6030l13857,8681c10192,9945,5969,10754,305,11415l,9395,18815,xe" fillcolor="black" stroked="f" strokeweight="0">
                    <v:stroke miterlimit="83231f" joinstyle="miter"/>
                    <v:formulas/>
                    <v:path arrowok="t" o:connecttype="segments" textboxrect="0,0,18815,11415"/>
                  </v:shape>
                  <v:shape id="Shape 10426" o:spid="_x0000_s1401" style="position:absolute;left:21431;top:199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" adj="0,,0" path="m,l15673,7807v3961,5046,6292,12180,6292,20531c21965,41990,15780,54538,5264,62221l,65034,,58999r775,-388c6020,53515,9862,46689,11932,38447l,42984,,39625r400,231c4045,39856,7792,38548,10624,36123v1117,-915,1511,-1829,1511,-3848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0427" o:spid="_x0000_s1402" style="position:absolute;left:5059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" adj="0,,0" path="m21044,r400,199l21444,3631,20231,2845v-2934,,-5461,1105,-7188,3124c10922,8598,9309,14668,9309,20434v,6020,1213,10925,3388,14326l21444,39817r,3363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428" o:spid="_x0000_s1403" style="position:absolute;left:129134;top:59193;width:18828;height:11418;visibility:visible;mso-wrap-style:square;v-text-anchor:top" coordsize="18828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" adj="0,,0" path="m18828,r,6037l13867,8685c10198,9948,5975,10758,318,11418l,9399,18828,xe" fillcolor="black" stroked="f" strokeweight="0">
                    <v:stroke miterlimit="83231f" joinstyle="miter"/>
                    <v:formulas/>
                    <v:path arrowok="t" o:connecttype="segments" textboxrect="0,0,18828,11418"/>
                  </v:shape>
                  <v:shape id="Shape 10429" o:spid="_x0000_s1404" style="position:absolute;left:105258;top:58268;width:11226;height:11239;visibility:visible;mso-wrap-style:square;v-text-anchor:top" coordsize="11226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" adj="0,,0" path="m5562,v3036,,5664,2629,5664,5766c11226,8699,8598,11239,5461,11239,2527,11239,,8699,,5766,,2629,2527,,5562,xe" fillcolor="black" stroked="f" strokeweight="0">
                    <v:stroke miterlimit="83231f" joinstyle="miter"/>
                    <v:formulas/>
                    <v:path arrowok="t" o:connecttype="segments" textboxrect="0,0,11226,11239"/>
                  </v:shape>
                  <v:shape id="Shape 10430" o:spid="_x0000_s1405" style="position:absolute;left:72041;top:199;width:21952;height:65029;visibility:visible;mso-wrap-style:square;v-text-anchor:top" coordsize="21952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" adj="0,,0" path="m,l15667,7807v3957,5046,6285,12180,6285,20531c21952,41990,15792,54538,5251,62221l,65029,,58998r775,-387c6023,53515,9868,46689,11944,38447l,42981,,39618r413,238c4058,39856,7791,38548,10623,36123v1105,-915,1512,-1829,1512,-3848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52,65029"/>
                  </v:shape>
                  <v:shape id="Shape 10431" o:spid="_x0000_s1406" style="position:absolute;left:126505;width:21457;height:44412;visibility:visible;mso-wrap-style:square;v-text-anchor:top" coordsize="2145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" adj="0,,0" path="m21057,r400,199l21457,3632,20244,2845v-2933,,-5461,1105,-7188,3124c10935,8598,9322,14668,9322,20434v,6020,1213,10925,3387,14326l21457,39824r,3355l18212,44412c7303,44412,,36220,,23876,,10223,9004,,21057,xe" fillcolor="black" stroked="f" strokeweight="0">
                    <v:stroke miterlimit="83231f" joinstyle="miter"/>
                    <v:formulas/>
                    <v:path arrowok="t" o:connecttype="segments" textboxrect="0,0,21457,44412"/>
                  </v:shape>
                  <v:shape id="Shape 10432" o:spid="_x0000_s1407" style="position:absolute;left:147962;top:199;width:21939;height:65031;visibility:visible;mso-wrap-style:square;v-text-anchor:top" coordsize="21939,650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" adj="0,,0" path="m,l15660,7806v3955,5047,6279,12181,6279,20531c21939,41990,15780,54538,5264,62221l,65031,,58994r767,-383c6017,53515,9861,46689,11932,38447l,42980,,39625r400,231c4045,39856,7792,38548,10623,36123v1118,-915,1512,-1829,1512,-3849l12135,28337v,-8502,-1137,-14925,-3374,-19223l,3432,,xe" fillcolor="black" stroked="f" strokeweight="0">
                    <v:stroke miterlimit="83231f" joinstyle="miter"/>
                    <v:formulas/>
                    <v:path arrowok="t" o:connecttype="segments" textboxrect="0,0,21939,65031"/>
                  </v:shape>
                  <v:shape id="Shape 10433" o:spid="_x0000_s1408" style="position:absolute;left:176517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" adj="0,,0" path="m22866,r,2565l13078,10773c10853,16263,9716,24432,9716,35151v,21043,4445,31864,13145,31864l22866,67010r,2632l22861,69644v-5868,,-11025,-2426,-14758,-6871c3340,57109,,45272,,34236,,22400,3849,10767,9716,5102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434" o:spid="_x0000_s1409" style="position:absolute;left:199383;width:22867;height:69797;visibility:visible;mso-wrap-style:square;v-text-anchor:top" coordsize="22867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" adj="0,,0" path="m401,c13646,,22867,14262,22867,35001v,12243,-3848,23978,-9716,29540l,69797,,67166,9835,59117v2201,-5348,3316,-13340,3316,-23913c13151,14059,8592,2629,109,2629l,2720,,155,401,xe" fillcolor="black" stroked="f" strokeweight="0">
                    <v:stroke miterlimit="83231f" joinstyle="miter"/>
                    <v:formulas/>
                    <v:path arrowok="t" o:connecttype="segments" textboxrect="0,0,22867,69797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29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6F5334" w:rsidP="006F5334">
            <w:pPr>
              <w:tabs>
                <w:tab w:val="decimal" w:pos="310"/>
              </w:tabs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83" o:spid="_x0000_s1410" style="width:13.05pt;height:3.75pt;mso-position-horizontal-relative:char;mso-position-vertical-relative:line" coordsize="165748,47536">
                  <v:shape id="Shape 10438" o:spid="_x0000_s1411" style="position:absolute;left:46152;top:20336;width:17094;height:27200;visibility:visible;mso-wrap-style:square;v-text-anchor:top" coordsize="17094,2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" adj="0,,0" path="m17094,r,3222l12508,5540c9941,7753,8903,10156,8903,13141r,406c8903,17891,11735,21332,15278,21332r1816,-572l17094,23970r-6464,3230c4458,27200,,22755,,16379,,13039,1422,9598,3645,7578,6902,4692,8688,3521,15946,469l17094,xe" fillcolor="black" stroked="f" strokeweight="0">
                    <v:stroke miterlimit="83231f" joinstyle="miter"/>
                    <v:formulas/>
                    <v:path arrowok="t" o:connecttype="segments" textboxrect="0,0,17094,27200"/>
                  </v:shape>
                  <v:shape id="Shape 10439" o:spid="_x0000_s1412" style="position:absolute;left:48070;top:496;width:15176;height:15176;visibility:visible;mso-wrap-style:square;v-text-anchor:top" coordsize="15176,151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" adj="0,,0" path="m15176,r,2073l10527,3383c9214,4279,8407,5518,8407,6883r305,2426l8915,10934v,2223,-2133,4242,-4559,4242c2032,15176,,13157,,10832,,7645,1873,4813,4936,2778l15176,xe" fillcolor="black" stroked="f" strokeweight="0">
                    <v:stroke miterlimit="83231f" joinstyle="miter"/>
                    <v:formulas/>
                    <v:path arrowok="t" o:connecttype="segments" textboxrect="0,0,15176,15176"/>
                  </v:shape>
                  <v:shape id="Shape 10440" o:spid="_x0000_s1413" style="position:absolute;width:39141;height:47536;visibility:visible;mso-wrap-style:square;v-text-anchor:top" coordsize="39141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" adj="0,,0" path="m22149,v8496,,15583,4750,15583,10414c37732,12738,35509,14656,32880,14656v-2133,,-3949,-1816,-4762,-4648l27508,7785c26505,4039,25184,2934,21552,2934v-8204,,-13767,7175,-13767,17589c7785,32156,14262,40259,23470,40259v5765,,9410,-2426,14262,-9512l39141,31661v-3022,5969,-4953,8687,-7683,11125c27813,45923,23774,47536,19215,47536,7988,47536,,38138,,24981,,16993,2832,10109,7887,5652,12040,2019,17196,,22149,xe" fillcolor="black" stroked="f" strokeweight="0">
                    <v:stroke miterlimit="83231f" joinstyle="miter"/>
                    <v:formulas/>
                    <v:path arrowok="t" o:connecttype="segments" textboxrect="0,0,39141,47536"/>
                  </v:shape>
                  <v:shape id="Shape 10441" o:spid="_x0000_s1414" style="position:absolute;left:88976;width:76771;height:46533;visibility:visible;mso-wrap-style:square;v-text-anchor:top" coordsize="76771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" adj="0,,0" path="m14465,r699,190l15164,7785c23571,1410,26403,,30848,v5461,,8903,2718,10719,8496c47028,2629,52197,,58052,v7797,,11747,6058,11747,17996l69799,38837v,3949,1308,5766,4344,5969l76771,45009r,1524l54623,46533r,-1524c60490,44298,61290,43485,61290,37719r,-21336c61290,7988,59474,5258,53708,5258v-4648,,-7988,1816,-11023,6172l42685,36919v,6261,1524,7988,7277,8090l49962,46533r-22657,l27305,45009v5766,-406,6883,-1524,6883,-7176l34188,15875c34188,8788,31966,5258,27508,5258v-3543,,-7887,1714,-10414,4039l15570,11214r,28524c15570,43701,17094,44806,22454,45009r,1524l,46533,,45009v5651,-102,7074,-1613,7074,-7087l7074,12332c7074,7480,6172,5867,3531,5867v-1105,,-1918,89,-3226,394l305,4547c5867,3023,9309,1918,14465,xe" fillcolor="black" stroked="f" strokeweight="0">
                    <v:stroke miterlimit="83231f" joinstyle="miter"/>
                    <v:formulas/>
                    <v:path arrowok="t" o:connecttype="segments" textboxrect="0,0,76771,46533"/>
                  </v:shape>
                  <v:shape id="Shape 10442" o:spid="_x0000_s1415" style="position:absolute;left:63246;width:23876;height:47536;visibility:visible;mso-wrap-style:square;v-text-anchor:top" coordsize="23876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" adj="0,,0" path="m1829,c7798,,12141,1918,14364,5563v1524,2425,2032,5359,2032,10617l16396,35903v,4445,698,5867,3035,5867c20942,41770,22149,41262,23876,39853r,2629c20333,46330,18212,47536,14770,47536v-4140,,-5969,-2121,-6464,-7379l,44307,,41097,5563,39345c7696,38138,8191,37224,8191,34087r,-14669l,23558,,20336,8191,16993r,-6173c8191,5347,5461,2426,508,2426l,2569,,496,1829,xe" fillcolor="black" stroked="f" strokeweight="0">
                    <v:stroke miterlimit="83231f" joinstyle="miter"/>
                    <v:formulas/>
                    <v:path arrowok="t" o:connecttype="segments" textboxrect="0,0,23876,4753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87" o:spid="_x0000_s1416" style="width:17.25pt;height:5.6pt;mso-position-horizontal-relative:char;mso-position-vertical-relative:line" coordsize="219100,71019">
                  <v:shape id="Shape 10444" o:spid="_x0000_s1417" style="position:absolute;left:105258;top:59474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" adj="0,,0" path="m5563,v3035,,5664,2629,5664,5778c11227,8699,8598,11239,5461,11239,2527,11239,,8699,,5778,,2629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445" o:spid="_x0000_s1418" style="position:absolute;left:126924;top:5803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" adj="0,,0" path="m22104,r,5838l21977,5900c16818,10869,13303,17419,11938,25058v3188,-1924,5312,-3064,7195,-3723l22104,20903r,4796l21031,25147v-3530,,-6667,914,-8788,2540c10211,29198,9411,32030,9411,37186v,7842,1365,14139,3843,18474l22104,61305r,3666l7074,58332c2730,53277,,44374,,35573,,22010,5969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446" o:spid="_x0000_s1419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" adj="0,,0" path="m21133,c31661,,39853,7785,39853,17907v,7887,-3950,15570,-12954,24981l9906,60693r24181,c38633,60693,39954,59779,43688,54013r1321,508l39446,68377,,68377,,67170,17996,48044c26492,39040,31153,29642,31153,21742,31153,13246,25387,7480,16891,7480,9906,7480,6261,10719,2222,20638l89,20130c1816,12941,3327,9703,6566,6274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447" o:spid="_x0000_s1420" style="position:absolute;left:50813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" adj="0,,0" path="m40157,r902,711l37224,9703v-305,724,-711,914,-2324,914l15062,10617r-4242,8611c22758,21349,28524,23673,32969,28118v5055,5067,6985,9715,6985,17005c39954,52807,37833,58573,33172,63132v-5054,5156,-12344,7887,-20840,7887c4750,71019,,68580,,64732,,62217,1410,60998,4343,60998v2121,,4445,1016,7684,3340c15062,66561,16789,67272,18809,67272v7886,,14059,-7582,14059,-17297c32868,39954,27508,33681,15875,29947,11722,28626,7683,27927,4445,27927l3226,27115r101,-508l14351,2629r21145,c37617,2629,38633,2121,40157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v:shape id="Shape 10448" o:spid="_x0000_s1421" style="position:absolute;left:149028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" adj="0,,0" path="m2775,c14408,,21799,8191,21799,21145v,13958,-8699,23572,-21247,23572l,44473,,40807r1670,1065c8744,41872,12694,35712,12694,24587v,-6325,-1264,-11309,-3617,-14713l,5201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449" o:spid="_x0000_s1422" style="position:absolute;left:179756;top:1265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" adj="0,,0" path="m19685,r,3040l19012,2786c12649,2786,8103,6926,8103,12794v,2838,908,5419,2941,8024l19685,28098r,11536l15786,36771c9919,41521,7696,45776,7696,52252v,4401,1289,8065,3539,10629l19685,66540r,3132l19431,69753c7988,69753,,62870,,53053,,46182,2235,43045,13157,34752,2540,25443,610,22509,610,15930,610,11327,2658,7332,6083,4489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450" o:spid="_x0000_s1423" style="position:absolute;left:149028;top:407;width:19780;height:11235;visibility:visible;mso-wrap-style:square;v-text-anchor:top" coordsize="19780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" adj="0,,0" path="m19564,r216,1625l,11235,,5397,5623,2492c9455,1241,13805,508,19564,xe" fillcolor="black" stroked="f" strokeweight="0">
                    <v:stroke miterlimit="83231f" joinstyle="miter"/>
                    <v:formulas/>
                    <v:path arrowok="t" o:connecttype="segments" textboxrect="0,0,19780,11235"/>
                  </v:shape>
                  <v:shape id="Shape 10451" o:spid="_x0000_s1424" style="position:absolute;left:199441;top:1219;width:19659;height:69718;visibility:visible;mso-wrap-style:square;v-text-anchor:top" coordsize="19659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" adj="0,,0" path="m140,c10262,,17551,6071,17551,14364v,6870,-3543,11125,-13563,16484c16231,39954,19659,44907,19659,52692v,5214,-1946,9490,-5408,12464l,69718,,66586r851,368c7429,66954,11989,62408,11989,55842v,-5677,-2439,-9309,-9817,-14567l,39680,,28144r1054,888l1968,28423v5766,-3849,8598,-8395,8598,-14161c10566,10769,9477,7912,7528,5928l,3086,,46,140,xe" fillcolor="black" stroked="f" strokeweight="0">
                    <v:stroke miterlimit="83231f" joinstyle="miter"/>
                    <v:formulas/>
                    <v:path arrowok="t" o:connecttype="segments" textboxrect="0,0,19659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91" o:spid="_x0000_s1425" style="width:16.75pt;height:5.55pt;mso-position-horizontal-relative:char;mso-position-vertical-relative:line" coordsize="212636,70612">
                  <v:shape id="Shape 10453" o:spid="_x0000_s1426" style="position:absolute;left:127838;top:59201;width:18815;height:11411;visibility:visible;mso-wrap-style:square;v-text-anchor:top" coordsize="18815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" adj="0,,0" path="m18815,r,6027l13857,8677c10192,9941,5969,10750,305,11411l,9391,18815,xe" fillcolor="black" stroked="f" strokeweight="0">
                    <v:stroke miterlimit="83231f" joinstyle="miter"/>
                    <v:formulas/>
                    <v:path arrowok="t" o:connecttype="segments" textboxrect="0,0,18815,11411"/>
                  </v:shape>
                  <v:shape id="Shape 10454" o:spid="_x0000_s1427" style="position:absolute;left:10395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455" o:spid="_x0000_s1428" style="position:absolute;left:125209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" adj="0,,0" path="m21044,r400,199l21444,3619,20231,2832v-2934,,-5461,1118,-7188,3137c10922,8598,9309,14668,9309,20434v,6020,1213,10925,3386,14326l21444,39824r,3359l18212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456" o:spid="_x0000_s1429" style="position:absolute;left:49289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" adj="0,,0" path="m21145,c31674,,39865,7785,39865,17907v,7887,-3949,15583,-12954,24993l9919,60693r24168,c38646,60693,39954,59792,43701,54026r1320,508l39459,68389,,68389,,67170,18009,48057c26505,39052,31153,29642,31153,21755,31153,13259,25387,7480,16891,7480,9919,7480,6274,10719,2235,20638l102,20129c1816,12954,3340,9715,6578,6274,10325,2223,15583,,21145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0457" o:spid="_x0000_s1430" style="position:absolute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" adj="0,,0" path="m20130,v9296,,15773,5664,15773,13856c35903,19329,33376,23076,26403,27826v4445,1917,6376,3137,8395,5359c37732,36322,39345,41072,39345,46228v,6782,-2629,12649,-7379,16802c27216,67170,19215,69799,11430,69799,4344,69799,,67577,,64033,,61913,1511,60490,3835,60490v1728,,3442,711,6478,2540c14059,65443,16078,66167,18809,66167v7493,,13259,-6579,13259,-15075c32068,44107,28118,38341,21844,36119,19418,35204,17094,35001,11125,35001r,-1321c18009,31267,20841,29743,23863,26708v2540,-2527,4052,-6172,4052,-9817c27915,10528,23368,6071,16789,6071,10414,6071,5867,9411,1715,16789l203,16396c2426,10325,3950,7696,6972,4966,10617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458" o:spid="_x0000_s1431" style="position:absolute;left:146653;top:199;width:21952;height:65028;visibility:visible;mso-wrap-style:square;v-text-anchor:top" coordsize="21952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" adj="0,,0" path="m,l15667,7805v3957,5045,6285,12176,6285,20520c21952,41977,15780,54525,5251,62221l,65028,,59002r773,-386c6020,53518,9861,46689,11931,38447l,42983,,39625r400,231c4045,39856,7791,38548,10623,36123v1105,-915,1512,-1829,1512,-3849l12135,28325v,-8497,-1137,-14920,-3374,-19219l,3420,,xe" fillcolor="black" stroked="f" strokeweight="0">
                    <v:stroke miterlimit="83231f" joinstyle="miter"/>
                    <v:formulas/>
                    <v:path arrowok="t" o:connecttype="segments" textboxrect="0,0,21952,65028"/>
                  </v:shape>
                  <v:shape id="Shape 10459" o:spid="_x0000_s1432" style="position:absolute;left:184010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" adj="0,,0" path="m18212,r800,203l19012,60896v,4852,1626,5868,9614,5969l28626,68389r-27915,l711,66865v4242,-101,5664,-393,7176,-1308c9512,64643,10312,62319,10312,58979r,-45822c10312,9919,9411,8395,7290,8395v-1016,,-2731,406,-4560,1117c2324,9715,1207,10122,,10630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95" o:spid="_x0000_s1433" style="width:17.3pt;height:5.5pt;mso-position-horizontal-relative:char;mso-position-vertical-relative:line" coordsize="219621,69799">
                  <v:shape id="Shape 10461" o:spid="_x0000_s1434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" adj="0,,0" path="m19672,r,3031l19012,2782c12636,2782,8090,6934,8090,12802v,2832,911,5413,2948,8018l19672,28084r,11550l15773,36780c9919,41529,7683,45784,7683,52248v,4401,1290,8068,3541,10635l19672,66542r,3125l19418,69749c7988,69749,,62878,,53061,,46178,2223,43041,13145,34760,2527,25451,610,22517,610,15939,610,11335,2657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462" o:spid="_x0000_s1435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" adj="0,,0" path="m5563,v3035,,5664,2629,5664,5766c11227,8699,8598,11227,5448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463" o:spid="_x0000_s1436" style="position:absolute;left:173901;top:1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" adj="0,,0" path="m22860,r,2556l13070,10771c10843,16260,9703,24430,9703,35148v,21044,4458,31865,13157,31865l22860,69641v-5867,,-11024,-2425,-14770,-6870c3340,57107,,45258,,34234,,22410,3835,10777,9703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0464" o:spid="_x0000_s1437" style="position:absolute;left:132093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" adj="0,,0" path="m18199,r813,203l19012,60896v,4865,1626,5868,9614,5969l28626,68389r-27928,l698,66865v4255,-101,5677,-393,7189,-1308c9500,64643,10312,62319,10312,58979r,-45822c10312,9919,9398,8395,7277,8395v-1016,,-2730,419,-4547,1117c2324,9715,1207,10122,,10630l,9207,18199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465" o:spid="_x0000_s1438" style="position:absolute;left:47981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" adj="0,,0" path="m21145,c31661,,39853,7798,39853,17907v,7899,-3937,15583,-12942,24993l9906,60706r24181,c38646,60706,39954,59792,43701,54026r1308,508l39459,68389,,68389,,67170,18009,48057c26505,39052,31153,29642,31153,21755,31153,13259,25387,7493,16891,7493,9906,7493,6274,10731,2223,20638l102,20129c1816,12954,3340,9715,6579,6274,10325,2235,15583,,21145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466" o:spid="_x0000_s1439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" adj="0,,0" path="m153,c10274,,17551,6071,17551,14376v,6871,-3530,11126,-13550,16485c16231,39967,19672,44920,19672,52705v,5213,-1946,9487,-5410,12457l,69718,,66593r864,374c7442,66967,11989,62420,11989,55842v,-5664,-2426,-9309,-9817,-14567l,39685,,28135r1067,897l1968,28435v5766,-3848,8611,-8407,8611,-14173c10579,10776,9490,7918,7541,5932l,3082,,50,153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0467" o:spid="_x0000_s1440" style="position:absolute;left:196761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" adj="0,,0" path="m406,c13652,,22860,14262,22860,35001v,12243,-3848,23978,-9703,29540c9500,68085,5156,69799,,69799l,67170v8699,,13157,-10820,13157,-31966c13157,14071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599" o:spid="_x0000_s1441" style="width:8.85pt;height:5.55pt;mso-position-horizontal-relative:char;mso-position-vertical-relative:line" coordsize="112319,70612">
                  <v:shape id="Shape 10469" o:spid="_x0000_s1442" style="position:absolute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" adj="0,,0" path="m22098,r,5828l21971,5890c16808,10860,13290,17410,11925,25043v3188,-1918,5312,-3054,7197,-3712l22098,20900r,4794l21031,25145v-3531,,-6667,914,-8788,2527c10211,29196,9398,32028,9398,37184v,7842,1369,14138,3850,18474l22098,61300r,3666l7074,58330c2730,53275,,44372,,35571,,22008,5956,10476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470" o:spid="_x0000_s1443" style="position:absolute;left:54242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" adj="0,,0" path="m5575,v3023,,5652,2629,5652,5766c11227,8699,8598,11239,5474,11239,2527,11239,,8699,,5766,,2629,2527,,5575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471" o:spid="_x0000_s1444" style="position:absolute;left:22098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" adj="0,,0" path="m2781,c14414,,21806,8192,21806,21145v,13958,-8713,23572,-21248,23572l,44470,,40803r1676,1069c8737,41872,12700,35712,12700,24587v,-6324,-1263,-11309,-3616,-14713l,5198,,403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472" o:spid="_x0000_s1445" style="position:absolute;left:83706;top:800;width:28613;height:68389;visibility:visible;mso-wrap-style:square;v-text-anchor:top" coordsize="2861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" adj="0,,0" path="m18199,r813,216l19012,60896v,4865,1626,5868,9601,5982l28613,68389r-27915,l698,66878v4255,-114,5678,-406,7189,-1321c9512,64643,10313,62319,10313,58979r,-45822c10313,9919,9398,8407,7277,8407v-1003,,-2730,407,-4559,1105c2311,9715,1207,10122,,10630l,9220,18199,xe" fillcolor="black" stroked="f" strokeweight="0">
                    <v:stroke miterlimit="83231f" joinstyle="miter"/>
                    <v:formulas/>
                    <v:path arrowok="t" o:connecttype="segments" textboxrect="0,0,28613,68389"/>
                  </v:shape>
                  <v:shape id="Shape 10473" o:spid="_x0000_s1446" style="position:absolute;left:22098;width:19786;height:11227;visibility:visible;mso-wrap-style:square;v-text-anchor:top" coordsize="1978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" adj="0,,0" path="m19571,r215,1613l,11227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86,1122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03" o:spid="_x0000_s1447" style="width:17.5pt;height:5.45pt;mso-position-horizontal-relative:char;mso-position-vertical-relative:line" coordsize="222148,69494">
                  <v:shape id="Shape 10475" o:spid="_x0000_s1448" style="position:absolute;left:48794;top:22091;width:16173;height:29395;visibility:visible;mso-wrap-style:square;v-text-anchor:top" coordsize="16173,293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" adj="0,,0" path="m16173,r,5570l4039,22918r12134,l16173,29395,,29395,,22918,16173,xe" fillcolor="black" stroked="f" strokeweight="0">
                    <v:stroke miterlimit="83231f" joinstyle="miter"/>
                    <v:formulas/>
                    <v:path arrowok="t" o:connecttype="segments" textboxrect="0,0,16173,29395"/>
                  </v:shape>
                  <v:shape id="Shape 10476" o:spid="_x0000_s1449" style="position:absolute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" adj="0,,0" path="m21133,c31661,,39853,7785,39853,17907v,7887,-3950,15570,-12954,24981l9906,60693r24181,c38633,60693,39954,59779,43688,54013r1321,508l39459,68377,,68377,,67170,18009,48044c26505,39040,31153,29642,31153,21742,31153,13246,25387,7480,16891,7480,9906,7480,6261,10719,2223,20638l102,20130c1829,12941,3340,9703,6579,6274,10325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477" o:spid="_x0000_s1450" style="position:absolute;left:105258;top:58255;width:11240;height:11239;visibility:visible;mso-wrap-style:square;v-text-anchor:top" coordsize="11240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" adj="0,,0" path="m5576,v3035,,5664,2629,5664,5778c11240,8699,8611,11239,5474,11239,2527,11239,,8699,,5778,,2629,2527,,5576,xe" fillcolor="black" stroked="f" strokeweight="0">
                    <v:stroke miterlimit="83231f" joinstyle="miter"/>
                    <v:formulas/>
                    <v:path arrowok="t" o:connecttype="segments" textboxrect="0,0,11240,11239"/>
                  </v:shape>
                  <v:shape id="Shape 10478" o:spid="_x0000_s1451" style="position:absolute;left:177127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" adj="0,,0" path="m21146,c31661,,39865,7785,39865,17907v,7887,-3949,15570,-12953,24981l9919,60693r24181,c38646,60693,39967,59779,43714,54013r1308,508l39459,68377,,68377,,67170,18009,48044c26505,39040,31153,29642,31153,21742,31153,13246,25388,7480,16891,7480,9919,7480,6274,10719,2236,20638l102,20130c1829,12941,3340,9703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479" o:spid="_x0000_s1452" style="position:absolute;left:126517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" adj="0,,0" path="m21146,c31661,,39865,7785,39865,17907v,7887,-3949,15570,-12954,24981l9919,60693r24180,c38646,60693,39954,59779,43701,54013r1321,508l39446,68377,,68377,,67170,18009,48044c26505,39040,31166,29642,31166,21742,31166,13246,25400,7480,16904,7480,9919,7480,6274,10719,2235,20638l114,20130c1829,12941,3353,9703,6591,6274,10313,2223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480" o:spid="_x0000_s1453" style="position:absolute;left:64967;width:30359;height:68377;visibility:visible;mso-wrap-style:square;v-text-anchor:top" coordsize="3035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" adj="0,,0" path="m15589,r4445,l20034,45009r10325,l30359,51486r-10325,l20034,68377r-7785,l12249,51486,,51486,,45009r12135,l12135,10312,,27661,,22091,15589,xe" fillcolor="black" stroked="f" strokeweight="0">
                    <v:stroke miterlimit="83231f" joinstyle="miter"/>
                    <v:formulas/>
                    <v:path arrowok="t" o:connecttype="segments" textboxrect="0,0,30359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07" o:spid="_x0000_s1454" style="width:13.35pt;height:5.6pt;mso-position-horizontal-relative:char;mso-position-vertical-relative:line" coordsize="169520,71412">
                  <v:shape id="Shape 10482" o:spid="_x0000_s1455" style="position:absolute;top:5402;width:22105;height:64961;visibility:visible;mso-wrap-style:square;v-text-anchor:top" coordsize="22105,649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" adj="0,,0" path="m22105,r,5827l21982,5887c16821,10857,13303,17407,11938,25040v3188,-1918,5312,-3055,7196,-3712l22105,20897r,4791l21044,25141v-3531,,-6667,915,-8801,2528c10211,29193,9411,32025,9411,37181v,7842,1365,14138,3843,18474l22105,61300r,3661l7074,58326c2743,53272,,44369,,35568,,22004,5969,10473,16904,2688l22105,xe" fillcolor="black" stroked="f" strokeweight="0">
                    <v:stroke miterlimit="83231f" joinstyle="miter"/>
                    <v:formulas/>
                    <v:path arrowok="t" o:connecttype="segments" textboxrect="0,0,22105,64961"/>
                  </v:shape>
                  <v:shape id="Shape 10483" o:spid="_x0000_s1456" style="position:absolute;left:22105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" adj="0,,0" path="m2787,c14420,,21799,8192,21799,21145v,13958,-8699,23572,-21234,23572l,44467,,40807r1670,1065c8744,41872,12693,35712,12693,24587v,-6324,-1263,-11309,-3614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484" o:spid="_x0000_s1457" style="position:absolute;left:49606;top:958;width:22860;height:69654;visibility:visible;mso-wrap-style:square;v-text-anchor:top" coordsize="22860,696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" adj="0,,0" path="m22860,r,2569l13076,10777c10852,16263,9716,24429,9716,35148v,21044,4445,31877,13144,31877l22860,69654v-5867,,-11024,-2439,-14770,-6883c3340,57106,,45270,,34234,,22410,3848,10777,9716,5112l22860,xe" fillcolor="black" stroked="f" strokeweight="0">
                    <v:stroke miterlimit="83231f" joinstyle="miter"/>
                    <v:formulas/>
                    <v:path arrowok="t" o:connecttype="segments" textboxrect="0,0,22860,69654"/>
                  </v:shape>
                  <v:shape id="Shape 10485" o:spid="_x0000_s1458" style="position:absolute;left:22105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486" o:spid="_x0000_s1459" style="position:absolute;left:128753;top:59999;width:18815;height:11413;visibility:visible;mso-wrap-style:square;v-text-anchor:top" coordsize="18815,11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" adj="0,,0" path="m18815,r,6035l13859,8684c10192,9949,5969,10759,305,11413l,9394,18815,xe" fillcolor="black" stroked="f" strokeweight="0">
                    <v:stroke miterlimit="83231f" joinstyle="miter"/>
                    <v:formulas/>
                    <v:path arrowok="t" o:connecttype="segments" textboxrect="0,0,18815,11413"/>
                  </v:shape>
                  <v:shape id="Shape 10487" o:spid="_x0000_s1460" style="position:absolute;left:104877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" adj="0,,0" path="m5550,v3035,,5664,2629,5664,5766c11214,8699,8585,11239,5448,11239,2515,11239,,8699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88" o:spid="_x0000_s1461" style="position:absolute;left:126124;top:800;width:21444;height:44425;visibility:visible;mso-wrap-style:square;v-text-anchor:top" coordsize="21444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" adj="0,,0" path="m21044,r400,199l21444,3632,20231,2845v-2934,,-5461,1105,-7175,3137c10922,8611,9309,14681,9309,20434v,6020,1213,10929,3386,14332l21444,39837r,3356l18212,44425c7290,44425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25"/>
                  </v:shape>
                  <v:shape id="Shape 10489" o:spid="_x0000_s1462" style="position:absolute;left:72467;top:800;width:22860;height:69812;visibility:visible;mso-wrap-style:square;v-text-anchor:top" coordsize="22860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" adj="0,,0" path="m406,c13652,,22860,14275,22860,35001v,12243,-3848,23978,-9715,29553c9512,68085,5156,69812,,69812l,67183v8687,,13145,-10833,13145,-31979c13145,14072,8598,2642,102,2642l,2727,,158,406,xe" fillcolor="black" stroked="f" strokeweight="0">
                    <v:stroke miterlimit="83231f" joinstyle="miter"/>
                    <v:formulas/>
                    <v:path arrowok="t" o:connecttype="segments" textboxrect="0,0,22860,69812"/>
                  </v:shape>
                  <v:shape id="Shape 10490" o:spid="_x0000_s1463" style="position:absolute;left:147568;top:1000;width:21952;height:65035;visibility:visible;mso-wrap-style:square;v-text-anchor:top" coordsize="21952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" adj="0,,0" path="m,l15667,7811v3958,5048,6285,12183,6285,20526c21952,41990,15780,54538,5264,62221l,65035,,59000r769,-384c6017,53518,9861,46689,11932,38447l,42994,,39637r400,232c4045,39869,7791,38548,10624,36123v1117,-902,1511,-1817,1511,-3849l12135,28337v,-8496,-1137,-14919,-3374,-19218l,3433,,xe" fillcolor="black" stroked="f" strokeweight="0">
                    <v:stroke miterlimit="83231f" joinstyle="miter"/>
                    <v:formulas/>
                    <v:path arrowok="t" o:connecttype="segments" textboxrect="0,0,21952,650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11" o:spid="_x0000_s1464" style="width:17.3pt;height:5.6pt;mso-position-horizontal-relative:char;mso-position-vertical-relative:line" coordsize="219519,71412">
                  <v:shape id="Shape 10492" o:spid="_x0000_s1465" style="position:absolute;left:2629;top:60002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" adj="0,,0" path="m18809,r,6029l13857,8676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493" o:spid="_x0000_s1466" style="position:absolute;top:800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" adj="0,,0" path="m21044,r393,196l21437,3635,20218,2845v-2921,,-5448,1105,-7175,3137c10922,8611,9296,14681,9296,20434v,6020,1217,10929,3393,14332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494" o:spid="_x0000_s1467" style="position:absolute;left:105270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95" o:spid="_x0000_s1468" style="position:absolute;left:126924;top:5402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" adj="0,,0" path="m22104,r,5827l21982,5886c16821,10857,13303,17407,11938,25040v3188,-1918,5312,-3055,7196,-3712l22104,20897r,4791l21044,25141v-3544,,-6668,915,-8801,2528c10211,29193,9411,32025,9411,37181v,7842,1365,14138,3843,18474l22104,61300r,3666l7074,58326c2743,53272,,44369,,35568,,22004,5969,10473,16904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0496" o:spid="_x0000_s1469" style="position:absolute;left:21437;top:996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" adj="0,,0" path="m,l15673,7814v3958,5048,6285,12183,6285,20527c21958,41993,15786,54541,5258,62224l,65035,,59006r775,-387c6020,53522,9861,46692,11938,38450l,42985,,39637r407,235c4039,39872,7785,38551,10630,36126v1105,-902,1511,-1816,1511,-3849l12141,28341v,-8497,-1137,-14920,-3375,-19219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0497" o:spid="_x0000_s1470" style="position:absolute;left:58788;top:800;width:28638;height:68389;visibility:visible;mso-wrap-style:square;v-text-anchor:top" coordsize="28638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" adj="0,,0" path="m18224,r800,216l19024,60896v,4865,1614,5868,9614,5982l28638,68389r-27914,l724,66878v4242,-114,5651,-406,7188,-1321c9512,64643,10325,62319,10325,58979r,-45822c10325,9919,9423,8407,7302,8407v-1016,,-2743,407,-4559,1105c2337,9715,1219,10122,,10630l,9220,18224,xe" fillcolor="black" stroked="f" strokeweight="0">
                    <v:stroke miterlimit="83231f" joinstyle="miter"/>
                    <v:formulas/>
                    <v:path arrowok="t" o:connecttype="segments" textboxrect="0,0,28638,68389"/>
                  </v:shape>
                  <v:shape id="Shape 10498" o:spid="_x0000_s1471" style="position:absolute;left:149028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" adj="0,,0" path="m2787,c14421,,21799,8192,21799,21145v,13958,-8699,23572,-21247,23572l,44473,,40807r1670,1065c8744,41872,12693,35712,12693,24587v,-6324,-1267,-11309,-3619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499" o:spid="_x0000_s1472" style="position:absolute;left:176123;top:2223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" adj="0,,0" path="m5956,l43396,r,1625l21946,67780r-6566,l35408,7493r-21958,c7887,7493,6058,8801,1715,15685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00" o:spid="_x0000_s1473" style="position:absolute;left:149028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15" o:spid="_x0000_s1474" style="width:17.25pt;height:5.55pt;mso-position-horizontal-relative:char;mso-position-vertical-relative:line" coordsize="218796,70599">
                  <v:shape id="Shape 10502" o:spid="_x0000_s1475" style="position:absolute;top:848;width:19666;height:69751;visibility:visible;mso-wrap-style:square;v-text-anchor:top" coordsize="19666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" adj="0,,0" path="m19666,r,3031l19012,2784c12636,2784,8077,6937,8077,12804v,2832,915,5413,2954,8019l19666,28082r,11556l15773,36782c9906,41531,7671,45786,7671,52250v,4401,1289,8068,3540,10635l19666,66547r,3125l19418,69751c7988,69751,,62880,,53063,,46180,2223,43043,13145,34762,2527,25453,610,22520,610,15941,610,11337,2654,7340,6077,4494l19666,xe" fillcolor="black" stroked="f" strokeweight="0">
                    <v:stroke miterlimit="83231f" joinstyle="miter"/>
                    <v:formulas/>
                    <v:path arrowok="t" o:connecttype="segments" textboxrect="0,0,19666,69751"/>
                  </v:shape>
                  <v:shape id="Shape 10503" o:spid="_x0000_s1476" style="position:absolute;left:48375;top:5390;width:22111;height:64968;visibility:visible;mso-wrap-style:square;v-text-anchor:top" coordsize="22111,64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" adj="0,,0" path="m22111,r,5836l21982,5898c16824,10869,13309,17419,11938,25052v3187,-1918,5315,-3055,7199,-3712l22111,20908r,4795l21044,25153v-3544,,-6681,914,-8801,2527c10223,29204,9411,32036,9411,37193v,7842,1365,14138,3843,18473l22111,61316r,3652l7086,58338c2730,53271,,44381,,35567,,22016,5969,10485,16891,2699l22111,xe" fillcolor="black" stroked="f" strokeweight="0">
                    <v:stroke miterlimit="83231f" joinstyle="miter"/>
                    <v:formulas/>
                    <v:path arrowok="t" o:connecttype="segments" textboxrect="0,0,22111,64968"/>
                  </v:shape>
                  <v:shape id="Shape 10504" o:spid="_x0000_s1477" style="position:absolute;left:19666;top:800;width:19666;height:69720;visibility:visible;mso-wrap-style:square;v-text-anchor:top" coordsize="19666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" adj="0,,0" path="m146,c10268,,17545,6071,17545,14376v,6871,-3530,11126,-13551,16485c16237,39967,19666,44920,19666,52705v,5213,-1946,9487,-5408,12457l,69720,,66596r857,371c7436,66967,11995,62420,11995,55842v,-5664,-2438,-9309,-9830,-14567l,39686,,28130r1073,902l1975,28435v5766,-3848,8598,-8407,8598,-14173c10573,10776,9487,7918,7541,5932l,3079,,48,146,xe" fillcolor="black" stroked="f" strokeweight="0">
                    <v:stroke miterlimit="83231f" joinstyle="miter"/>
                    <v:formulas/>
                    <v:path arrowok="t" o:connecttype="segments" textboxrect="0,0,19666,69720"/>
                  </v:shape>
                  <v:shape id="Shape 10505" o:spid="_x0000_s1478" style="position:absolute;left:102629;top:59068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" adj="0,,0" path="m5563,v3048,,5677,2629,5677,5766c11240,8699,8611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506" o:spid="_x0000_s1479" style="position:absolute;left:70485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" adj="0,,0" path="m2768,c14402,,21793,8191,21793,21133v,13970,-8700,23571,-21247,23571l,44463,,40811r1663,1061c8750,41872,12700,35700,12700,24574v,-6318,-1267,-11299,-3621,-14701l,5198,,403,2768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0507" o:spid="_x0000_s1480" style="position:absolute;left:126517;top:851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" adj="0,,0" path="m19672,r,3027l19024,2782c12649,2782,8090,6934,8090,12802v,2832,908,5413,2942,8018l19672,28094r,11537l15786,36780c9919,41529,7683,45784,7683,52248v,4401,1289,8068,3540,10635l19672,66542r,3126l19418,69749c8001,69749,,62878,,53061,,46178,2222,43041,13157,34760,2527,25451,597,22517,597,15939,597,11335,2648,7338,6077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508" o:spid="_x0000_s1481" style="position:absolute;left:70485;width:19774;height:11226;visibility:visible;mso-wrap-style:square;v-text-anchor:top" coordsize="1977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" adj="0,,0" path="m19571,r203,1613l,11226,,5390,5613,2488c9446,1235,13798,502,19571,xe" fillcolor="black" stroked="f" strokeweight="0">
                    <v:stroke miterlimit="83231f" joinstyle="miter"/>
                    <v:formulas/>
                    <v:path arrowok="t" o:connecttype="segments" textboxrect="0,0,19774,11226"/>
                  </v:shape>
                  <v:shape id="Shape 10509" o:spid="_x0000_s1482" style="position:absolute;left:174904;top:5400;width:22092;height:64950;visibility:visible;mso-wrap-style:square;v-text-anchor:top" coordsize="22092,649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" adj="0,,0" path="m22092,r,5830l21971,5889c16811,10859,13297,17409,11938,25042v3187,-1918,5312,-3055,7195,-3712l22092,20900r,4790l21031,25143v-3531,,-6668,915,-8801,2528c10211,29195,9398,32027,9398,37183v,7842,1368,14138,3848,18474l22092,61301r,3649l7086,58328c2731,53261,,44371,,35557,,22006,5969,10475,16891,2690l22092,xe" fillcolor="black" stroked="f" strokeweight="0">
                    <v:stroke miterlimit="83231f" joinstyle="miter"/>
                    <v:formulas/>
                    <v:path arrowok="t" o:connecttype="segments" textboxrect="0,0,22092,64950"/>
                  </v:shape>
                  <v:shape id="Shape 10510" o:spid="_x0000_s1483" style="position:absolute;left:146189;top:800;width:19673;height:69718;visibility:visible;mso-wrap-style:square;v-text-anchor:top" coordsize="19673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" adj="0,,0" path="m153,c10275,,17552,6071,17552,14376v,6871,-3544,11126,-13551,16485c16244,39967,19673,44920,19673,52705v,5213,-1946,9487,-5410,12457l,69718,,66593r864,374c7430,66967,11989,62420,11989,55842v,-5664,-2425,-9309,-9817,-14567l,39681,,28144r1055,888l1982,28435v5766,-3848,8585,-8407,8585,-14173c10567,10776,9481,7918,7536,5932l,3077,,50,153,xe" fillcolor="black" stroked="f" strokeweight="0">
                    <v:stroke miterlimit="83231f" joinstyle="miter"/>
                    <v:formulas/>
                    <v:path arrowok="t" o:connecttype="segments" textboxrect="0,0,19673,69718"/>
                  </v:shape>
                  <v:shape id="Shape 10511" o:spid="_x0000_s1484" style="position:absolute;left:196996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" adj="0,,0" path="m2787,c14421,,21799,8191,21799,21133v,13970,-8686,23571,-21234,23571l,44454,,40806r1670,1066c8757,41872,12694,35700,12694,24574v,-6318,-1261,-11299,-3610,-14701l,5194,,405,2787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0512" o:spid="_x0000_s1485" style="position:absolute;left:196996;width:19780;height:11230;visibility:visible;mso-wrap-style:square;v-text-anchor:top" coordsize="19780,112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" adj="0,,0" path="m19577,r203,1613l,11230,,5400,5631,2488c9461,1235,13811,502,19577,xe" fillcolor="black" stroked="f" strokeweight="0">
                    <v:stroke miterlimit="83231f" joinstyle="miter"/>
                    <v:formulas/>
                    <v:path arrowok="t" o:connecttype="segments" textboxrect="0,0,19780,11230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29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19" o:spid="_x0000_s1486" style="width:10.75pt;height:3.75pt;mso-position-horizontal-relative:char;mso-position-vertical-relative:line" coordsize="136423,47536">
                  <v:shape id="Shape 10516" o:spid="_x0000_s1487" style="position:absolute;left:46152;top:20338;width:17094;height:27198;visibility:visible;mso-wrap-style:square;v-text-anchor:top" coordsize="17094,271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" adj="0,,0" path="m17094,r,3220l12508,5538c9941,7751,8903,10155,8903,13139r,407c8903,17889,11735,21331,15278,21331r1816,-572l17094,23969r-6464,3229c4458,27198,,22753,,16378,,13038,1422,9609,3645,7577,6902,4700,8688,3524,15946,469l17094,xe" fillcolor="black" stroked="f" strokeweight="0">
                    <v:stroke miterlimit="83231f" joinstyle="miter"/>
                    <v:formulas/>
                    <v:path arrowok="t" o:connecttype="segments" textboxrect="0,0,17094,27198"/>
                  </v:shape>
                  <v:shape id="Shape 10517" o:spid="_x0000_s1488" style="position:absolute;left:48070;top:496;width:15176;height:15176;visibility:visible;mso-wrap-style:square;v-text-anchor:top" coordsize="15176,151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" adj="0,,0" path="m15176,r,2073l10527,3383c9214,4279,8407,5518,8407,6883r305,2438l8915,10934v,2223,-2133,4242,-4559,4242c2032,15176,,13157,,10832,,7645,1873,4813,4936,2778l15176,xe" fillcolor="black" stroked="f" strokeweight="0">
                    <v:stroke miterlimit="83231f" joinstyle="miter"/>
                    <v:formulas/>
                    <v:path arrowok="t" o:connecttype="segments" textboxrect="0,0,15176,15176"/>
                  </v:shape>
                  <v:shape id="Shape 10518" o:spid="_x0000_s1489" style="position:absolute;width:39141;height:47536;visibility:visible;mso-wrap-style:square;v-text-anchor:top" coordsize="39141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" adj="0,,0" path="m22149,v8496,,15583,4750,15583,10414c37732,12751,35509,14656,32880,14656v-2133,,-3949,-1816,-4762,-4648l27508,7785c26505,4039,25184,2934,21552,2934v-8192,,-13767,7175,-13767,17602c7785,32169,14262,40259,23470,40259v5765,,9410,-2426,14262,-9512l39141,31661v-3022,5969,-4953,8700,-7683,11125c27813,45923,23774,47536,19215,47536,7988,47536,,38138,,24981,,16993,2832,10109,7887,5664,12040,2019,17196,,22149,xe" fillcolor="black" stroked="f" strokeweight="0">
                    <v:stroke miterlimit="83231f" joinstyle="miter"/>
                    <v:formulas/>
                    <v:path arrowok="t" o:connecttype="segments" textboxrect="0,0,39141,47536"/>
                  </v:shape>
                  <v:shape id="Shape 10519" o:spid="_x0000_s1490" style="position:absolute;left:88976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" adj="0,,0" path="m13957,r699,203l14656,8192c21539,1715,24676,,29337,v7480,,11938,5664,11938,15164l41275,38341v,4953,1206,6160,6172,6668l47447,46533r-21044,l26403,45009v5055,-406,6363,-2121,6363,-8496l32766,15380v,-6680,-2426,-9817,-7379,-9817c22047,5563,19825,6769,14961,11328r,28423c14961,43396,16485,44603,21641,45009r,1524l203,46533r,-1524c5359,44603,6464,43193,6464,37427r,-25095c6464,7379,5563,5867,2730,5867l,6274,,4547c5563,2934,9004,1816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0520" o:spid="_x0000_s1491" style="position:absolute;left:63246;width:23876;height:47536;visibility:visible;mso-wrap-style:square;v-text-anchor:top" coordsize="23876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" adj="0,,0" path="m1829,c7798,,12141,1918,14376,5563v1512,2425,2020,5359,2020,10617l16396,35903v,4458,698,5867,3035,5867c20942,41770,22161,41275,23876,39853r,2629c20333,46330,18212,47536,14770,47536v-4140,,-5969,-2121,-6464,-7379l,44307,,41097,5563,39345c7696,38138,8191,37224,8191,34087r,-14669l,23558,,20338,8191,16993r,-6173c8191,5360,5461,2426,508,2426l,2569,,496,1829,xe" fillcolor="black" stroked="f" strokeweight="0">
                    <v:stroke miterlimit="83231f" joinstyle="miter"/>
                    <v:formulas/>
                    <v:path arrowok="t" o:connecttype="segments" textboxrect="0,0,23876,4753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23" o:spid="_x0000_s1492" style="width:17.2pt;height:5.6pt;mso-position-horizontal-relative:char;mso-position-vertical-relative:line" coordsize="218211,71006">
                  <v:shape id="Shape 10522" o:spid="_x0000_s1493" style="position:absolute;left:49797;top:1362;width:22866;height:69641;visibility:visible;mso-wrap-style:square;v-text-anchor:top" coordsize="22866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" adj="0,,0" path="m22866,r,2554l13076,10768c10852,16256,9715,24426,9715,35151v,10522,1115,18488,3317,23823l22866,67010r,2631l8103,62761c3353,57109,,45260,,34236,,22413,3848,10779,9715,5103l22866,xe" fillcolor="black" stroked="f" strokeweight="0">
                    <v:stroke miterlimit="83231f" joinstyle="miter"/>
                    <v:formulas/>
                    <v:path arrowok="t" o:connecttype="segments" textboxrect="0,0,22866,69641"/>
                  </v:shape>
                  <v:shape id="Shape 10523" o:spid="_x0000_s1494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" adj="0,,0" path="m40157,r915,698l37224,9703v-305,711,-711,914,-2324,914l15075,10617r-4242,8598c22758,21336,28537,23660,32982,28118v5054,5054,6972,9715,6972,16992c39954,52794,37833,58560,33185,63119v-5067,5156,-12344,7887,-20841,7887c4763,71006,,68580,,64732,,62205,1422,60985,4356,60985v2121,,4445,1016,7684,3341c15075,66561,16789,67259,18821,67259v7887,,14059,-7582,14059,-17297c32880,39954,27508,33680,15875,29934,11735,28613,7683,27915,4458,27915l3238,27102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524" o:spid="_x0000_s1495" style="position:absolute;left:105067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25" o:spid="_x0000_s1496" style="position:absolute;left:125717;top:1362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" adj="0,,0" path="m22866,r,2554l13076,10768c10852,16256,9715,24426,9715,35151v,21044,4445,31864,13145,31864l22866,67010r,2631l22860,69644v-5867,,-11024,-2426,-14770,-6883c3340,57109,,45260,,34236,,22413,3848,10779,9715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526" o:spid="_x0000_s1497" style="position:absolute;left:72663;top:1207;width:22866;height:69799;visibility:visible;mso-wrap-style:square;v-text-anchor:top" coordsize="22866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" adj="0,,0" path="m400,c13659,,22866,14262,22866,35001v,12243,-3848,23978,-9715,29540c9506,68085,5162,69799,6,69799r-6,-3l,67165r6,5c8706,67170,13151,56350,13151,35204,13151,14059,8592,2629,95,2629l,2709,,155,400,xe" fillcolor="black" stroked="f" strokeweight="0">
                    <v:stroke miterlimit="83231f" joinstyle="miter"/>
                    <v:formulas/>
                    <v:path arrowok="t" o:connecttype="segments" textboxrect="0,0,22866,69799"/>
                  </v:shape>
                  <v:shape id="Shape 10527" o:spid="_x0000_s1498" style="position:absolute;left:148584;top:1207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" adj="0,,0" path="m400,c13646,,22866,14262,22866,35001v,12243,-3848,23978,-9715,29540l,69797,,67165,9834,59117v2202,-5348,3317,-13340,3317,-23913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0528" o:spid="_x0000_s1499" style="position:absolute;left:17714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" adj="0,,0" path="m40157,r915,698l37224,9703v-305,711,-711,914,-2324,914l15075,10617r-4255,8598c22758,21336,28524,23660,32969,28118v5067,5054,6985,9715,6985,16992c39954,52794,37833,58560,33185,63119v-5067,5156,-12344,7887,-20853,7887c4750,71006,,68580,,64732,,62205,1422,60985,4356,60985v2121,,4445,1016,7671,3341c15075,66561,16789,67259,18809,67259v7899,,14071,-7582,14071,-17297c32880,39954,27508,33680,15875,29934,11735,28613,7683,27915,4445,27915l3239,27102r101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27" o:spid="_x0000_s1500" style="width:17.05pt;height:5.5pt;mso-position-horizontal-relative:char;mso-position-vertical-relative:line" coordsize="216484,69799">
                  <v:shape id="Shape 10530" o:spid="_x0000_s1501" style="position:absolute;left:10395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31" o:spid="_x0000_s1502" style="position:absolute;left:48285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" adj="0,,0" path="m5969,l43396,r,1626l21946,67780r-6579,l35395,7493r-21946,c7887,7493,6058,8801,1715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32" o:spid="_x0000_s1503" style="position:absolute;left:124600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" adj="0,,0" path="m22866,r,2554l13076,10768c10852,16256,9715,24426,9715,35151v,21044,4446,31864,13145,31864l22866,67010r,2631l22860,69644v-5867,,-11024,-2426,-14770,-6883c3340,57096,,45260,,34236,,22413,3848,10767,9715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533" o:spid="_x0000_s1504" style="position:absolute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" adj="0,,0" path="m20130,v9296,,15773,5664,15773,13856c35903,19329,33376,23063,26403,27826v4445,1917,6376,3124,8395,5346c37732,36322,39345,41072,39345,46228v,6782,-2629,12649,-7379,16789c27216,67170,19215,69799,11430,69799,4344,69799,,67564,,64033,,61913,1511,60490,3835,60490v1728,,3442,711,6478,2527c14059,65443,16078,66154,18809,66154v7493,,13259,-6566,13259,-15062c32068,44107,28118,38341,21844,36106,19418,35204,17094,35001,11125,35001r,-1321c18009,31255,20841,29743,23863,26708v2540,-2540,4052,-6172,4052,-9817c27915,10516,23368,6071,16789,6071,10414,6071,5867,9411,1715,16789l203,16383c2426,10325,3950,7696,6972,4953,10617,1714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534" o:spid="_x0000_s1505" style="position:absolute;left:177127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" adj="0,,0" path="m20142,v9297,,15774,5664,15774,13856c35916,19329,33388,23063,26403,27826v4458,1917,6376,3124,8408,5346c37732,36322,39357,41072,39357,46228v,6782,-2629,12649,-7391,16789c27216,67170,19228,69799,11443,69799,4356,69799,,67564,,64033,,61913,1524,60490,3848,60490v1715,,3442,711,6477,2527c14072,65443,16091,66154,18821,66154v7493,,13246,-6566,13246,-15062c32067,44107,28130,38341,21857,36106,19431,35204,17094,35001,11138,35001r,-1321c18009,31255,20841,29743,23876,26708v2527,-2540,4051,-6172,4051,-9817c27927,10516,23381,6071,16802,6071,10427,6071,5867,9411,1727,16789l203,16383c2438,10325,3950,7696,6985,4953,10630,1714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535" o:spid="_x0000_s1506" style="position:absolute;left:147466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" adj="0,,0" path="m400,c13659,,22854,14262,22854,35001v,12243,-3849,23978,-9703,29540l,69797,,67165,9834,59117v2202,-5348,3317,-13340,3317,-23913c13151,14059,8592,2629,95,2629l,2709,,155,400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31" o:spid="_x0000_s1507" style="width:17.55pt;height:5.5pt;mso-position-horizontal-relative:char;mso-position-vertical-relative:line" coordsize="223164,69786">
                  <v:shape id="Shape 10537" o:spid="_x0000_s1508" style="position:absolute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" adj="0,,0" path="m5969,l43396,r,1613l21958,67780r-6578,l35408,7480r-21946,c7900,7480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38" o:spid="_x0000_s1509" style="position:absolute;left:51016;top:155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" adj="0,,0" path="m22866,r,2553l13076,10762c10852,16247,9715,24413,9715,35138v,21044,4445,31864,13145,31864l22866,66997r,2632l22860,69631v-5867,,-11024,-2426,-14770,-6870c3340,57096,,45260,,34236,,22400,3848,10767,9715,5102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0539" o:spid="_x0000_s1510" style="position:absolute;left:106286;top:58268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" adj="0,,0" path="m5563,v3022,,5651,2629,5651,5766c11214,8699,8585,11214,5448,11214,2515,11214,,8699,,5766,,2629,2515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0540" o:spid="_x0000_s1511" style="position:absolute;left:130175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" adj="0,,0" path="m19672,r,3019l19012,2769c12636,2769,8090,6922,8090,12789v,2832,908,5410,2941,8016l19672,28093r,11529l15773,36767c9906,41517,7683,45771,7683,52236v,4400,1290,8071,3539,10641l19672,66547r,3108l19418,69736c7988,69736,,62866,,53049,,46165,2222,43041,13144,34735,2527,25439,597,22505,597,15926,597,11323,2645,7328,6072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541" o:spid="_x0000_s1512" style="position:absolute;left:73883;width:22853;height:69784;visibility:visible;mso-wrap-style:square;v-text-anchor:top" coordsize="22853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" adj="0,,0" path="m400,c13659,,22853,14262,22853,35001v,12230,-3848,23965,-9702,29528l,69784,,67152,9834,59104v2202,-5348,3317,-13340,3317,-23912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53,69784"/>
                  </v:shape>
                  <v:shape id="Shape 10542" o:spid="_x0000_s1513" style="position:absolute;left:178143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" adj="0,,0" path="m21145,c31674,,39865,7785,39865,17894v,7900,-3949,15583,-12954,24994l9919,60680r24168,c38646,60680,39967,59779,43701,54013r1320,508l39459,68377,,68377,,67158,18009,48044c26505,39040,31153,29629,31153,21742,31153,13246,25400,7480,16891,7480,9919,7480,6274,10719,2235,20638l102,20129c1829,12941,3340,9703,6579,6261,10325,2222,15583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0543" o:spid="_x0000_s1514" style="position:absolute;left:14984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" adj="0,,0" path="m152,c10262,,17551,6058,17551,14364v,6870,-3543,11125,-13563,16484c16231,39954,19672,44907,19672,52692v,5213,-1949,9487,-5415,12457l,69705,,66597r851,370c7429,66967,11989,62408,11989,55829v,-5664,-2439,-9296,-9817,-14567l,39672,,28143r1054,889l1968,28422v5766,-3848,8598,-8394,8598,-14160c10566,10769,9481,7909,7534,5921l,3069,,50,152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35" o:spid="_x0000_s1515" style="width:13.15pt;height:5.5pt;mso-position-horizontal-relative:char;mso-position-vertical-relative:line" coordsize="167196,69799">
                  <v:shape id="Shape 10545" o:spid="_x0000_s1516" style="position:absolute;left:10527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" adj="0,,0" path="m5576,v3022,,5651,2629,5651,5766c11227,8699,8598,11227,5461,11227,2527,11227,,8699,,5766,,2629,2527,,5576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46" o:spid="_x0000_s1517" style="position:absolute;left:49606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" adj="0,,0" path="m5969,l43396,r,1626l21946,67780r-6579,l35395,7493r-21945,c7887,7493,6071,8801,1715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47" o:spid="_x0000_s1518" style="position:absolute;left:127838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" adj="0,,0" path="m20129,v9322,,15799,5664,15799,13856c35928,19329,33388,23063,26416,27813v4445,1930,6375,3137,8395,5359c37732,36309,39357,41072,39357,46228v,6782,-2629,12649,-7378,16789c27216,67170,19228,69799,11443,69799,4356,69799,,67564,,64033,,61913,1524,60490,3848,60490v1727,,3442,711,6477,2527c14072,65443,16091,66154,18821,66154v7493,,13259,-6578,13259,-15075c32080,44107,28130,38341,21857,36106,19431,35204,17107,35001,11125,35001r,-1321c18009,31255,20841,29743,23876,26708v2540,-2540,4051,-6172,4051,-9817c27927,10516,23368,6071,16802,6071,10427,6071,5867,9411,1727,16789l203,16383c2439,10325,3950,7683,6985,4953,10630,1714,15075,,20129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548" o:spid="_x0000_s1519" style="position:absolute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" adj="0,,0" path="m21146,c31661,,39865,7785,39865,17907v,7887,-3949,15570,-12953,24981l9919,60693r24181,c38646,60693,39967,59779,43701,54013r1321,508l39459,68377,,68377,,67170,18009,48044c26505,39040,31153,29642,31153,21742,31153,13246,25400,7480,16891,7480,9919,7480,6274,10719,2236,20638l114,20130c1829,12954,3353,9715,6591,6274,10325,2223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39" o:spid="_x0000_s1520" style="width:17.25pt;height:5.6pt;mso-position-horizontal-relative:char;mso-position-vertical-relative:line" coordsize="219329,71006">
                  <v:shape id="Shape 10550" o:spid="_x0000_s1521" style="position:absolute;left:105067;top:59474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" adj="0,,0" path="m5562,v3049,,5678,2629,5678,5766c11240,8699,8611,11227,5474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551" o:spid="_x0000_s1522" style="position:absolute;left:175933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" adj="0,,0" path="m5969,l43396,r,1613l21946,67780r-6579,l35395,7480r-21945,c7887,7480,6071,8788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52" o:spid="_x0000_s1523" style="position:absolute;left:50407;top:1207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" adj="0,,0" path="m21145,c31661,,39865,7798,39865,17907v,7899,-3950,15583,-12954,24981l9918,60693r24181,c38646,60693,39967,59779,43713,54026r1308,495l39459,68389,,68389,,67170,18009,48044c26505,39040,31166,29642,31166,21755,31166,13259,25400,7493,16904,7493,9918,7493,6274,10732,2235,20638l114,20129c1829,12954,3353,9715,6591,6274,10325,2235,15583,,21145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0553" o:spid="_x0000_s1524" style="position:absolute;left:1265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" adj="0,,0" path="m40157,r915,698l37224,9703v-293,711,-711,914,-2325,914l15075,10617r-4255,8598c22758,21336,28524,23660,32982,28118v5054,5054,6985,9715,6985,16992c39967,52794,37833,58560,33185,63119v-5067,5156,-12344,7887,-20841,7887c4750,71006,,68580,,64732,,62205,1422,60985,4344,60985v2133,,4457,1016,7696,3341c15075,66561,16802,67259,18821,67259v7887,,14059,-7582,14059,-17297c32880,39954,27508,33680,15875,29934,11735,28613,7696,27915,4458,27915l3239,27102r101,-508l14364,2629r21145,c37630,2629,38633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554" o:spid="_x0000_s1525" style="position:absolute;width:41085;height:71006;visibility:visible;mso-wrap-style:square;v-text-anchor:top" coordsize="41085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" adj="0,,0" path="m40170,r915,698l37236,9703v-304,711,-723,914,-2323,914l15075,10617r-4242,8598c22759,21336,28537,23660,32982,28118v5067,5054,6985,9715,6985,16992c39967,52794,37833,58560,33185,63119v-5054,5156,-12344,7887,-20840,7887c4763,71006,,68580,,64732,,62205,1422,60985,4356,60985v2121,,4458,1016,7696,3341c15075,66561,16802,67259,18822,67259v7886,,14059,-7582,14059,-17297c32881,39954,27521,33680,15888,29934,11735,28613,7696,27915,4458,27915l3239,27102r101,-508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85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43" o:spid="_x0000_s1526" style="width:13.3pt;height:5.5pt;mso-position-horizontal-relative:char;mso-position-vertical-relative:line" coordsize="168605,69786">
                  <v:shape id="Shape 10556" o:spid="_x0000_s1527" style="position:absolute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" adj="0,,0" path="m19672,r,3019l19012,2769c12636,2769,8077,6922,8077,12802v,2826,915,5404,2954,8009l19672,28084r,11538l15773,36767c9906,41517,7684,45771,7684,52236v,4400,1289,8071,3540,10641l19672,66542r,3113l19418,69736c7988,69736,,62866,,53049,,46165,2223,43041,13145,34748,2527,25439,610,22505,610,15926,610,11323,2658,7329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557" o:spid="_x0000_s1528" style="position:absolute;left:46152;top:22063;width:16193;height:29423;visibility:visible;mso-wrap-style:square;v-text-anchor:top" coordsize="16193,294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" adj="0,,0" path="m16193,r,5597l4051,22946r12142,l16193,29423,,29423,,22946,16193,xe" fillcolor="black" stroked="f" strokeweight="0">
                    <v:stroke miterlimit="83231f" joinstyle="miter"/>
                    <v:formulas/>
                    <v:path arrowok="t" o:connecttype="segments" textboxrect="0,0,16193,29423"/>
                  </v:shape>
                  <v:shape id="Shape 10558" o:spid="_x0000_s1529" style="position:absolute;left:19672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" adj="0,,0" path="m152,c10261,,17538,6058,17538,14364v,6870,-3530,11125,-13550,16484c16230,39954,19672,44907,19672,52692v,5214,-1946,9487,-5410,12457l,69705,,66592r864,375c7429,66967,11989,62408,11989,55829v,-5664,-2439,-9296,-9817,-14567l,39672,,28134r1067,898l1968,28423v5766,-3849,8611,-8395,8611,-14161c10579,10770,9490,7909,7541,5921l,3069,,50,152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v:shape id="Shape 10559" o:spid="_x0000_s1530" style="position:absolute;left:102641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" adj="0,,0" path="m5550,v3048,,5677,2629,5677,5766c11227,8699,8598,11214,5449,11214,2515,11214,,8699,,5766,,2629,2515,,5550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560" o:spid="_x0000_s1531" style="position:absolute;left:122072;top:22081;width:16180;height:29405;visibility:visible;mso-wrap-style:square;v-text-anchor:top" coordsize="16180,294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" adj="0,,0" path="m16180,r,5579l4039,22928r12141,l16180,29405,,29405,,22928,16180,xe" fillcolor="black" stroked="f" strokeweight="0">
                    <v:stroke miterlimit="83231f" joinstyle="miter"/>
                    <v:formulas/>
                    <v:path arrowok="t" o:connecttype="segments" textboxrect="0,0,16180,29405"/>
                  </v:shape>
                  <v:shape id="Shape 10561" o:spid="_x0000_s1532" style="position:absolute;left:62345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" adj="0,,0" path="m15570,r4457,l20027,45009r10326,l30353,51486r-10326,l20027,68377r-7784,l12243,51486,,51486,,45009r12141,l12141,10312,,27660,,22063,15570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v:shape id="Shape 10562" o:spid="_x0000_s1533" style="position:absolute;left:138252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" adj="0,,0" path="m15583,r4458,l20041,45009r10312,l30353,51486r-10312,l20041,68377r-7798,l12243,51486,,51486,,45009r12141,l12141,10312,,27660,,22081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47" o:spid="_x0000_s1534" style="width:17.3pt;height:5.65pt;mso-position-horizontal-relative:char;mso-position-vertical-relative:line" coordsize="219519,71818">
                  <v:shape id="Shape 10564" o:spid="_x0000_s1535" style="position:absolute;left:2629;top:60409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" adj="0,,0" path="m18809,r,6022l13857,8674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565" o:spid="_x0000_s1536" style="position:absolute;top:1207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" adj="0,,0" path="m21044,r393,196l21437,3623,20218,2832v-2921,,-5448,1118,-7175,3137c10922,8598,9296,14668,9296,20434v,6020,1217,10929,3393,14332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566" o:spid="_x0000_s1537" style="position:absolute;left:105270;top:59474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" adj="0,,0" path="m5550,v3035,,5664,2629,5664,5766c11214,8699,8585,11227,5448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567" o:spid="_x0000_s1538" style="position:absolute;left:21437;top:1403;width:21958;height:65028;visibility:visible;mso-wrap-style:square;v-text-anchor:top" coordsize="21958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" adj="0,,0" path="m,l15673,7810v3958,5046,6285,12180,6285,20531c21958,41993,15786,54541,5258,62212l,65028,,59006r775,-387c6020,53522,9861,46692,11938,38450l,42985,,39637r407,235c4039,39872,7785,38552,10630,36126v1105,-915,1511,-1829,1511,-3848l12141,28341v,-8503,-1137,-14929,-3375,-19230l,3427,,xe" fillcolor="black" stroked="f" strokeweight="0">
                    <v:stroke miterlimit="83231f" joinstyle="miter"/>
                    <v:formulas/>
                    <v:path arrowok="t" o:connecttype="segments" textboxrect="0,0,21958,65028"/>
                  </v:shape>
                  <v:shape id="Shape 10568" o:spid="_x0000_s1539" style="position:absolute;left:129146;top:1253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" adj="0,,0" path="m19685,r,3036l19025,2786c12649,2786,8090,6939,8090,12806v,2832,911,5410,2948,8016l19685,28110r,11529l15786,36784c9919,41534,7696,45776,7696,52252v,4401,1289,8068,3541,10635l19685,66547r,3125l19431,69753c7988,69753,,62882,,53065,,46182,2223,43045,13157,34752,2540,25443,610,22522,610,15943,610,11339,2658,7342,6083,4496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569" o:spid="_x0000_s1540" style="position:absolute;left:50812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" adj="0,,0" path="m40158,r914,698l37224,9703v-305,711,-699,914,-2324,914l15062,10617r-4241,8598c22759,21336,28524,23660,32969,28118v5068,5054,6985,9715,6985,16992c39954,52794,37833,58572,33172,63119v-5054,5156,-12344,7887,-20840,7887c4750,71006,,68580,,64732,,62205,1410,60985,4344,60985v2120,,4457,1029,7696,3353c15062,66561,16790,67272,18809,67272v7887,,14059,-7595,14059,-17310c32868,39954,27521,33680,15888,29934,11722,28626,7684,27915,4445,27915l3226,27102r102,-508l14351,2629r21146,c37617,2629,38634,2121,40158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570" o:spid="_x0000_s1541" style="position:absolute;left:176123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" adj="0,,0" path="m5956,l43396,r,1613l21946,67780r-6566,l35408,7480r-21958,c7887,7480,6058,8801,1715,15672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71" o:spid="_x0000_s1542" style="position:absolute;left:148831;top:1207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" adj="0,,0" path="m140,c10261,,17538,6071,17538,14364v,6883,-3530,11125,-13550,16497c16230,39954,19672,44920,19672,52705v,5213,-1946,9487,-5410,12457l,69718,,66593r864,374c7429,66967,11989,62408,11989,55842v,-5664,-2439,-9309,-9817,-14567l,39685,,28156r1054,889l1968,28435v5766,-3848,8598,-8394,8598,-14173c10566,10776,9480,7919,7534,5932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51" o:spid="_x0000_s1543" style="width:17.3pt;height:5.65pt;mso-position-horizontal-relative:char;mso-position-vertical-relative:line" coordsize="219507,71818">
                  <v:shape id="Shape 10573" o:spid="_x0000_s1544" style="position:absolute;left:2629;top:60409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" adj="0,,0" path="m18802,r,6024l13851,8674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0574" o:spid="_x0000_s1545" style="position:absolute;top:1207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" adj="0,,0" path="m21031,r400,199l21431,3619,20219,2832v-2934,,-5461,1118,-7176,3137c10922,8598,9297,14668,9297,20434v,6020,1212,10929,3386,14332l21431,39837r,3346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575" o:spid="_x0000_s1546" style="position:absolute;left:105258;top:59474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" adj="0,,0" path="m5562,v3036,,5664,2629,5664,5766c11226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0576" o:spid="_x0000_s1547" style="position:absolute;left:124701;top:23303;width:16174;height:29402;visibility:visible;mso-wrap-style:square;v-text-anchor:top" coordsize="16174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" adj="0,,0" path="m16174,r,5577l4039,22925r12135,l16174,29402,,29402,,22925,16174,xe" fillcolor="black" stroked="f" strokeweight="0">
                    <v:stroke miterlimit="83231f" joinstyle="miter"/>
                    <v:formulas/>
                    <v:path arrowok="t" o:connecttype="segments" textboxrect="0,0,16174,29402"/>
                  </v:shape>
                  <v:shape id="Shape 10577" o:spid="_x0000_s1548" style="position:absolute;left:21431;top:1406;width:21965;height:65027;visibility:visible;mso-wrap-style:square;v-text-anchor:top" coordsize="21965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" adj="0,,0" path="m,l15673,7807v3961,5046,6292,12180,6292,20531c21965,41990,15780,54538,5264,62209l,65027,,59003r775,-387c6020,53519,9862,46689,11932,38447l,42984,,39637r400,232c4045,39869,7792,38548,10624,36123v1117,-915,1511,-1829,1511,-3848l12135,28338v,-8503,-1137,-14929,-3374,-19230l,3420,,xe" fillcolor="black" stroked="f" strokeweight="0">
                    <v:stroke miterlimit="83231f" joinstyle="miter"/>
                    <v:formulas/>
                    <v:path arrowok="t" o:connecttype="segments" textboxrect="0,0,21965,65027"/>
                  </v:shape>
                  <v:shape id="Shape 10578" o:spid="_x0000_s1549" style="position:absolute;left:50813;width:41059;height:71006;visibility:visible;mso-wrap-style:square;v-text-anchor:top" coordsize="41059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" adj="0,,0" path="m40158,r901,698l37211,9703v-292,711,-698,914,-2311,914l15062,10617r-4254,8598c22746,21336,28524,23660,32957,28118v5067,5054,6984,9715,6984,16992c39941,52794,37821,58572,33172,63119v-5067,5156,-12344,7887,-20840,7887c4750,71006,,68580,,64732,,62205,1410,60985,4331,60985v2133,,4458,1029,7696,3353c15062,66561,16789,67272,18809,67272v7886,,14046,-7595,14046,-17310c32855,39954,27508,33680,15875,29934,11722,28626,7684,27915,4432,27915l3226,27102r101,-508l14351,2629r21133,c37617,2629,38621,2121,40158,xe" fillcolor="black" stroked="f" strokeweight="0">
                    <v:stroke miterlimit="83231f" joinstyle="miter"/>
                    <v:formulas/>
                    <v:path arrowok="t" o:connecttype="segments" textboxrect="0,0,41059,71006"/>
                  </v:shape>
                  <v:shape id="Shape 10579" o:spid="_x0000_s1550" style="position:absolute;left:176111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" adj="0,,0" path="m5969,l43396,r,1613l21946,67780r-6566,l35408,7480r-21958,c7900,7480,6071,8801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80" o:spid="_x0000_s1551" style="position:absolute;left:140875;top:1207;width:30346;height:68389;visibility:visible;mso-wrap-style:square;v-text-anchor:top" coordsize="3034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" adj="0,,0" path="m15589,r4432,l20021,45021r10325,l30346,51498r-10325,l20021,68389r-7785,l12236,51498,,51498,,45021r12135,l12135,10325,,27673,,22096,15589,xe" fillcolor="black" stroked="f" strokeweight="0">
                    <v:stroke miterlimit="83231f" joinstyle="miter"/>
                    <v:formulas/>
                    <v:path arrowok="t" o:connecttype="segments" textboxrect="0,0,30346,68389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30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55" o:spid="_x0000_s1552" style="width:9.1pt;height:4.7pt;mso-position-horizontal-relative:char;mso-position-vertical-relative:line" coordsize="115583,59576">
                  <v:shape id="Shape 10584" o:spid="_x0000_s1553" style="position:absolute;left:46165;top:32377;width:17088;height:27199;visibility:visible;mso-wrap-style:square;v-text-anchor:top" coordsize="17088,271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" adj="0,,0" path="m17088,r,3221l12497,5539c9928,7752,8890,10156,8890,13140r,407c8890,17890,11722,21332,15265,21332r1823,-573l17088,23967r-6471,3232c4445,27199,,22754,,16379,,13039,1410,9597,3632,7578,6899,4692,8680,3520,15941,468l17088,xe" fillcolor="black" stroked="f" strokeweight="0">
                    <v:stroke miterlimit="83231f" joinstyle="miter"/>
                    <v:formulas/>
                    <v:path arrowok="t" o:connecttype="segments" textboxrect="0,0,17088,27199"/>
                  </v:shape>
                  <v:shape id="Shape 10585" o:spid="_x0000_s1554" style="position:absolute;left:48082;top:12534;width:15170;height:15177;visibility:visible;mso-wrap-style:square;v-text-anchor:top" coordsize="15170,151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" adj="0,,0" path="m15170,r,2073l10519,3384c9204,4281,8395,5519,8395,6884r304,2426l8903,10936v,2222,-2121,4241,-4560,4241c2019,15177,,13158,,10834,,7646,1870,4814,4929,2779l15170,xe" fillcolor="black" stroked="f" strokeweight="0">
                    <v:stroke miterlimit="83231f" joinstyle="miter"/>
                    <v:formulas/>
                    <v:path arrowok="t" o:connecttype="segments" textboxrect="0,0,15170,15177"/>
                  </v:shape>
                  <v:shape id="Shape 10586" o:spid="_x0000_s1555" style="position:absolute;top:12040;width:39154;height:47536;visibility:visible;mso-wrap-style:square;v-text-anchor:top" coordsize="39154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" adj="0,,0" path="m22149,v8496,,15583,4750,15583,10414c37732,12738,35509,14656,32880,14656v-2121,,-3949,-1816,-4749,-4648l27521,7785c26505,4039,25197,2934,21552,2934v-8192,,-13754,7175,-13754,17589c7798,32156,14262,40259,23470,40259v5765,,9410,-2426,14262,-9512l39154,31648v-3035,5982,-4966,8713,-7696,11138c27826,45923,23774,47536,19215,47536,7988,47536,,38125,,24981,,16993,2832,10109,7887,5652,12040,2019,17196,,22149,xe" fillcolor="black" stroked="f" strokeweight="0">
                    <v:stroke miterlimit="83231f" joinstyle="miter"/>
                    <v:formulas/>
                    <v:path arrowok="t" o:connecttype="segments" textboxrect="0,0,39154,47536"/>
                  </v:shape>
                  <v:shape id="Shape 10587" o:spid="_x0000_s1556" style="position:absolute;left:63252;top:12040;width:23870;height:47536;visibility:visible;mso-wrap-style:square;v-text-anchor:top" coordsize="23870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" adj="0,,0" path="m1822,c7791,,12135,1918,14370,5563v1511,2425,2019,5346,2019,10617l16389,35903v,4458,699,5867,3036,5867c20936,41770,22155,41262,23870,39853r,2629c20326,46330,18205,47536,14764,47536v-4140,,-5956,-2121,-6465,-7379l,44304,,41096,5569,39345c7690,38125,8198,37224,8198,34087r,-14669l,23558,,20337,8198,16993r,-6173c8198,5347,5467,2426,502,2426l,2567,,495,1822,xe" fillcolor="black" stroked="f" strokeweight="0">
                    <v:stroke miterlimit="83231f" joinstyle="miter"/>
                    <v:formulas/>
                    <v:path arrowok="t" o:connecttype="segments" textboxrect="0,0,23870,47536"/>
                  </v:shape>
                  <v:shape id="Shape 10588" o:spid="_x0000_s1557" style="position:absolute;left:88671;width:26911;height:59576;visibility:visible;mso-wrap-style:square;v-text-anchor:top" coordsize="26911,595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" adj="0,,0" path="m13564,r698,1308l14262,13043r10211,l24473,16281r-10211,l14262,45212v,6375,1511,9106,5258,9106c21755,54318,23470,53302,25590,50775r1321,1117c23571,57150,19723,59576,14770,59576v-5969,,-9004,-4356,-9004,-12840l5766,16281r-5360,l,15570,1714,13652c3340,13246,7683,8395,11532,2832l13564,xe" fillcolor="black" stroked="f" strokeweight="0">
                    <v:stroke miterlimit="83231f" joinstyle="miter"/>
                    <v:formulas/>
                    <v:path arrowok="t" o:connecttype="segments" textboxrect="0,0,26911,5957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59" o:spid="_x0000_s1558" style="width:17.4pt;height:5.55pt;mso-position-horizontal-relative:char;mso-position-vertical-relative:line" coordsize="220942,70599">
                  <v:shape id="Shape 10590" o:spid="_x0000_s1559" style="position:absolute;left:49695;top:5400;width:22104;height:64956;visibility:visible;mso-wrap-style:square;v-text-anchor:top" coordsize="22104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" adj="0,,0" path="m22104,r,5822l21977,5884c16818,10853,13303,17403,11938,25042v3188,-1924,5312,-3061,7196,-3717l22104,20897r,4793l21044,25143v-3544,,-6680,915,-8801,2528c10223,29195,9411,32014,9411,37183v,7842,1365,14138,3843,18474l22104,61302r,3654l7087,58329c2730,53261,,44359,,35558,,22007,5969,10475,16904,2690l22104,xe" fillcolor="black" stroked="f" strokeweight="0">
                    <v:stroke miterlimit="83231f" joinstyle="miter"/>
                    <v:formulas/>
                    <v:path arrowok="t" o:connecttype="segments" textboxrect="0,0,22104,64956"/>
                  </v:shape>
                  <v:shape id="Shape 10591" o:spid="_x0000_s1560" style="position:absolute;top:800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" adj="0,,0" path="m20129,v9310,,15787,5664,15787,13856c35916,19329,33376,23063,26403,27826v4445,1917,6376,3137,8395,5359c37732,36322,39345,41072,39345,46228v,6782,-2629,12649,-7379,16802c27216,67170,19215,69799,11430,69799,4343,69799,,67577,,64033,,61913,1524,60490,3848,60490v1715,,3429,711,6477,2540c14059,65456,16091,66167,18809,66167v7493,,13259,-6579,13259,-15075c32068,44107,28118,38341,21844,36119,19418,35204,17094,35001,11125,35001r,-1321c18009,31267,20841,29743,23876,26708v2527,-2527,4039,-6172,4039,-9804c27915,10528,23368,6071,16789,6071,10414,6071,5867,9411,1715,16789l203,16396c2426,10325,3950,7696,6972,4953,10617,1714,15075,,20129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592" o:spid="_x0000_s1561" style="position:absolute;left:103950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93" o:spid="_x0000_s1562" style="position:absolute;left:71799;top:25895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" adj="0,,0" path="m2788,c14421,,21800,8192,21800,21133v,13957,-8700,23571,-21248,23571l,44460,,40807r1670,1065c8757,41872,12694,35700,12694,24574v,-6318,-1264,-11299,-3615,-14701l,5195,,402,2788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0594" o:spid="_x0000_s1563" style="position:absolute;left:175209;top:956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" adj="0,,0" path="m22866,r,2564l13078,10768c10852,16256,9715,24425,9715,35150v,21044,4458,31865,13145,31865l22866,67009r,2632l22860,69644v-5867,,-11024,-2426,-14757,-6871c3340,57096,,45272,,34249,,22412,3848,10766,9715,5115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595" o:spid="_x0000_s1564" style="position:absolute;left:125209;top:800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" adj="0,,0" path="m21145,c31661,,39853,7785,39853,17907v,7887,-3937,15583,-12942,24993l9919,60693r24168,c38646,60693,39954,59792,43701,54026r1308,508l39446,68377,,68377,,67170,18009,48057c26505,39052,31153,29642,31153,21755,31153,13259,25387,7480,16891,7480,9919,7480,6274,10719,2223,20638l102,20142c1816,12954,3340,9715,6579,6274,10312,2223,15570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596" o:spid="_x0000_s1565" style="position:absolute;left:71799;width:19780;height:11222;visibility:visible;mso-wrap-style:square;v-text-anchor:top" coordsize="19780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" adj="0,,0" path="m19577,r203,1613l,11222,,5400,5631,2488c9462,1235,13811,502,19577,xe" fillcolor="black" stroked="f" strokeweight="0">
                    <v:stroke miterlimit="83231f" joinstyle="miter"/>
                    <v:formulas/>
                    <v:path arrowok="t" o:connecttype="segments" textboxrect="0,0,19780,11222"/>
                  </v:shape>
                  <v:shape id="Shape 10597" o:spid="_x0000_s1566" style="position:absolute;left:198076;top:800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" adj="0,,0" path="m400,c13659,,22866,14262,22866,35001v,12243,-3848,23978,-9715,29540l,69797,,67165,9834,59117v2202,-5348,3317,-13340,3317,-23913c13151,14072,8592,2629,108,2629l,2719,,156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63" o:spid="_x0000_s1567" style="width:16.6pt;height:5.55pt;mso-position-horizontal-relative:char;mso-position-vertical-relative:line" coordsize="210922,70599">
                  <v:shape id="Shape 10599" o:spid="_x0000_s1568" style="position:absolute;left:45047;top:848;width:19679;height:69751;visibility:visible;mso-wrap-style:square;v-text-anchor:top" coordsize="19679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" adj="0,,0" path="m19679,r,3032l19024,2784c12649,2784,8090,6937,8090,12804v,2832,911,5410,2948,8014l19679,28091r,11542l15786,36769c9919,41532,7696,45773,7696,52250v,4401,1289,8068,3539,10635l19679,66547r,3125l19431,69751c8001,69751,,62880,,53063,,46180,2235,43043,13157,34750,2540,25441,609,22507,609,15941,609,11337,2657,7340,6083,4494l19679,xe" fillcolor="black" stroked="f" strokeweight="0">
                    <v:stroke miterlimit="83231f" joinstyle="miter"/>
                    <v:formulas/>
                    <v:path arrowok="t" o:connecttype="segments" textboxrect="0,0,19679,69751"/>
                  </v:shape>
                  <v:shape id="Shape 10600" o:spid="_x0000_s1569" style="position:absolute;top:800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" adj="0,,0" path="m18212,r800,203l19012,60896v,4852,1626,5868,9614,5969l28626,68377r-27915,l711,66865v4255,-101,5664,-406,7189,-1308c9512,64643,10325,62319,10325,58979r,-45822c10325,9919,9411,8395,7290,8395v-1016,,-2731,406,-4559,1117c2337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01" o:spid="_x0000_s1570" style="position:absolute;left:97079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02" o:spid="_x0000_s1571" style="position:absolute;left:118745;top:5394;width:22098;height:64959;visibility:visible;mso-wrap-style:square;v-text-anchor:top" coordsize="22098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" adj="0,,0" path="m22098,r,5825l21965,5890c16805,10858,13290,17408,11925,25048v3188,-1924,5312,-3061,7197,-3717l22098,20902r,4796l21031,25149v-3543,,-6667,915,-8801,2527c10211,29200,9398,32020,9398,37189v,7836,1365,14132,3845,18469l22098,61304r,3655l7074,58334c2730,53267,,44364,,35563,,22012,5969,10481,16891,2696l22098,xe" fillcolor="black" stroked="f" strokeweight="0">
                    <v:stroke miterlimit="83231f" joinstyle="miter"/>
                    <v:formulas/>
                    <v:path arrowok="t" o:connecttype="segments" textboxrect="0,0,22098,64959"/>
                  </v:shape>
                  <v:shape id="Shape 10603" o:spid="_x0000_s1572" style="position:absolute;left:64726;top:800;width:19666;height:69720;visibility:visible;mso-wrap-style:square;v-text-anchor:top" coordsize="19666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" adj="0,,0" path="m146,c10268,,17545,6071,17545,14364v,6883,-3531,11125,-13551,16484c16237,39954,19666,44920,19666,52705v,5207,-1946,9481,-5409,12452l,69720,,66595r857,372c7436,66967,11982,62420,11982,55842v,-5664,-2425,-9309,-9817,-14567l,39682,,28140r1060,892l1975,28423v5766,-3836,8598,-8395,8598,-14161c10573,10776,9484,7919,7536,5933l,3080,,48,146,xe" fillcolor="black" stroked="f" strokeweight="0">
                    <v:stroke miterlimit="83231f" joinstyle="miter"/>
                    <v:formulas/>
                    <v:path arrowok="t" o:connecttype="segments" textboxrect="0,0,19666,69720"/>
                  </v:shape>
                  <v:shape id="Shape 10604" o:spid="_x0000_s1573" style="position:absolute;left:140843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" adj="0,,0" path="m2781,c14414,,21806,8192,21806,21133v,13957,-8700,23571,-21247,23571l,44458,,40803r1676,1069c8750,41872,12700,35700,12700,24574v,-6318,-1267,-11299,-3621,-14701l,5198,,401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605" o:spid="_x0000_s1574" style="position:absolute;left:171577;top:851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" adj="0,,0" path="m19672,r,3031l19012,2782c12636,2782,8090,6935,8090,12802v,2832,911,5410,2946,8014l19672,28093r,11537l15773,36767c9906,41529,7683,45771,7683,52248v,4401,1290,8068,3541,10635l19672,66543r,3125l19418,69749c7988,69749,,62878,,53061,,46178,2223,43041,13144,34748,2527,25439,609,22505,609,15939,609,11335,2657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606" o:spid="_x0000_s1575" style="position:absolute;left:140843;width:19774;height:11219;visibility:visible;mso-wrap-style:square;v-text-anchor:top" coordsize="19774,112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" adj="0,,0" path="m19571,r203,1613l,11219,,5394,5624,2483c9455,1232,13805,502,19571,xe" fillcolor="black" stroked="f" strokeweight="0">
                    <v:stroke miterlimit="83231f" joinstyle="miter"/>
                    <v:formulas/>
                    <v:path arrowok="t" o:connecttype="segments" textboxrect="0,0,19774,11219"/>
                  </v:shape>
                  <v:shape id="Shape 10607" o:spid="_x0000_s1576" style="position:absolute;left:191249;top:80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" adj="0,,0" path="m152,c10274,,17551,6071,17551,14364v,6883,-3543,11125,-13563,16484c16231,39954,19672,44920,19672,52705v,5207,-1946,9481,-5410,12452l,69718,,66593r864,374c7430,66967,11989,62420,11989,55842v,-5664,-2426,-9309,-9817,-14567l,39680,,28144r1054,888l1968,28423v5766,-3836,8611,-8395,8611,-14161c10579,10776,9490,7919,7541,5933l,3082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67" o:spid="_x0000_s1577" style="width:17.35pt;height:5.5pt;mso-position-horizontal-relative:char;mso-position-vertical-relative:line" coordsize="220129,69799">
                  <v:shape id="Shape 10609" o:spid="_x0000_s1578" style="position:absolute;left:106286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" adj="0,,0" path="m5563,v3022,,5651,2629,5651,5766c11214,8699,8585,11227,5448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610" o:spid="_x0000_s1579" style="position:absolute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" adj="0,,0" path="m5969,l43396,r,1613l21958,67767r-6578,l35408,7480r-21946,c7900,7480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11" o:spid="_x0000_s1580" style="position:absolute;left:180772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" adj="0,,0" path="m19685,r,3032l19025,2782c12649,2782,8103,6935,8103,12802v,2832,911,5410,2946,8014l19685,28093r,11542l15786,36780c9919,41529,7696,45784,7696,52248v,4401,1289,8068,3540,10635l19685,66543r,3125l19431,69749c8001,69749,,62878,,53061,,46178,2235,43041,13157,34748,2540,25451,610,22517,610,15939,610,11335,2657,7338,6085,4491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0612" o:spid="_x0000_s1581" style="position:absolute;left:13573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" adj="0,,0" path="m18199,r813,203l19012,60896v,4852,1626,5881,9614,5969l28626,68377r-27927,l699,66865v4254,-88,5664,-406,7188,-1308c9500,64643,10313,62319,10313,58979r,-45822c10313,9919,9398,8395,7277,8395v-1016,,-2730,406,-4547,1117c2324,9715,1207,10122,,10630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13" o:spid="_x0000_s1582" style="position:absolute;left:51626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" adj="0,,0" path="m21146,c31661,,39853,7785,39853,17907v,7887,-3937,15583,-12942,24994l9906,60693r24181,c38633,60693,39954,59792,43701,54026r1308,508l39446,68377,,68377,,67170,17996,48057c26505,39052,31153,29642,31153,21755,31153,13259,25387,7493,16891,7493,9906,7493,6274,10719,2223,20638l102,20142c1816,12954,3340,9715,6579,6274,10313,2223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614" o:spid="_x0000_s1583" style="position:absolute;left:200457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" adj="0,,0" path="m152,c10262,,17551,6071,17551,14376v,6871,-3543,11126,-13563,16472c16231,39967,19672,44920,19672,52705v,5207,-1946,9481,-5410,12452l,69718,,66593r864,374c7429,66967,11989,62420,11989,55842v,-5664,-2426,-9309,-9817,-14567l,39685,,28144r1054,888l1968,28423v5766,-3836,8598,-8395,8598,-14161c10566,10776,9477,7919,7530,5932l,3082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71" o:spid="_x0000_s1584" style="width:9.2pt;height:5.55pt;mso-position-horizontal-relative:char;mso-position-vertical-relative:line" coordsize="116573,70612">
                  <v:shape id="Shape 10616" o:spid="_x0000_s1585" style="position:absolute;left:2629;top:59204;width:18815;height:11408;visibility:visible;mso-wrap-style:square;v-text-anchor:top" coordsize="18815,114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" adj="0,,0" path="m18815,r,6024l13857,8675c10192,9938,5969,10748,305,11408l,9389,18815,xe" fillcolor="black" stroked="f" strokeweight="0">
                    <v:stroke miterlimit="83231f" joinstyle="miter"/>
                    <v:formulas/>
                    <v:path arrowok="t" o:connecttype="segments" textboxrect="0,0,18815,11408"/>
                  </v:shape>
                  <v:shape id="Shape 10617" o:spid="_x0000_s1586" style="position:absolute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" adj="0,,0" path="m21044,r400,199l21444,3639,20218,2845v-2921,,-5448,1105,-7175,3137c10922,8611,9309,14668,9309,20434v,6026,1213,10935,3386,14337l21444,39837r,3342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618" o:spid="_x0000_s1587" style="position:absolute;left:54648;top:582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" adj="0,,0" path="m5575,v3023,,5652,2629,5652,5766c11227,8699,8598,11239,5474,11239,2527,11239,,8699,,5766,,2629,2527,,5575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619" o:spid="_x0000_s1588" style="position:absolute;left:21444;top:199;width:21952;height:65028;visibility:visible;mso-wrap-style:square;v-text-anchor:top" coordsize="21952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" adj="0,,0" path="m,l15667,7811v3958,5048,6285,12183,6285,20526c21952,41990,15780,54538,5252,62221l,65028,,59004r769,-383c6014,53525,9855,46695,11932,38447l,42980,,39637r400,232c4045,39869,7779,38548,10624,36123v1105,-902,1511,-1817,1511,-3836l12135,28337v,-8496,-1137,-14919,-3375,-19218l,3440,,xe" fillcolor="black" stroked="f" strokeweight="0">
                    <v:stroke miterlimit="83231f" joinstyle="miter"/>
                    <v:formulas/>
                    <v:path arrowok="t" o:connecttype="segments" textboxrect="0,0,21952,65028"/>
                  </v:shape>
                  <v:shape id="Shape 10620" o:spid="_x0000_s1589" style="position:absolute;left:77229;width:39344;height:69812;visibility:visible;mso-wrap-style:square;v-text-anchor:top" coordsize="39344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" adj="0,,0" path="m20129,v9310,,15787,5677,15787,13868c35916,19329,33388,23063,26403,27826v4445,1917,6376,3137,8395,5359c37732,36322,39344,41072,39344,46241v,6769,-2628,12636,-7378,16789c27203,67170,19215,69812,11430,69812,4343,69812,,67577,,64033,,61913,1524,60503,3835,60503v1727,,3442,698,6477,2527c14059,65456,16078,66167,18809,66167v7492,,13258,-6579,13258,-15075c32067,44120,28118,38341,21844,36119,19418,35204,17094,35001,11125,35001r,-1308c18009,31267,20828,29743,23863,26708v2540,-2527,4052,-6159,4052,-9804c27915,10528,23355,6071,16789,6071,10414,6071,5867,9411,1714,16802l203,16396c2425,10325,3937,7696,6972,4966,10630,1727,15075,,20129,xe" fillcolor="black" stroked="f" strokeweight="0">
                    <v:stroke miterlimit="83231f" joinstyle="miter"/>
                    <v:formulas/>
                    <v:path arrowok="t" o:connecttype="segments" textboxrect="0,0,39344,6981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75" o:spid="_x0000_s1590" style="width:17.35pt;height:5.55pt;mso-position-horizontal-relative:char;mso-position-vertical-relative:line" coordsize="220129,70599">
                  <v:shape id="Shape 10622" o:spid="_x0000_s1591" style="position:absolute;left:103949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23" o:spid="_x0000_s1592" style="position:absolute;left:176225;top:5397;width:22098;height:64956;visibility:visible;mso-wrap-style:square;v-text-anchor:top" coordsize="22098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" adj="0,,0" path="m22098,r,5825l21969,5887c16808,10856,13291,17406,11925,25045v3188,-1924,5312,-3060,7196,-3716l22098,20900r,4796l21031,25147v-3531,,-6667,914,-8788,2527c10223,29198,9398,32017,9398,37186v,7842,1368,14139,3850,18474l22098,61302r,3654l7087,58332c2730,53265,,44362,,35561,,22010,5969,10478,16891,2693l22098,xe" fillcolor="black" stroked="f" strokeweight="0">
                    <v:stroke miterlimit="83231f" joinstyle="miter"/>
                    <v:formulas/>
                    <v:path arrowok="t" o:connecttype="segments" textboxrect="0,0,22098,64956"/>
                  </v:shape>
                  <v:shape id="Shape 10624" o:spid="_x0000_s1593" style="position:absolute;left:126530;top:800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" adj="0,,0" path="m20129,v9297,,15774,5664,15774,13856c35903,19329,33375,23063,26391,27826v4457,1917,6375,3137,8394,5359c37732,36322,39344,41072,39344,46228v,6782,-2628,12649,-7378,16802c27203,67170,19215,69799,11417,69799,4343,69799,,67577,,64033,,61913,1511,60490,3835,60490v1715,,3442,711,6465,2540c14046,65456,16078,66167,18809,66167v7480,,13246,-6579,13246,-15075c32055,44107,28118,38341,21844,36119,19418,35204,17094,35001,11125,35001r,-1321c17996,31267,20841,29743,23863,26708v2528,-2527,4052,-6172,4052,-9804c27915,10528,23368,6071,16776,6071,10414,6071,5867,9411,1714,16789l203,16396c2413,10325,3937,7696,6972,4953,10617,1714,15062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625" o:spid="_x0000_s1594" style="position:absolute;left:49289;top:800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" adj="0,,0" path="m21146,c31661,,39865,7785,39865,17907v,7887,-3949,15583,-12954,24993l9919,60693r24168,c38646,60693,39954,59792,43701,54026r1320,508l39446,68377,,68377,,67170,18009,48057c26505,39052,31166,29642,31166,21755,31166,13259,25400,7480,16904,7480,9919,7480,6274,10719,2235,20638l114,20142c1816,12954,3353,9715,6579,6274,10312,2223,15570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0626" o:spid="_x0000_s1595" style="position:absolute;top:800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" adj="0,,0" path="m20130,v9296,,15773,5664,15773,13856c35903,19329,33376,23063,26403,27826v4446,1917,6363,3137,8395,5359c37732,36322,39357,41072,39357,46228v,6782,-2641,12649,-7391,16802c27216,67170,19215,69799,11418,69799,4344,69799,,67577,,64033,,61913,1512,60490,3848,60490v1715,,3429,711,6477,2540c14059,65456,16091,66167,18809,66167v7480,,13246,-6579,13246,-15075c32055,44107,28118,38341,21857,36119,19419,35204,17094,35001,11125,35001r,-1321c18009,31267,20841,29743,23876,26708v2527,-2527,4039,-6172,4039,-9804c27915,10528,23368,6071,16790,6071,10414,6071,5867,9411,1715,16789l203,16396c2426,10325,3950,7696,6985,4953,10617,1714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627" o:spid="_x0000_s1596" style="position:absolute;left:198323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" adj="0,,0" path="m2781,c14415,,21806,8192,21806,21133v,13957,-8712,23571,-21247,23571l,44457,,40803r1677,1069c8750,41872,12700,35700,12700,24574v,-6318,-1263,-11299,-3616,-14701l,5197,,401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628" o:spid="_x0000_s1597" style="position:absolute;left:198323;width:19774;height:11221;visibility:visible;mso-wrap-style:square;v-text-anchor:top" coordsize="19774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" adj="0,,0" path="m19571,r203,1613l,11221,,5397,5624,2488c9455,1235,13805,502,19571,xe" fillcolor="black" stroked="f" strokeweight="0">
                    <v:stroke miterlimit="83231f" joinstyle="miter"/>
                    <v:formulas/>
                    <v:path arrowok="t" o:connecttype="segments" textboxrect="0,0,19774,1122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79" o:spid="_x0000_s1598" style="width:13.5pt;height:5.6pt;mso-position-horizontal-relative:char;mso-position-vertical-relative:line" coordsize="171234,71018">
                  <v:shape id="Shape 10630" o:spid="_x0000_s1599" style="position:absolute;top:5809;width:22105;height:64961;visibility:visible;mso-wrap-style:square;v-text-anchor:top" coordsize="22105,649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" adj="0,,0" path="m22105,r,5827l21982,5887c16821,10857,13303,17407,11938,25040v3188,-1918,5312,-3055,7196,-3712l22105,20897r,4791l21044,25141v-3531,,-6667,915,-8801,2528c10211,29193,9411,32025,9411,37181v,7842,1365,14138,3843,18474l22105,61300r,3661l7074,58326c2743,53272,,44356,,35568,,22017,5969,10473,16904,2688l22105,xe" fillcolor="black" stroked="f" strokeweight="0">
                    <v:stroke miterlimit="83231f" joinstyle="miter"/>
                    <v:formulas/>
                    <v:path arrowok="t" o:connecttype="segments" textboxrect="0,0,22105,64961"/>
                  </v:shape>
                  <v:shape id="Shape 10631" o:spid="_x0000_s1600" style="position:absolute;left:104877;top:59474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" adj="0,,0" path="m5550,v3035,,5664,2629,5664,5766c11214,8699,8585,11239,5448,11239,2515,11239,,8699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632" o:spid="_x0000_s1601" style="position:absolute;left:22105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" adj="0,,0" path="m2787,c14420,,21799,8192,21799,21145v,13958,-8699,23572,-21234,23572l,44467,,40807r1670,1065c8744,41872,12693,35712,12693,24587v,-6324,-1263,-11309,-3614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633" o:spid="_x0000_s1602" style="position:absolute;left:125527;top:1367;width:22854;height:69652;visibility:visible;mso-wrap-style:square;v-text-anchor:top" coordsize="22854,696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" adj="0,,0" path="m22854,r,2561l13069,10774c10843,16261,9703,24427,9703,35146v,21044,4458,31877,13144,31877l22854,67017r,2632l22847,69652v-5867,,-11023,-2439,-14770,-6884c3328,57104,,45268,,34244,,22408,3835,10774,9703,5110l22854,xe" fillcolor="black" stroked="f" strokeweight="0">
                    <v:stroke miterlimit="83231f" joinstyle="miter"/>
                    <v:formulas/>
                    <v:path arrowok="t" o:connecttype="segments" textboxrect="0,0,22854,69652"/>
                  </v:shape>
                  <v:shape id="Shape 10634" o:spid="_x0000_s1603" style="position:absolute;left:22105;top:406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635" o:spid="_x0000_s1604" style="position:absolute;left:50407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" adj="0,,0" path="m40170,r902,711l37224,9715v-293,712,-699,902,-2312,902l15075,10617r-4242,8598c22758,21349,28537,23673,32982,28118v5067,5067,6985,9715,6985,17005c39967,52807,37833,58572,33185,63119v-5067,5156,-12344,7899,-20841,7899c4763,71018,,68580,,64744,,62217,1422,60998,4356,60998v2121,,4445,1016,7684,3340c15075,66561,16802,67272,18821,67272v7887,,14059,-7595,14059,-17298c32880,39954,27521,33693,15875,29947,11735,28626,7696,27927,4457,27927l3238,27114r102,-507l14363,2629r21146,c37630,2629,38646,2121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636" o:spid="_x0000_s1605" style="position:absolute;left:148381;top:1207;width:22853;height:69809;visibility:visible;mso-wrap-style:square;v-text-anchor:top" coordsize="22853,698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" adj="0,,0" path="m412,c13658,,22853,14275,22853,35001v,12243,-3848,23991,-9702,29553l,69809,,67177,9834,59123v2202,-5351,3317,-13346,3317,-23919c13151,14072,8591,2642,95,2642l,2721,,160,412,xe" fillcolor="black" stroked="f" strokeweight="0">
                    <v:stroke miterlimit="83231f" joinstyle="miter"/>
                    <v:formulas/>
                    <v:path arrowok="t" o:connecttype="segments" textboxrect="0,0,22853,6980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83" o:spid="_x0000_s1606" style="width:16.95pt;height:5.5pt;mso-position-horizontal-relative:char;mso-position-vertical-relative:line" coordsize="215164,69799">
                  <v:shape id="Shape 10638" o:spid="_x0000_s1607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" adj="0,,0" path="m19672,r,3027l19025,2782c12649,2782,8090,6935,8090,12802v,2826,911,5404,2948,8009l19672,28083r,11544l15786,36767c9906,41529,7684,45771,7684,52248v,4401,1289,8068,3540,10635l19672,66543r,3125l19419,69749c7989,69749,,62865,,53048,,46178,2236,43041,13145,34748,2527,25439,610,22505,610,15939,610,11329,2658,7332,6083,4487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639" o:spid="_x0000_s1608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" adj="0,,0" path="m5550,v3048,,5677,2629,5677,5766c11227,8699,8598,11227,5449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40" o:spid="_x0000_s1609" style="position:absolute;left:126530;top:46;width:19672;height:69753;visibility:visible;mso-wrap-style:square;v-text-anchor:top" coordsize="19672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" adj="0,,0" path="m19672,r,3036l19012,2786c12636,2786,8077,6939,8077,12806v,2826,911,5404,2948,8009l19672,28098r,11536l15773,36771c9906,41534,7684,45776,7684,52252v,4401,1289,8068,3540,10635l19672,66547r,3125l19418,69753c7988,69753,,62870,,53053,,46182,2210,43045,13145,34752,2527,25443,597,22509,597,15943,597,11333,2645,7336,6071,4491l19672,xe" fillcolor="black" stroked="f" strokeweight="0">
                    <v:stroke miterlimit="83231f" joinstyle="miter"/>
                    <v:formulas/>
                    <v:path arrowok="t" o:connecttype="segments" textboxrect="0,0,19672,69753"/>
                  </v:shape>
                  <v:shape id="Shape 10641" o:spid="_x0000_s1610" style="position:absolute;left:49302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" adj="0,,0" path="m20129,v9297,,15774,5664,15774,13856c35903,19317,33375,23063,26403,27813v4433,1930,6363,3137,8395,5372c37719,36322,39344,41072,39344,46228v,6782,-2628,12649,-7391,16789c27203,67170,19202,69799,11417,69799,4343,69799,,67577,,64033,,61900,1511,60490,3835,60490v1715,,3442,711,6477,2527c14059,65456,16078,66154,18809,66154v7480,,13246,-6578,13246,-15075c32055,44107,28105,38341,21844,36119,19418,35204,17082,35001,11125,35001r,-1320c18009,31255,20828,29743,23863,26708v2540,-2527,4052,-6172,4052,-9817c27915,10516,23355,6071,16789,6071,10414,6071,5855,9411,1702,16789l190,16383c2426,10312,3937,7683,6972,4953,10617,1714,15062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642" o:spid="_x0000_s1611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" adj="0,,0" path="m152,c10262,,17551,6071,17551,14364v,6883,-3543,11125,-13550,16484c16243,39954,19672,44907,19672,52705v,5207,-1946,9481,-5410,12452l,69718,,66593r864,374c7442,66967,11989,62408,11989,55842v,-5677,-2438,-9309,-9817,-14567l,39677,,28134r1067,898l1981,28423v5753,-3849,8598,-8395,8598,-14161c10579,10776,9490,7919,7542,5933l,3077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0643" o:spid="_x0000_s1612" style="position:absolute;left:175819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" adj="0,,0" path="m20129,v9310,,15787,5664,15787,13856c35916,19317,33375,23063,26403,27813v4445,1930,6376,3137,8395,5372c37731,36322,39344,41072,39344,46228v,6782,-2628,12649,-7378,16789c27216,67170,19215,69799,11430,69799,4343,69799,,67577,,64033,,61900,1524,60490,3835,60490v1727,,3454,711,6477,2527c14059,65456,16078,66154,18821,66154v7480,,13246,-6578,13246,-15075c32067,44107,28118,38341,21844,36119,19431,35204,17094,35001,11125,35001r,-1320c17996,31255,20841,29743,23863,26708v2540,-2527,4064,-6172,4064,-9817c27927,10516,23368,6071,16789,6071,10426,6071,5867,9411,1714,16789l203,16383c2425,10312,3949,7683,6972,4953,10617,1714,15075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644" o:spid="_x0000_s1613" style="position:absolute;left:14620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" adj="0,,0" path="m140,c10261,,17538,6071,17538,14364v,6883,-3530,11125,-13550,16484c16230,39954,19672,44907,19672,52705v,5207,-1946,9481,-5410,12452l,69718,,66593r864,374c7429,66967,11989,62408,11989,55842v,-5677,-2439,-9309,-9817,-14567l,39680,,28145r1054,887l1968,28423v5766,-3849,8598,-8395,8598,-14161c10566,10776,9480,7919,7534,5933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87" o:spid="_x0000_s1614" style="width:17.55pt;height:5.55pt;mso-position-horizontal-relative:char;mso-position-vertical-relative:line" coordsize="222859,70612">
                  <v:shape id="Shape 10646" o:spid="_x0000_s1615" style="position:absolute;left:54242;top:59196;width:18828;height:11416;visibility:visible;mso-wrap-style:square;v-text-anchor:top" coordsize="18828,11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" adj="0,,0" path="m18828,r,6032l13870,8682c10204,9946,5982,10756,317,11416l,9397,18828,xe" fillcolor="black" stroked="f" strokeweight="0">
                    <v:stroke miterlimit="83231f" joinstyle="miter"/>
                    <v:formulas/>
                    <v:path arrowok="t" o:connecttype="segments" textboxrect="0,0,18828,11416"/>
                  </v:shape>
                  <v:shape id="Shape 10647" o:spid="_x0000_s1616" style="position:absolute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" adj="0,,0" path="m5969,l43396,r,1613l21958,67767r-6578,l35408,7480r-21946,c7887,7480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48" o:spid="_x0000_s1617" style="position:absolute;left:51613;width:21456;height:44412;visibility:visible;mso-wrap-style:square;v-text-anchor:top" coordsize="21456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" adj="0,,0" path="m21056,r400,199l21456,3627,20231,2832v-2921,,-5448,1118,-7176,3137c10935,8598,9322,14668,9322,20434v,6020,1213,10926,3386,14326l21456,39824r,3355l18212,44412c7290,44412,,36220,,23876,,10223,9004,,21056,xe" fillcolor="black" stroked="f" strokeweight="0">
                    <v:stroke miterlimit="83231f" joinstyle="miter"/>
                    <v:formulas/>
                    <v:path arrowok="t" o:connecttype="segments" textboxrect="0,0,21456,44412"/>
                  </v:shape>
                  <v:shape id="Shape 10649" o:spid="_x0000_s1618" style="position:absolute;left:106273;top:58268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" adj="0,,0" path="m5576,v3035,,5664,2629,5664,5766c11240,8699,8611,11227,5474,11227,2527,11227,,8699,,5766,,2629,2527,,5576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650" o:spid="_x0000_s1619" style="position:absolute;left:176326;top:22088;width:16180;height:29397;visibility:visible;mso-wrap-style:square;v-text-anchor:top" coordsize="16180,293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" adj="0,,0" path="m16180,r,5586l4039,22933r12141,l16180,29397,,29397,,22933,16180,xe" fillcolor="black" stroked="f" strokeweight="0">
                    <v:stroke miterlimit="83231f" joinstyle="miter"/>
                    <v:formulas/>
                    <v:path arrowok="t" o:connecttype="segments" textboxrect="0,0,16180,29397"/>
                  </v:shape>
                  <v:shape id="Shape 10651" o:spid="_x0000_s1620" style="position:absolute;left:73069;top:199;width:21939;height:65029;visibility:visible;mso-wrap-style:square;v-text-anchor:top" coordsize="21939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" adj="0,,0" path="m,l15661,7805v3954,5045,6278,12176,6278,20520c21939,41990,15780,54525,5252,62221l,65029,,58996r762,-380c6010,53518,9855,46689,11932,38447l,42980,,39625r400,231c4045,39856,7779,38548,10624,36123v1105,-915,1511,-1829,1511,-3848l12135,28325v,-8497,-1137,-14919,-3375,-19219l,3427,,xe" fillcolor="black" stroked="f" strokeweight="0">
                    <v:stroke miterlimit="83231f" joinstyle="miter"/>
                    <v:formulas/>
                    <v:path arrowok="t" o:connecttype="segments" textboxrect="0,0,21939,65029"/>
                  </v:shape>
                  <v:shape id="Shape 10652" o:spid="_x0000_s1621" style="position:absolute;left:128854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" adj="0,,0" path="m20117,v9322,,15799,5664,15799,13856c35916,19329,33375,23063,26403,27826v4446,1917,6376,3137,8395,5359c37732,36322,39345,41072,39345,46228v,6782,-2629,12649,-7380,16802c27203,67170,19215,69799,11430,69799,4343,69799,,67577,,64033,,61913,1524,60490,3835,60490v1727,,3454,711,6478,2540c14059,65456,16078,66167,18809,66167v7492,,13259,-6579,13259,-15075c32068,44107,28118,38341,21844,36119,19418,35204,17094,35001,11125,35001r,-1308c17996,31267,20828,29743,23863,26708v2540,-2527,4064,-6172,4064,-9804c27927,10528,23355,6071,16790,6071,10414,6071,5855,9411,1715,16789l203,16396c2426,10325,3937,7696,6972,4953,10617,1714,15075,,20117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653" o:spid="_x0000_s1622" style="position:absolute;left:192506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" adj="0,,0" path="m15584,r4444,l20028,45021r10325,l30353,51486r-10325,l20028,68377r-7785,l12243,51486,,51486,,45021r12142,l12142,10325,,27674,,22088,15584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29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91" o:spid="_x0000_s1623" style="width:19.3pt;height:5.5pt;mso-position-horizontal-relative:char;mso-position-vertical-relative:line" coordsize="244831,70104">
                  <v:shape id="Shape 10657" o:spid="_x0000_s1624" style="position:absolute;top:22991;width:20180;height:47113;visibility:visible;mso-wrap-style:square;v-text-anchor:top" coordsize="20180,471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" adj="0,,0" path="m20180,r,3053l12138,7571c9938,10873,8700,15604,8700,21319v,6223,1390,11357,3830,14935l20180,40485r,5862l18720,47113c7582,47113,,38312,,25370,,18188,2353,11737,6160,7081l20180,xe" fillcolor="black" stroked="f" strokeweight="0">
                    <v:stroke miterlimit="83231f" joinstyle="miter"/>
                    <v:formulas/>
                    <v:path arrowok="t" o:connecttype="segments" textboxrect="0,0,20180,47113"/>
                  </v:shape>
                  <v:shape id="Shape 10658" o:spid="_x0000_s1625" style="position:absolute;left:168529;top:23843;width:17799;height:45766;visibility:visible;mso-wrap-style:square;v-text-anchor:top" coordsize="17799,45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" adj="0,,0" path="m17799,r,2520l10950,5217c9179,7139,8039,10047,7480,13991r10319,l17799,17229r-10509,c7480,23401,8204,26741,10020,30590r7779,5188l17799,45766,5099,40167c1822,36247,,30583,,23605,,15311,2730,8123,7480,3970l17799,xe" fillcolor="black" stroked="f" strokeweight="0">
                    <v:stroke miterlimit="83231f" joinstyle="miter"/>
                    <v:formulas/>
                    <v:path arrowok="t" o:connecttype="segments" textboxrect="0,0,17799,45766"/>
                  </v:shape>
                  <v:shape id="Shape 10659" o:spid="_x0000_s1626" style="position:absolute;left:83198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" adj="0,,0" path="m16091,r406,305l16497,36220v,7290,813,8294,7481,8801l23978,46533,,46533,,45021v6985,-406,8001,-1511,8001,-8801l8001,12751c8001,8306,7087,6680,4661,6680v-915,,-2223,102,-3442,305l406,7087r,-1512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0660" o:spid="_x0000_s1627" style="position:absolute;left:48387;top:22555;width:33388;height:46533;visibility:visible;mso-wrap-style:square;v-text-anchor:top" coordsize="3338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" adj="0,,0" path="m15164,r520,203l15684,9512c20638,2337,23571,,27813,v3442,,5575,2032,5575,5372c33388,8204,31864,9919,29439,9919v-1321,,-2426,-610,-4052,-2019l22758,6375v-2730,,-7074,5068,-7074,8306l15684,37440v,5766,1715,7277,8586,7581l24270,46533,,46533,,45021c6464,43815,7188,43091,7188,38037r,-25286c7188,8306,6274,6680,3746,6680v-1219,,-2133,102,-3543,407l203,5474c6172,3543,9817,2235,15164,xe" fillcolor="black" stroked="f" strokeweight="0">
                    <v:stroke miterlimit="83231f" joinstyle="miter"/>
                    <v:formulas/>
                    <v:path arrowok="t" o:connecttype="segments" textboxrect="0,0,33388,46533"/>
                  </v:shape>
                  <v:shape id="Shape 10661" o:spid="_x0000_s1628" style="position:absolute;left:139789;width:24066;height:69088;visibility:visible;mso-wrap-style:square;v-text-anchor:top" coordsize="24066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" adj="0,,0" path="m16078,r407,203l16485,60592v,5562,1206,6578,7581,6985l24066,69088r-23863,l203,67577v6376,-508,7785,-1816,7785,-7277l7988,12040c7988,7290,6972,5867,3734,5867l610,6071,,6071,,4458c6972,2731,10820,1727,16078,xe" fillcolor="black" stroked="f" strokeweight="0">
                    <v:stroke miterlimit="83231f" joinstyle="miter"/>
                    <v:formulas/>
                    <v:path arrowok="t" o:connecttype="segments" textboxrect="0,0,24066,69088"/>
                  </v:shape>
                  <v:shape id="Shape 10662" o:spid="_x0000_s1629" style="position:absolute;left:111646;width:24079;height:69088;visibility:visible;mso-wrap-style:square;v-text-anchor:top" coordsize="2407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" adj="0,,0" path="m16091,r394,203l16485,60592v,5562,1219,6578,7594,6985l24079,69088r-23876,l203,67577v6376,-508,7798,-1816,7798,-7277l8001,12040c8001,7290,6972,5867,3746,5867l610,6071,,6071,,4458c6972,2731,10820,1727,16091,xe" fillcolor="black" stroked="f" strokeweight="0">
                    <v:stroke miterlimit="83231f" joinstyle="miter"/>
                    <v:formulas/>
                    <v:path arrowok="t" o:connecttype="segments" textboxrect="0,0,24079,69088"/>
                  </v:shape>
                  <v:shape id="Shape 10663" o:spid="_x0000_s1630" style="position:absolute;left:89484;width:10312;height:10312;visibility:visible;mso-wrap-style:square;v-text-anchor:top" coordsize="10312,103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" adj="0,,0" path="m5042,v2934,,5270,2337,5270,5156c10312,8103,7976,10312,5042,10312,2223,10312,,7988,,5156,,2337,2324,,5042,xe" fillcolor="black" stroked="f" strokeweight="0">
                    <v:stroke miterlimit="83231f" joinstyle="miter"/>
                    <v:formulas/>
                    <v:path arrowok="t" o:connecttype="segments" textboxrect="0,0,10312,10312"/>
                  </v:shape>
                  <v:shape id="Shape 10664" o:spid="_x0000_s1631" style="position:absolute;left:20180;width:26759;height:70104;visibility:visible;mso-wrap-style:square;v-text-anchor:top" coordsize="26759,701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" adj="0,,0" path="m19469,r508,203l19977,57556v,4661,813,5766,4458,5766c24740,63322,24930,63322,26759,63221r,1625l11887,70104r-406,-305l11481,63322,,69339,,63477r2476,1369c5410,64846,7938,63830,9766,61811r1715,-3035l11481,35509c11481,30150,6528,25387,1168,25387l,26044,,22991r864,-436c4902,22555,7645,23673,11481,26911r,-15786c11481,6985,10566,5969,6833,5969l4597,6071r,-1613c11074,2731,14618,1727,19469,xe" fillcolor="black" stroked="f" strokeweight="0">
                    <v:stroke miterlimit="83231f" joinstyle="miter"/>
                    <v:formulas/>
                    <v:path arrowok="t" o:connecttype="segments" textboxrect="0,0,26759,70104"/>
                  </v:shape>
                  <v:shape id="Shape 10665" o:spid="_x0000_s1632" style="position:absolute;left:186328;top:52502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" adj="0,,0" path="m20949,r1613,711c18320,11633,10725,17602,1124,17602l,17107,,7119r5264,3511c11741,10630,16097,7683,20949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0666" o:spid="_x0000_s1633" style="position:absolute;left:211455;top:22555;width:33376;height:46533;visibility:visible;mso-wrap-style:square;v-text-anchor:top" coordsize="3337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" adj="0,,0" path="m15164,r508,203l15672,9512c20638,2337,23558,,27813,v3442,,5563,2032,5563,5372c33376,8204,31864,9919,29426,9919v-1308,,-2426,-610,-4039,-2019l22758,6375v-2730,,-7086,5068,-7086,8306l15672,37440v,5766,1727,7277,8598,7581l24270,46533,,46533,,45021c6464,43815,7176,43091,7176,38037r,-25286c7176,8306,6274,6680,3734,6680v-1207,,-2121,102,-3531,407l203,5474c6160,3543,9804,2235,15164,xe" fillcolor="black" stroked="f" strokeweight="0">
                    <v:stroke miterlimit="83231f" joinstyle="miter"/>
                    <v:formulas/>
                    <v:path arrowok="t" o:connecttype="segments" textboxrect="0,0,33376,46533"/>
                  </v:shape>
                  <v:shape id="Shape 10667" o:spid="_x0000_s1634" style="position:absolute;left:186328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" adj="0,,0" path="m3347,v5257,,9905,2134,12953,5766c18815,9004,19831,11938,20644,18517l,18517,,15278r10319,c9011,6477,6585,3645,413,3645l,3808,,1288,3347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95" o:spid="_x0000_s1635" style="width:17pt;height:5.5pt;mso-position-horizontal-relative:char;mso-position-vertical-relative:line" coordsize="215773,69787">
                  <v:shape id="Shape 10669" o:spid="_x0000_s1636" style="position:absolute;top:2207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670" o:spid="_x0000_s1637" style="position:absolute;left:107086;top:58255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" adj="0,,0" path="m5562,v3036,,5665,2629,5665,5766c11227,8712,8598,11239,5461,11239,2527,11239,,8712,,5766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671" o:spid="_x0000_s1638" style="position:absolute;left:51422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" adj="0,,0" path="m5956,l43396,r,1613l21946,67767r-6566,l35395,7480r-21946,c7887,7480,6071,8801,1714,15685l,14872,5956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72" o:spid="_x0000_s1639" style="position:absolute;left:130975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" adj="0,,0" path="m19672,r,3031l19012,2782c12649,2782,8090,6922,8090,12789v,2832,911,5410,2948,8014l19672,28071r,11537l15786,36754c9919,41517,7683,45759,7683,52236v,4406,1293,8077,3545,10645l19672,66542r,3113l19418,69736c7988,69736,,62866,,53048,,46178,2223,43041,13157,34735,2527,25439,610,22492,610,15926,610,11323,2657,7328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673" o:spid="_x0000_s1640" style="position:absolute;left:16186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" adj="0,,0" path="m15576,r4458,l20034,45009r10313,l30347,51486r-10313,l20034,68377r-7798,l12236,51486,,51486,,45009r12135,l12135,10313,,27661,,22072,15576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674" o:spid="_x0000_s1641" style="position:absolute;left:187147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" adj="0,,0" path="m18212,r813,190l19025,60884v,4864,1613,5867,9601,5969l28626,68377r-27915,l711,66853v4242,-102,5664,-406,7176,-1308c9512,64630,10325,62306,10325,58966r,-45821c10325,9906,9411,8395,7290,8395v-1016,,-2731,393,-4560,1105c2324,9703,1219,10109,,10617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75" o:spid="_x0000_s1642" style="position:absolute;left:150647;width:19685;height:69705;visibility:visible;mso-wrap-style:square;v-text-anchor:top" coordsize="19685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" adj="0,,0" path="m153,c10274,,17551,6071,17551,14351v,6884,-3543,11138,-13550,16497c16243,39954,19685,44907,19685,52692v,5214,-1949,9487,-5416,12458l,69705,,66593r864,374c7442,66967,11989,62408,11989,55829v,-5664,-2426,-9309,-9805,-14567l,39658,,28122r1067,898l1981,28410v5766,-3835,8598,-8382,8598,-14148c10579,10770,9490,7912,7541,5928l,3081,,50,153,xe" fillcolor="black" stroked="f" strokeweight="0">
                    <v:stroke miterlimit="83231f" joinstyle="miter"/>
                    <v:formulas/>
                    <v:path arrowok="t" o:connecttype="segments" textboxrect="0,0,19685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699" o:spid="_x0000_s1643" style="width:16.85pt;height:5.5pt;mso-position-horizontal-relative:char;mso-position-vertical-relative:line" coordsize="213957,69799">
                  <v:shape id="Shape 10677" o:spid="_x0000_s1644" style="position:absolute;left:48781;top:22064;width:16192;height:29422;visibility:visible;mso-wrap-style:square;v-text-anchor:top" coordsize="16192,294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" adj="0,,0" path="m16192,r,5603l4051,22945r12141,l16192,29422,,29422,,22945,16192,xe" fillcolor="black" stroked="f" strokeweight="0">
                    <v:stroke miterlimit="83231f" joinstyle="miter"/>
                    <v:formulas/>
                    <v:path arrowok="t" o:connecttype="segments" textboxrect="0,0,16192,29422"/>
                  </v:shape>
                  <v:shape id="Shape 10678" o:spid="_x0000_s1645" style="position:absolute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" adj="0,,0" path="m21146,c31661,,39853,7785,39853,17907v,7887,-3950,15570,-12942,24981l9906,60693r24181,c38646,60693,39954,59792,43688,54013r1321,508l39446,68377,,68377,,67170,18009,48044c26492,39040,31153,29642,31153,21742,31153,13246,25387,7480,16891,7480,9906,7480,6274,10719,2223,20638l102,20130c1816,12954,3340,9715,6579,6274,10313,2223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679" o:spid="_x0000_s1646" style="position:absolute;left:105270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" adj="0,,0" path="m5563,v3022,,5651,2629,5651,5766c11214,8699,8585,11227,5461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680" o:spid="_x0000_s1647" style="position:absolute;left:129146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" adj="0,,0" path="m19685,r,3031l19025,2782c12649,2782,8103,6922,8103,12790v,2838,908,5419,2941,8024l19685,28094r,11536l15786,36767c9919,41517,7696,45771,7696,52248v,4401,1289,8068,3539,10635l19685,66548r,3120l19431,69749c8001,69749,,62866,,53061,,46178,2235,43041,13157,34748,2540,25439,610,22505,610,15926,610,11329,2658,7335,6085,4490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0681" o:spid="_x0000_s1648" style="position:absolute;left:64973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" adj="0,,0" path="m15570,r4458,l20028,45009r10312,l30340,51486r-10312,l20028,68377r-7785,l12243,51486,,51486,,45009r12141,l12141,10325,,27667,,22064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v:shape id="Shape 10682" o:spid="_x0000_s1649" style="position:absolute;left:185331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" adj="0,,0" path="m18199,r813,203l19012,60896v,4852,1613,5868,9614,5969l28626,68377r-27927,l699,66865v4254,-101,5664,-406,7188,-1320c9500,64630,10312,62306,10312,58979r,-45834c10312,9906,9411,8395,7277,8395v-1016,,-2730,406,-4546,1117c2324,9715,1207,10109,,10617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83" o:spid="_x0000_s1650" style="position:absolute;left:148831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" adj="0,,0" path="m152,c10262,,17551,6071,17551,14364v,6870,-3543,11125,-13563,16484c16231,39954,19672,44920,19672,52705v,5207,-1946,9481,-5410,12452l,69718,,66598r851,369c7429,66967,11989,62420,11989,55842v,-5664,-2439,-9309,-9817,-14567l,39680,,28144r1054,888l1968,28423v5766,-3836,8598,-8395,8598,-14161c10566,10769,9481,7912,7534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03" o:spid="_x0000_s1651" style="width:17.45pt;height:5.5pt;mso-position-horizontal-relative:char;mso-position-vertical-relative:line" coordsize="221348,69787">
                  <v:shape id="Shape 10685" o:spid="_x0000_s1652" style="position:absolute;top:22073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686" o:spid="_x0000_s1653" style="position:absolute;left:50610;top:22064;width:16192;height:29422;visibility:visible;mso-wrap-style:square;v-text-anchor:top" coordsize="16192,294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" adj="0,,0" path="m16192,r,5597l4051,22945r12141,l16192,29422,,29422,,22945,16192,xe" fillcolor="black" stroked="f" strokeweight="0">
                    <v:stroke miterlimit="83231f" joinstyle="miter"/>
                    <v:formulas/>
                    <v:path arrowok="t" o:connecttype="segments" textboxrect="0,0,16192,29422"/>
                  </v:shape>
                  <v:shape id="Shape 10687" o:spid="_x0000_s1654" style="position:absolute;left:16186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" adj="0,,0" path="m15577,r4457,l20034,45009r10313,l30347,51486r-10313,l20034,68377r-7785,l12249,51486,,51486,,45009r12135,l12135,10313,,27661,,22073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688" o:spid="_x0000_s1655" style="position:absolute;left:107099;top:58255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" adj="0,,0" path="m5563,v3022,,5651,2629,5651,5766c11214,8712,8585,11239,5448,11239,2515,11239,,8712,,5766,,2629,2515,,5563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689" o:spid="_x0000_s1656" style="position:absolute;left:130975;top:46;width:19685;height:69741;visibility:visible;mso-wrap-style:square;v-text-anchor:top" coordsize="19685,69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" adj="0,,0" path="m19685,r,3036l19025,2786c12649,2786,8103,6926,8103,12794v,2832,908,5410,2941,8013l19685,28086r,11536l15786,36759c9919,41521,7696,45763,7696,52240v,4407,1289,8077,3539,10646l19685,66552r,3107l19431,69741c8001,69741,,62870,,53053,,46182,2235,43045,13157,34739,2540,25443,610,22496,610,15931,610,11327,2658,7333,6083,4489l19685,xe" fillcolor="black" stroked="f" strokeweight="0">
                    <v:stroke miterlimit="83231f" joinstyle="miter"/>
                    <v:formulas/>
                    <v:path arrowok="t" o:connecttype="segments" textboxrect="0,0,19685,69741"/>
                  </v:shape>
                  <v:shape id="Shape 10690" o:spid="_x0000_s1657" style="position:absolute;left:66802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" adj="0,,0" path="m15570,r4458,l20028,45009r10312,l30340,51486r-10312,l20028,68377r-7785,l12243,51486,,51486,,45009r12141,l12141,10313,,27661,,22064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v:shape id="Shape 10691" o:spid="_x0000_s1658" style="position:absolute;left:177953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" adj="0,,0" path="m5956,l43396,r,1613l21946,67767r-6566,l35395,7480r-21946,c7887,7480,6071,8801,1714,15685l,14872,5956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92" o:spid="_x0000_s1659" style="position:absolute;left:150660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" adj="0,,0" path="m140,c10262,,17551,6071,17551,14351v,6884,-3543,11138,-13563,16497c16231,39954,19672,44907,19672,52692v,5214,-1949,9487,-5415,12458l,69705,,66598r851,369c7429,66967,11989,62408,11989,55829v,-5664,-2439,-9309,-9817,-14567l,39668,,28132r1054,888l1968,28410v5766,-3835,8598,-8382,8598,-14148c10566,10770,9477,7912,7530,5928l,3082,,46,140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07" o:spid="_x0000_s1660" style="width:12.85pt;height:5.5pt;mso-position-horizontal-relative:char;mso-position-vertical-relative:line" coordsize="163462,69799">
                  <v:shape id="Shape 10694" o:spid="_x0000_s1661" style="position:absolute;left:9707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95" o:spid="_x0000_s1662" style="position:absolute;left:117729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" adj="0,,0" path="m22866,r,2564l13078,10768c10852,16256,9716,24426,9716,35151v,21044,4444,31864,13144,31864l22866,67010r,2631l22860,69644v-5867,,-11024,-2426,-14757,-6883c3340,57096,,45260,,34236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696" o:spid="_x0000_s1663" style="position:absolute;left:42418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" adj="0,,0" path="m21146,c31661,,39865,7785,39865,17907v,7887,-3949,15570,-12954,24981l9919,60693r24180,c38646,60693,39967,59792,43713,54013r1308,508l39459,68377,,68377,,67170,18009,48044c26505,39040,31153,29629,31153,21742,31153,13246,25387,7480,16891,7480,9919,7480,6274,10719,2222,20638l102,20130c1829,12954,3340,9715,6579,6274,10325,2223,15583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0697" o:spid="_x0000_s1664" style="position:absolute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" adj="0,,0" path="m18212,r800,203l19012,60896v,4852,1626,5868,9614,5969l28626,68377r-27915,l711,66865v4255,-101,5664,-406,7188,-1320c9512,64630,10325,62306,10325,58979r,-45834c10325,9906,9423,8395,7290,8395v-1004,,-2731,406,-4560,1117c2337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98" o:spid="_x0000_s1665" style="position:absolute;left:140595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" adj="0,,0" path="m400,c13659,,22866,14262,22866,35001v,12243,-3848,23978,-9715,29540l,69797,,67165,9835,59117v2201,-5348,3316,-13340,3316,-23913c13151,14059,8591,2629,108,2629l,271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11" o:spid="_x0000_s1666" style="width:17.45pt;height:5.55pt;mso-position-horizontal-relative:char;mso-position-vertical-relative:line" coordsize="221857,70612">
                  <v:shape id="Shape 10700" o:spid="_x0000_s1667" style="position:absolute;top:5399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" adj="0,,0" path="m22104,r,5831l21982,5890c16821,10861,13303,17411,11938,25043v3188,-1917,5312,-3054,7196,-3711l22104,20901r,4803l21044,25158v-3543,,-6667,914,-8801,2514c10211,29196,9411,32028,9411,37197v,7836,1365,14132,3843,18469l22104,61315r,3654l7074,58330c2743,53275,,44373,,35572,,22021,5969,10476,16891,2691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701" o:spid="_x0000_s1668" style="position:absolute;left:22104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" adj="0,,0" path="m2788,c14421,,21799,8204,21799,21145v,13958,-8699,23572,-21246,23572l,44472,,40819r1670,1066c8744,41885,12694,35712,12694,24587v,-6324,-1264,-11306,-3615,-14706l,5207,,404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02" o:spid="_x0000_s1669" style="position:absolute;left:50610;top:5398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" adj="0,,0" path="m22104,r,5830l21979,5891c16821,10861,13310,17411,11951,25044v3181,-1918,5305,-3054,7189,-3712l22104,20902r,4802l21044,25158v-3544,,-6680,914,-8801,2515c10223,29197,9411,32029,9411,37198v,7835,1365,14132,3843,18469l22104,61316r,3653l7086,58331c2730,53276,,44373,,35572,,22021,5969,10477,16891,2692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703" o:spid="_x0000_s1670" style="position:absolute;left:22104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" adj="0,,0" path="m19577,r203,1613l,11229,,5399,5630,2492c9461,1241,13812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704" o:spid="_x0000_s1671" style="position:absolute;left:104864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" adj="0,,0" path="m5562,v3036,,5665,2629,5665,5753c11227,8700,8598,11227,5461,11227,2527,11227,,8700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05" o:spid="_x0000_s1672" style="position:absolute;left:72714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" adj="0,,0" path="m2788,c14408,,21800,8204,21800,21145v,13958,-8700,23572,-21247,23572l,44472,,40818r1670,1067c8757,41885,12694,35712,12694,24587v,-6324,-1264,-11306,-3615,-14706l,5207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706" o:spid="_x0000_s1673" style="position:absolute;left:126530;top:5398;width:22104;height:64970;visibility:visible;mso-wrap-style:square;v-text-anchor:top" coordsize="22104,64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" adj="0,,0" path="m22104,r,5829l21977,5891c16818,10861,13303,17411,11938,25044v3182,-1918,5306,-3054,7191,-3712l22104,20901r,4803l21044,25158v-3544,,-6680,915,-8801,2515c10211,29197,9411,32029,9411,37198v,7836,1365,14132,3843,18469l22104,61316r,3654l7074,58331c2730,53276,,44373,,35572,,22021,5956,10477,16891,2692l22104,xe" fillcolor="black" stroked="f" strokeweight="0">
                    <v:stroke miterlimit="83231f" joinstyle="miter"/>
                    <v:formulas/>
                    <v:path arrowok="t" o:connecttype="segments" textboxrect="0,0,22104,64970"/>
                  </v:shape>
                  <v:shape id="Shape 10707" o:spid="_x0000_s1674" style="position:absolute;left:72714;width:19781;height:11228;visibility:visible;mso-wrap-style:square;v-text-anchor:top" coordsize="19781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" adj="0,,0" path="m19565,r216,1613l,11228,,5398,5628,2492c9458,1241,13805,508,19565,xe" fillcolor="black" stroked="f" strokeweight="0">
                    <v:stroke miterlimit="83231f" joinstyle="miter"/>
                    <v:formulas/>
                    <v:path arrowok="t" o:connecttype="segments" textboxrect="0,0,19781,11228"/>
                  </v:shape>
                  <v:shape id="Shape 10708" o:spid="_x0000_s1675" style="position:absolute;left:148635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" adj="0,,0" path="m2787,c14408,,21799,8204,21799,21145v,13958,-8712,23572,-21247,23572l,44473,,40819r1670,1066c8744,41885,12693,35712,12693,24587v,-6324,-1267,-11306,-3619,-14706l,5207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09" o:spid="_x0000_s1676" style="position:absolute;left:176124;top:968;width:22866;height:69641;visibility:visible;mso-wrap-style:square;v-text-anchor:top" coordsize="22866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" adj="0,,0" path="m22866,r,2564l13078,10768c10852,16256,9716,24426,9716,35151v,10515,1111,18481,3311,23819l22866,67010r,2631l8103,62761c3340,57097,,45260,,34236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1"/>
                  </v:shape>
                  <v:shape id="Shape 10710" o:spid="_x0000_s1677" style="position:absolute;left:148635;width:19780;height:11227;visibility:visible;mso-wrap-style:square;v-text-anchor:top" coordsize="1978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" adj="0,,0" path="m19564,r216,1613l,11227,,5398,5628,2492c9458,1241,13805,508,19564,xe" fillcolor="black" stroked="f" strokeweight="0">
                    <v:stroke miterlimit="83231f" joinstyle="miter"/>
                    <v:formulas/>
                    <v:path arrowok="t" o:connecttype="segments" textboxrect="0,0,19780,11227"/>
                  </v:shape>
                  <v:shape id="Shape 10711" o:spid="_x0000_s1678" style="position:absolute;left:198990;top:813;width:22866;height:69799;visibility:visible;mso-wrap-style:square;v-text-anchor:top" coordsize="22866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" adj="0,,0" path="m400,c13659,,22866,14262,22866,35001v,12243,-3848,23978,-9715,29540c9506,68072,5150,69799,6,69799r-6,-3l,67165r6,5c8693,67170,13151,56337,13151,35204,13151,14059,8591,2629,108,2629l,2719,,155,400,xe" fillcolor="black" stroked="f" strokeweight="0">
                    <v:stroke miterlimit="83231f" joinstyle="miter"/>
                    <v:formulas/>
                    <v:path arrowok="t" o:connecttype="segments" textboxrect="0,0,22866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15" o:spid="_x0000_s1679" style="width:13.25pt;height:5.55pt;mso-position-horizontal-relative:char;mso-position-vertical-relative:line" coordsize="168199,70599">
                  <v:shape id="Shape 10713" o:spid="_x0000_s1680" style="position:absolute;left:52032;top:5396;width:22104;height:64959;visibility:visible;mso-wrap-style:square;v-text-anchor:top" coordsize="22104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" adj="0,,0" path="m22104,r,5831l21977,5892c16818,10863,13303,17413,11938,25046v3181,-1925,5306,-3061,7191,-3717l22104,20901r,4793l21044,25147v-3543,,-6680,915,-8801,2527c10211,29198,9411,32031,9411,37187v,7842,1365,14141,3843,18480l22104,61317r,3642l7074,58332c2730,53278,,44375,,35574,,22010,5956,10479,16891,2694l22104,xe" fillcolor="black" stroked="f" strokeweight="0">
                    <v:stroke miterlimit="83231f" joinstyle="miter"/>
                    <v:formulas/>
                    <v:path arrowok="t" o:connecttype="segments" textboxrect="0,0,22104,64959"/>
                  </v:shape>
                  <v:shape id="Shape 10714" o:spid="_x0000_s1681" style="position:absolute;top:2223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" adj="0,,0" path="m5981,l43396,r,1613l21958,67767r-6578,l35408,7480r-21946,c7887,7480,6083,8801,1727,15685l,14872,5981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715" o:spid="_x0000_s1682" style="position:absolute;left:106286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" adj="0,,0" path="m5563,v3035,,5664,2629,5664,5753c11227,8699,8598,11227,5461,11227,2515,11227,,8699,,5753,,2629,2515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16" o:spid="_x0000_s1683" style="position:absolute;left:74136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" adj="0,,0" path="m2788,c14421,,21799,8192,21799,21146v,13957,-8699,23558,-21247,23558l,44460,,40818r1670,1067c8744,41885,12694,35700,12694,24574v,-6318,-1267,-11299,-3620,-14701l,5195,,402,2788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0717" o:spid="_x0000_s1684" style="position:absolute;left:128854;top:813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" adj="0,,0" path="m20129,v9310,,15787,5651,15787,13856c35916,19317,33375,23063,26403,27813v4445,1918,6376,3137,8395,5359c37732,36309,39344,41072,39344,46228v,6769,-2628,12636,-7378,16789c27216,67158,19215,69786,11430,69786,4344,69786,,67564,,64021,,61900,1524,60490,3848,60490v1714,,3442,711,6477,2527c14059,65443,16078,66154,18821,66154v7480,,13246,-6578,13246,-15075c32067,44094,28118,38328,21844,36106,19431,35204,17094,35001,11125,35001r,-1321c17996,31255,20841,29731,23863,26695v2540,-2527,4064,-6172,4064,-9804c27927,10515,23368,6071,16802,6071,10426,6071,5867,9398,1715,16789l203,16383c2426,10312,3950,7683,6972,4953,10617,1714,15075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0718" o:spid="_x0000_s1685" style="position:absolute;left:74136;width:19780;height:11227;visibility:visible;mso-wrap-style:square;v-text-anchor:top" coordsize="1978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" adj="0,,0" path="m19577,r203,1613l,11227,,5396,5629,2488c9461,1235,13811,502,19577,xe" fillcolor="black" stroked="f" strokeweight="0">
                    <v:stroke miterlimit="83231f" joinstyle="miter"/>
                    <v:formulas/>
                    <v:path arrowok="t" o:connecttype="segments" textboxrect="0,0,19780,1122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19" o:spid="_x0000_s1686" style="width:17.15pt;height:5.6pt;mso-position-horizontal-relative:char;mso-position-vertical-relative:line" coordsize="217792,71425">
                  <v:shape id="Shape 10720" o:spid="_x0000_s1687" style="position:absolute;left:2629;top:60010;width:18809;height:11414;visibility:visible;mso-wrap-style:square;v-text-anchor:top" coordsize="18809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" adj="0,,0" path="m18809,r,6034l13857,8681c10192,9944,5969,10754,305,11414l,9395,18809,xe" fillcolor="black" stroked="f" strokeweight="0">
                    <v:stroke miterlimit="83231f" joinstyle="miter"/>
                    <v:formulas/>
                    <v:path arrowok="t" o:connecttype="segments" textboxrect="0,0,18809,11414"/>
                  </v:shape>
                  <v:shape id="Shape 10721" o:spid="_x0000_s1688" style="position:absolute;top:813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" adj="0,,0" path="m21044,r393,196l21437,3635,20218,2845v-2921,,-5448,1105,-7175,3124c10922,8598,9296,14668,9296,20434v,6020,1217,10925,3393,14326l21437,39820r,3361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722" o:spid="_x0000_s1689" style="position:absolute;left:51003;top:5410;width:22104;height:64958;visibility:visible;mso-wrap-style:square;v-text-anchor:top" coordsize="22104,649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" adj="0,,0" path="m22104,r,5828l21984,5887c16825,10856,13310,17406,11951,25045v3188,-1924,5312,-3061,7194,-3717l22104,20901r,4791l21044,25146v-3544,,-6668,915,-8801,2528c10223,29198,9411,32030,9411,37186v,7836,1365,14132,3843,18469l22104,61304r,3654l7086,58332c2743,53277,,44361,,35573,,22010,5982,10478,16904,2693l22104,xe" fillcolor="black" stroked="f" strokeweight="0">
                    <v:stroke miterlimit="83231f" joinstyle="miter"/>
                    <v:formulas/>
                    <v:path arrowok="t" o:connecttype="segments" textboxrect="0,0,22104,64958"/>
                  </v:shape>
                  <v:shape id="Shape 10723" o:spid="_x0000_s1690" style="position:absolute;left:21437;top:1009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" adj="0,,0" path="m,l15673,7810v3958,5046,6285,12180,6285,20531c21958,41993,15786,54541,5258,62224l,65035,,59001r775,-387c6020,53518,9861,46692,11938,38450l,42985,,39624r407,236c4039,39860,7785,38552,10630,36126v1105,-915,1511,-1829,1511,-3848l12141,28341v,-8503,-1137,-14926,-3375,-19223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0724" o:spid="_x0000_s1691" style="position:absolute;left:105270;top:59080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725" o:spid="_x0000_s1692" style="position:absolute;left:73107;top:25908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" adj="0,,0" path="m2788,c14421,,21800,8192,21800,21145v,13958,-8687,23559,-21247,23559l,44460,,40806r1670,1066c8757,41872,12694,35700,12694,24574v,-6324,-1264,-11306,-3615,-14706l,5194,,403,2788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0726" o:spid="_x0000_s1693" style="position:absolute;left:178448;top:813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" adj="0,,0" path="m20129,v9310,,15774,5664,15774,13868c35903,19317,33375,23063,26391,27826v4457,1917,6375,3124,8407,5359c37731,36322,39344,41072,39344,46241v,6769,-2628,12636,-7378,16789c27216,67170,19215,69799,11430,69799,4343,69799,,67577,,64033,,61913,1511,60503,3835,60503v1727,,3455,698,6477,2527c14059,65456,16078,66154,18821,66154v7480,,13246,-6566,13246,-15075c32067,44107,28118,38341,21844,36119,19431,35204,17094,35001,11125,35001r,-1308c17996,31255,20841,29743,23863,26708v2528,-2527,4064,-6172,4064,-9804c27927,10528,23368,6071,16789,6071,10426,6071,5867,9411,1714,16802l203,16383c2425,10325,3950,7683,6972,4966,10617,1727,15075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727" o:spid="_x0000_s1694" style="position:absolute;left:126517;top:813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" adj="0,,0" path="m21146,c31674,,39853,7798,39853,17907v,7887,-3937,15583,-12941,24981l9919,60693r24168,c38646,60693,39967,59792,43701,54026r1308,495l39459,68389,,68389,,67170,18009,48057c26505,39052,31166,29642,31166,21755,31166,13259,25388,7493,16904,7493,9919,7493,6287,10732,2223,20638l102,20129c1829,12954,3340,9715,6579,6274,10325,2235,15583,,21146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728" o:spid="_x0000_s1695" style="position:absolute;left:73107;width:19781;height:11238;visibility:visible;mso-wrap-style:square;v-text-anchor:top" coordsize="19781,112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" adj="0,,0" path="m19577,r204,1625l,11238,,5410,5631,2494c9461,1241,13812,508,19577,xe" fillcolor="black" stroked="f" strokeweight="0">
                    <v:stroke miterlimit="83231f" joinstyle="miter"/>
                    <v:formulas/>
                    <v:path arrowok="t" o:connecttype="segments" textboxrect="0,0,19781,1123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23" o:spid="_x0000_s1696" style="width:17.15pt;height:5.6pt;mso-position-horizontal-relative:char;mso-position-vertical-relative:line" coordsize="217792,71425">
                  <v:shape id="Shape 10730" o:spid="_x0000_s1697" style="position:absolute;left:2629;top:60010;width:18802;height:11414;visibility:visible;mso-wrap-style:square;v-text-anchor:top" coordsize="18802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" adj="0,,0" path="m18802,r,6035l13851,8680c10185,9944,5963,10754,292,11414l,9395,18802,xe" fillcolor="black" stroked="f" strokeweight="0">
                    <v:stroke miterlimit="83231f" joinstyle="miter"/>
                    <v:formulas/>
                    <v:path arrowok="t" o:connecttype="segments" textboxrect="0,0,18802,11414"/>
                  </v:shape>
                  <v:shape id="Shape 10731" o:spid="_x0000_s1698" style="position:absolute;top:813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" adj="0,,0" path="m21031,r400,199l21431,3631,20219,2845v-2934,,-5461,1105,-7176,3124c10922,8598,9297,14668,9297,20434v,6020,1212,10925,3386,14326l21431,39824r,3359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732" o:spid="_x0000_s1699" style="position:absolute;left:51003;top:5406;width:22098;height:64959;visibility:visible;mso-wrap-style:square;v-text-anchor:top" coordsize="22098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" adj="0,,0" path="m22098,r,5832l21977,5890c16818,10859,13303,17409,11938,25048v3188,-1924,5315,-3061,7199,-3716l22098,20904r,4794l21031,25150v-3531,,-6668,914,-8788,2527c10223,29201,9398,32033,9398,37189v,7836,1368,14132,3850,18469l22098,61304r,3655l7086,58335c2730,53280,,44365,,35577,,22013,5969,10481,16891,2696l22098,xe" fillcolor="black" stroked="f" strokeweight="0">
                    <v:stroke miterlimit="83231f" joinstyle="miter"/>
                    <v:formulas/>
                    <v:path arrowok="t" o:connecttype="segments" textboxrect="0,0,22098,64959"/>
                  </v:shape>
                  <v:shape id="Shape 10733" o:spid="_x0000_s1700" style="position:absolute;left:21431;top:1012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" adj="0,,0" path="m,l15673,7807v3961,5046,6292,12180,6292,20531c21965,41990,15780,54538,5264,62221l,65034,,58999r775,-388c6020,53515,9862,46689,11932,38447l,42984,,39625r400,231c4045,39856,7792,38548,10624,36123v1117,-915,1511,-1829,1511,-3848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0734" o:spid="_x0000_s1701" style="position:absolute;left:105258;top:59080;width:11226;height:11239;visibility:visible;mso-wrap-style:square;v-text-anchor:top" coordsize="11226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" adj="0,,0" path="m5562,v3036,,5664,2629,5664,5766c11226,8699,8598,11239,5461,11239,2527,11239,,8699,,5766,,2629,2527,,5562,xe" fillcolor="black" stroked="f" strokeweight="0">
                    <v:stroke miterlimit="83231f" joinstyle="miter"/>
                    <v:formulas/>
                    <v:path arrowok="t" o:connecttype="segments" textboxrect="0,0,11226,11239"/>
                  </v:shape>
                  <v:shape id="Shape 10735" o:spid="_x0000_s1702" style="position:absolute;left:73101;top:25908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" adj="0,,0" path="m2781,c14415,,21806,8192,21806,21145v,13958,-8699,23559,-21247,23559l,44457,,40803r1676,1069c8763,41872,12700,35700,12700,24574v,-6324,-1264,-11306,-3616,-14706l,5197,,402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736" o:spid="_x0000_s1703" style="position:absolute;left:124701;top:22909;width:16174;height:29402;visibility:visible;mso-wrap-style:square;v-text-anchor:top" coordsize="16174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" adj="0,,0" path="m16174,r,5577l4039,22925r12135,l16174,29402,,29402,,22925,16174,xe" fillcolor="black" stroked="f" strokeweight="0">
                    <v:stroke miterlimit="83231f" joinstyle="miter"/>
                    <v:formulas/>
                    <v:path arrowok="t" o:connecttype="segments" textboxrect="0,0,16174,29402"/>
                  </v:shape>
                  <v:shape id="Shape 10737" o:spid="_x0000_s1704" style="position:absolute;left:73101;width:19787;height:11238;visibility:visible;mso-wrap-style:square;v-text-anchor:top" coordsize="19787,112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" adj="0,,0" path="m19571,r216,1625l,11238,,5406,5624,2494c9455,1241,13805,508,19571,xe" fillcolor="black" stroked="f" strokeweight="0">
                    <v:stroke miterlimit="83231f" joinstyle="miter"/>
                    <v:formulas/>
                    <v:path arrowok="t" o:connecttype="segments" textboxrect="0,0,19787,11238"/>
                  </v:shape>
                  <v:shape id="Shape 10738" o:spid="_x0000_s1705" style="position:absolute;left:178435;top:813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" adj="0,,0" path="m20130,v9309,,15773,5664,15773,13868c35903,19317,33389,23063,26404,27826v4457,1917,6375,3124,8407,5359c37732,36322,39357,41072,39357,46241v,6769,-2628,12636,-7391,16789c27216,67170,19228,69799,11443,69799,4356,69799,,67577,,64033,,61913,1512,60503,3849,60503v1727,,3441,698,6477,2527c14072,65456,16091,66154,18821,66154v7494,,13259,-6566,13259,-15075c32080,44107,28118,38341,21857,36119,19431,35204,17094,35001,11126,35001r,-1308c18009,31255,20841,29743,23876,26708v2528,-2527,4052,-6172,4052,-9804c27928,10528,23368,6071,16802,6071,10427,6071,5868,9411,1728,16802l204,16383c2439,10325,3950,7683,6986,4966,10617,1727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739" o:spid="_x0000_s1706" style="position:absolute;left:140875;top:813;width:30346;height:68389;visibility:visible;mso-wrap-style:square;v-text-anchor:top" coordsize="3034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" adj="0,,0" path="m15589,r4432,l20021,45021r10325,l30346,51498r-10325,l20021,68389r-7785,l12236,51498,,51498,,45021r12135,l12135,10325,,27673,,22096,15589,xe" fillcolor="black" stroked="f" strokeweight="0">
                    <v:stroke miterlimit="83231f" joinstyle="miter"/>
                    <v:formulas/>
                    <v:path arrowok="t" o:connecttype="segments" textboxrect="0,0,30346,68389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29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27" o:spid="_x0000_s1707" style="width:15.3pt;height:5.5pt;mso-position-horizontal-relative:char;mso-position-vertical-relative:line" coordsize="194513,70117">
                  <v:shape id="Shape 10743" o:spid="_x0000_s1708" style="position:absolute;top:23004;width:20180;height:47113;visibility:visible;mso-wrap-style:square;v-text-anchor:top" coordsize="20180,471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" adj="0,,0" path="m20180,r,3052l12138,7567c9938,10867,8700,15598,8700,21319v,6211,1390,11341,3830,14920l20180,40472r,5870l18707,47113c7582,47113,,38312,,25358,,18176,2353,11728,6160,7075l20180,xe" fillcolor="black" stroked="f" strokeweight="0">
                    <v:stroke miterlimit="83231f" joinstyle="miter"/>
                    <v:formulas/>
                    <v:path arrowok="t" o:connecttype="segments" textboxrect="0,0,20180,47113"/>
                  </v:shape>
                  <v:shape id="Shape 10744" o:spid="_x0000_s1709" style="position:absolute;left:48781;top:23584;width:47549;height:46533;visibility:visible;mso-wrap-style:square;v-text-anchor:top" coordsize="47549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" adj="0,,0" path="m,l14770,r,32969c14770,37224,18009,40653,21958,40653v3036,,6172,-1220,8903,-3429c32271,36106,32779,34684,32779,31852r,-23762c32779,3023,31572,2007,25298,1714l25298,,41275,r,34684c41275,39345,42393,40449,47053,40449r496,l47549,41872v-5156,1410,-8801,2527,-13856,4546l33287,46228r,-8407l28943,42164v-2743,2743,-6680,4369,-10426,4369c11138,46533,6286,41377,6286,33376r,-25489c6286,3226,4864,1714,,1410l,xe" fillcolor="black" stroked="f" strokeweight="0">
                    <v:stroke miterlimit="83231f" joinstyle="miter"/>
                    <v:formulas/>
                    <v:path arrowok="t" o:connecttype="segments" textboxrect="0,0,47549,46533"/>
                  </v:shape>
                  <v:shape id="Shape 10745" o:spid="_x0000_s1710" style="position:absolute;left:101016;top:22568;width:39154;height:47549;visibility:visible;mso-wrap-style:square;v-text-anchor:top" coordsize="39154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" adj="0,,0" path="m22149,v8496,,15583,4750,15583,10414c37732,12751,35509,14656,32880,14656v-2121,,-3949,-1803,-4750,-4636l27521,7785c26505,4039,25197,2921,21539,2921v-8191,,-13754,7201,-13754,17615c7785,32169,14262,40259,23470,40259v5765,,9410,-2438,14262,-9500l39154,31661v-3048,5969,-4966,8700,-7696,11125c27826,45923,23774,47549,19215,47549,7988,47549,,38138,,24981,,16993,2832,10122,7887,5652,12040,2019,17196,,22149,xe" fillcolor="black" stroked="f" strokeweight="0">
                    <v:stroke miterlimit="83231f" joinstyle="miter"/>
                    <v:formulas/>
                    <v:path arrowok="t" o:connecttype="segments" textboxrect="0,0,39154,47549"/>
                  </v:shape>
                  <v:shape id="Shape 10746" o:spid="_x0000_s1711" style="position:absolute;left:144132;width:50381;height:69101;visibility:visible;mso-wrap-style:square;v-text-anchor:top" coordsize="50381,691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" adj="0,,0" path="m15685,r406,216l16091,42697,29947,30353v1409,-1219,2324,-2629,2324,-3442c32271,25489,31166,25095,27216,24994r,-1410l47854,23584r,1511l47041,25095v-1715,,-3137,203,-4648,610c39459,26505,33185,31166,26010,37846r-2934,2730l38545,60198v4254,5156,7378,7074,11836,7391l50381,69101r-22047,l28334,67589r1917,c31471,67589,32372,66967,32372,66065l31267,63945r-711,-928l30251,62624,16091,43701r,18618c16091,65862,17602,67272,21654,67475r2019,114l23673,69101,,69101,,67589c7290,66370,7595,66065,7595,60808r,-48756c7595,7188,6579,5867,3239,5867,2235,5867,1321,5969,,6083l,4458,3035,3645c8903,2032,11836,1219,15685,xe" fillcolor="black" stroked="f" strokeweight="0">
                    <v:stroke miterlimit="83231f" joinstyle="miter"/>
                    <v:formulas/>
                    <v:path arrowok="t" o:connecttype="segments" textboxrect="0,0,50381,69101"/>
                  </v:shape>
                  <v:shape id="Shape 10747" o:spid="_x0000_s1712" style="position:absolute;left:20180;width:26759;height:70117;visibility:visible;mso-wrap-style:square;v-text-anchor:top" coordsize="26759,70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" adj="0,,0" path="m19469,r508,216l19977,57569v,4648,813,5766,4445,5766c24727,63335,24930,63335,26759,63221r,1625l11887,70117r-406,-305l11481,63335,,69345,,63476r2476,1370c5410,64846,7938,63843,9766,61811r1715,-3036l11481,35509c11481,30163,6528,25400,1168,25400l,26056,,23004r864,-436c4902,22568,7645,23685,11481,26911r,-15786c11481,6985,10566,5969,6833,5969l4597,6083r,-1625c11074,2730,14618,1727,19469,xe" fillcolor="black" stroked="f" strokeweight="0">
                    <v:stroke miterlimit="83231f" joinstyle="miter"/>
                    <v:formulas/>
                    <v:path arrowok="t" o:connecttype="segments" textboxrect="0,0,26759,701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31" o:spid="_x0000_s1713" style="width:17.45pt;height:5.45pt;mso-position-horizontal-relative:char;mso-position-vertical-relative:line" coordsize="221844,69507">
                  <v:shape id="Shape 10749" o:spid="_x0000_s1714" style="position:absolute;left:48781;top:22079;width:16186;height:29420;visibility:visible;mso-wrap-style:square;v-text-anchor:top" coordsize="16186,29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" adj="0,,0" path="m16186,r,5595l4051,22943r12135,l16186,29420,,29420,,22943,16186,xe" fillcolor="black" stroked="f" strokeweight="0">
                    <v:stroke miterlimit="83231f" joinstyle="miter"/>
                    <v:formulas/>
                    <v:path arrowok="t" o:connecttype="segments" textboxrect="0,0,16186,29420"/>
                  </v:shape>
                  <v:shape id="Shape 10750" o:spid="_x0000_s1715" style="position:absolute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" adj="0,,0" path="m21133,c31661,,39853,7785,39853,17907v,7887,-3950,15583,-12954,24981l9906,60693r24181,c38633,60693,39954,59779,43688,54026r1321,495l39446,68389,,68389,,67170,17996,48044c26492,39040,31153,29642,31153,21755,31153,13246,25387,7493,16891,7493,9906,7493,6261,10719,2222,20638l89,20130c1816,12954,3327,9715,6566,6274,10312,2223,15570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751" o:spid="_x0000_s1716" style="position:absolute;left:105258;top:582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" adj="0,,0" path="m5563,v3035,,5664,2629,5664,5766c11227,8699,8598,11239,5461,11239,2527,11239,,8699,,5766,,2629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752" o:spid="_x0000_s1717" style="position:absolute;left:124701;top:22088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0753" o:spid="_x0000_s1718" style="position:absolute;left:64967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" adj="0,,0" path="m15577,r4445,l20022,45021r10325,l30347,51498r-10325,l20022,68389r-7785,l12237,51498,,51498,,45021r12135,l12135,10325,,27674,,22079,15577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v:shape id="Shape 10754" o:spid="_x0000_s1719" style="position:absolute;left:175311;top:22087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0755" o:spid="_x0000_s1720" style="position:absolute;left:140881;width:30340;height:68389;visibility:visible;mso-wrap-style:square;v-text-anchor:top" coordsize="30340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" adj="0,,0" path="m15583,r4445,l20028,45021r10312,l30340,51498r-10312,l20028,68389r-7785,l12243,51498,,51498,,45021r12141,l12141,10325,,27674,,22088,15583,xe" fillcolor="black" stroked="f" strokeweight="0">
                    <v:stroke miterlimit="83231f" joinstyle="miter"/>
                    <v:formulas/>
                    <v:path arrowok="t" o:connecttype="segments" textboxrect="0,0,30340,68389"/>
                  </v:shape>
                  <v:shape id="Shape 10756" o:spid="_x0000_s1721" style="position:absolute;left:191491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" adj="0,,0" path="m15583,r4445,l20028,45021r10325,l30353,51498r-10325,l20028,68389r-7785,l12243,51498,,51498,,45021r12141,l12141,10325,,27673,,22087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35" o:spid="_x0000_s1722" style="width:13.45pt;height:5.6pt;mso-position-horizontal-relative:char;mso-position-vertical-relative:line" coordsize="170637,71018">
                  <v:shape id="Shape 10758" o:spid="_x0000_s1723" style="position:absolute;left:54458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59" o:spid="_x0000_s1724" style="position:absolute;left:78346;top:1269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" adj="0,,0" path="m19672,r,3031l19012,2782c12649,2782,8090,6935,8090,12789v,2839,911,5420,2948,8025l19672,28084r,11537l15786,36767c9919,41517,7684,45771,7684,52248v,4394,1292,8062,3545,10630l19672,66542r,3126l19418,69749c7988,69749,,62878,,53048,,46178,2223,43028,13157,34748,2527,25451,610,22505,610,15939,610,11329,2658,7332,6083,4487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760" o:spid="_x0000_s1725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" adj="0,,0" path="m40170,r902,711l37236,9715v-305,699,-723,902,-2336,902l15075,10617r-4242,8611c22758,21349,28537,23673,32982,28130v5054,5055,6972,9703,6972,16993c39954,52807,37833,58572,33185,63132v-5055,5156,-12344,7886,-20841,7886c4763,71018,,68580,,64744,,62205,1422,60998,4356,60998v2121,,4445,1016,7684,3340c15075,66561,16789,67272,18821,67272v7887,,14059,-7595,14059,-17285c32880,39967,27521,33680,15888,29934,11735,28626,7683,27927,4458,27927l3238,27114r102,-495l14364,2642r21145,c37630,2642,38646,2134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761" o:spid="_x0000_s1726" style="position:absolute;left:126733;top:5812;width:22104;height:64963;visibility:visible;mso-wrap-style:square;v-text-anchor:top" coordsize="22104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" adj="0,,0" path="m22104,r,5829l21976,5891c16818,10860,13303,17410,11938,25049v3181,-1924,5305,-3064,7190,-3723l22104,20893r,4804l21044,25151v-3544,,-6680,914,-8801,2527c10211,29189,9411,32021,9411,37178v,7842,1365,14141,3843,18480l22104,61308r,3655l7087,58336c2730,53268,,44366,,35565,,22001,5969,10482,16891,2697l22104,xe" fillcolor="black" stroked="f" strokeweight="0">
                    <v:stroke miterlimit="83231f" joinstyle="miter"/>
                    <v:formulas/>
                    <v:path arrowok="t" o:connecttype="segments" textboxrect="0,0,22104,64963"/>
                  </v:shape>
                  <v:shape id="Shape 10762" o:spid="_x0000_s1727" style="position:absolute;left:98019;top:1219;width:19685;height:69718;visibility:visible;mso-wrap-style:square;v-text-anchor:top" coordsize="19685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" adj="0,,0" path="m152,c10274,,17551,6071,17551,14364v,6883,-3543,11138,-13551,16484c16243,39954,19685,44920,19685,52705v,5207,-1950,9481,-5417,12452l,69718,,66593r864,374c7442,66967,11989,62408,11989,55829v,-5651,-2426,-9296,-9805,-14554l,39671,,28134r1067,898l1981,28423v5766,-3848,8598,-8395,8598,-14161c10579,10776,9490,7919,7540,5933l,3082,,50,152,xe" fillcolor="black" stroked="f" strokeweight="0">
                    <v:stroke miterlimit="83231f" joinstyle="miter"/>
                    <v:formulas/>
                    <v:path arrowok="t" o:connecttype="segments" textboxrect="0,0,19685,69718"/>
                  </v:shape>
                  <v:shape id="Shape 10763" o:spid="_x0000_s1728" style="position:absolute;left:148838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" adj="0,,0" path="m2775,c14408,,21799,8204,21799,21145v,13958,-8712,23572,-21247,23572l,44473,,40818r1670,1067c8744,41885,12694,35712,12694,24587v,-6318,-1264,-11300,-3615,-14702l,5207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64" o:spid="_x0000_s1729" style="position:absolute;left:148838;top:406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" adj="0,,0" path="m19564,r204,1626l,11234,,5405,5628,2494c9458,1241,13805,508,19564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39" o:spid="_x0000_s1730" style="width:17.15pt;height:5.6pt;mso-position-horizontal-relative:char;mso-position-vertical-relative:line" coordsize="217602,71018">
                  <v:shape id="Shape 10766" o:spid="_x0000_s1731" style="position:absolute;left:48590;top:23289;width:16192;height:29416;visibility:visible;mso-wrap-style:square;v-text-anchor:top" coordsize="16192,29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" adj="0,,0" path="m16192,r,5597l4051,22952r12141,l16192,29416,,29416,,22952,16192,xe" fillcolor="black" stroked="f" strokeweight="0">
                    <v:stroke miterlimit="83231f" joinstyle="miter"/>
                    <v:formulas/>
                    <v:path arrowok="t" o:connecttype="segments" textboxrect="0,0,16192,29416"/>
                  </v:shape>
                  <v:shape id="Shape 10767" o:spid="_x0000_s1732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" adj="0,,0" path="m40170,r902,711l37236,9715v-305,699,-711,902,-2324,902l15075,10617r-4242,8611c22758,21349,28537,23673,32982,28130v5054,5055,6972,9703,6972,16993c39954,52807,37833,58572,33185,63132v-5055,5156,-12344,7886,-20841,7886c4763,71018,,68580,,64744,,62205,1422,60998,4356,60998v2121,,4445,1016,7684,3340c15075,66561,16802,67272,18821,67272v7887,,14059,-7595,14059,-17285c32880,39967,27521,33680,15888,29934,11735,28626,7696,27927,4458,27927l3238,27114r102,-495l14364,2642r21145,c37630,2642,38646,2134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768" o:spid="_x0000_s1733" style="position:absolute;left:105067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69" o:spid="_x0000_s1734" style="position:absolute;left:126733;top:5812;width:22104;height:64962;visibility:visible;mso-wrap-style:square;v-text-anchor:top" coordsize="22104,649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" adj="0,,0" path="m22104,r,5828l21976,5891c16818,10860,13303,17410,11938,25049v3188,-1924,5312,-3064,7195,-3723l22104,20893r,4804l21044,25150v-3543,,-6680,915,-8801,2528c10224,29189,9411,32021,9411,37177v,7843,1365,14142,3843,18480l22104,61308r,3654l7087,58335c2731,53268,,44366,,35564,,22001,5969,10482,16891,2697l22104,xe" fillcolor="black" stroked="f" strokeweight="0">
                    <v:stroke miterlimit="83231f" joinstyle="miter"/>
                    <v:formulas/>
                    <v:path arrowok="t" o:connecttype="segments" textboxrect="0,0,22104,64962"/>
                  </v:shape>
                  <v:shape id="Shape 10770" o:spid="_x0000_s1735" style="position:absolute;left:64783;top:1219;width:30340;height:68390;visibility:visible;mso-wrap-style:square;v-text-anchor:top" coordsize="30340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" adj="0,,0" path="m15570,r4458,l20028,45021r10312,l30340,51486r-10312,l20028,68390r-7798,l12230,51486,,51486,,45021r12141,l12141,10313,,27667,,22070,15570,xe" fillcolor="black" stroked="f" strokeweight="0">
                    <v:stroke miterlimit="83231f" joinstyle="miter"/>
                    <v:formulas/>
                    <v:path arrowok="t" o:connecttype="segments" textboxrect="0,0,30340,68390"/>
                  </v:shape>
                  <v:shape id="Shape 10771" o:spid="_x0000_s1736" style="position:absolute;left:148838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" adj="0,,0" path="m2775,c14408,,21799,8204,21799,21145v,13958,-8699,23572,-21247,23572l,44473,,40818r1670,1067c8744,41885,12694,35712,12694,24587v,-6318,-1264,-11300,-3615,-14702l,5207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72" o:spid="_x0000_s1737" style="position:absolute;left:178257;top:1219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" adj="0,,0" path="m20130,v9309,,15773,5664,15773,13869c35903,19317,33376,23063,26403,27813v4445,1931,6363,3137,8395,5372c37732,36309,39345,41072,39345,46228v,6782,-2629,12649,-7379,16802c27203,67170,19215,69799,11430,69799,4343,69799,,67564,,64033,,61913,1511,60490,3835,60490v1728,,3442,699,6477,2540c14059,65443,16078,66154,18809,66154v7480,,13258,-6578,13258,-15075c32067,44094,28118,38341,21844,36119,19418,35192,17094,35001,11125,35001r,-1320c18009,31255,20841,29744,23876,26708v2527,-2527,4039,-6172,4039,-9817c27915,10516,23355,6071,16789,6071,10414,6071,5867,9398,1714,16789l203,16396c2426,10313,3937,7684,6972,4953,10617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773" o:spid="_x0000_s1738" style="position:absolute;left:148838;top:406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" adj="0,,0" path="m19577,r191,1626l,11234,,5406,5629,2494c9461,1241,13811,508,19577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43" o:spid="_x0000_s1739" style="width:8.55pt;height:5.5pt;mso-position-horizontal-relative:char;mso-position-vertical-relative:line" coordsize="108395,69799">
                  <v:shape id="Shape 10775" o:spid="_x0000_s1740" style="position:absolute;left:46469;top:58268;width:11214;height:11240;visibility:visible;mso-wrap-style:square;v-text-anchor:top" coordsize="11214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" adj="0,,0" path="m5562,v3023,,5652,2629,5652,5766c11214,8699,8585,11240,5461,11240,2527,11240,,8699,,5766,,2629,2527,,5562,xe" fillcolor="black" stroked="f" strokeweight="0">
                    <v:stroke miterlimit="83231f" joinstyle="miter"/>
                    <v:formulas/>
                    <v:path arrowok="t" o:connecttype="segments" textboxrect="0,0,11214,11240"/>
                  </v:shape>
                  <v:shape id="Shape 10776" o:spid="_x0000_s1741" style="position:absolute;left:69037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" adj="0,,0" path="m20129,v9310,,15786,5664,15786,13868c35915,19317,33388,23063,26403,27813v4458,1930,6376,3150,8395,5372c37744,36309,39357,41072,39357,46241v,6769,-2629,12636,-7379,16789c27216,67170,19228,69799,11430,69799,4356,69799,,67564,,64033,,61913,1524,60503,3848,60503v1714,,3429,686,6464,2527c14059,65443,16091,66154,18809,66154v7492,,13258,-6578,13258,-15075c32067,44107,28130,38354,21856,36119,19418,35192,17107,35001,11125,35001r,-1321c18009,31255,20841,29743,23876,26721v2527,-2540,4039,-6185,4039,-9830c27915,10516,23368,6071,16789,6071,10414,6071,5867,9398,1727,16789l216,16396c2425,10312,3937,7683,6985,4966,10630,1727,15075,,20129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777" o:spid="_x0000_s1742" style="position:absolute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" adj="0,,0" path="m18212,r800,203l19012,60896v,4865,1626,5868,9614,5982l28626,68389r-27915,l711,66878v4242,-114,5664,-419,7188,-1321c9512,64643,10325,62306,10325,58979r,-45834c10325,9919,9411,8395,7290,8395v-1004,,-2731,406,-4560,1117c2324,9715,1219,10122,,10617l,9208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47" o:spid="_x0000_s1743" style="width:17.5pt;height:5.55pt;mso-position-horizontal-relative:char;mso-position-vertical-relative:line" coordsize="222148,70599">
                  <v:shape id="Shape 10779" o:spid="_x0000_s1744" style="position:absolute;left:51016;top:5396;width:22104;height:64960;visibility:visible;mso-wrap-style:square;v-text-anchor:top" coordsize="22104,649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" adj="0,,0" path="m22104,r,5826l21977,5888c16818,10857,13303,17407,11938,25046v3181,-1924,5306,-3061,7191,-3716l22104,20901r,4793l21044,25147v-3543,,-6680,915,-8801,2528c10211,29186,9411,32018,9411,37174v,7843,1365,14142,3843,18481l22104,61305r,3655l7074,58333c2718,53278,,44375,,35562,,22011,5956,10492,16891,2694l22104,xe" fillcolor="black" stroked="f" strokeweight="0">
                    <v:stroke miterlimit="83231f" joinstyle="miter"/>
                    <v:formulas/>
                    <v:path arrowok="t" o:connecttype="segments" textboxrect="0,0,22104,64960"/>
                  </v:shape>
                  <v:shape id="Shape 10780" o:spid="_x0000_s1745" style="position:absolute;top:800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" adj="0,,0" path="m21133,c31661,,39853,7785,39853,17907v,7887,-3950,15583,-12954,24981l9906,60693r24181,c38633,60693,39954,59779,43688,54026r1321,495l39459,68389,,68389,,67170,18009,48044c26505,39040,31153,29642,31153,21755,31153,13246,25387,7493,16891,7493,9906,7493,6261,10719,2223,20638l102,20130c1829,12954,3340,9715,6579,6274,10325,2223,15583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781" o:spid="_x0000_s1746" style="position:absolute;left:105258;top:59068;width:11240;height:11239;visibility:visible;mso-wrap-style:square;v-text-anchor:top" coordsize="11240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" adj="0,,0" path="m5576,v3035,,5664,2629,5664,5766c11240,8699,8611,11239,5474,11239,2527,11239,,8699,,5766,,2629,2527,,5576,xe" fillcolor="black" stroked="f" strokeweight="0">
                    <v:stroke miterlimit="83231f" joinstyle="miter"/>
                    <v:formulas/>
                    <v:path arrowok="t" o:connecttype="segments" textboxrect="0,0,11240,11239"/>
                  </v:shape>
                  <v:shape id="Shape 10782" o:spid="_x0000_s1747" style="position:absolute;left:73120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" adj="0,,0" path="m2788,c14408,,21799,8192,21799,21146v,13944,-8712,23558,-21247,23558l,44460,,40806r1670,1066c8744,41872,12694,35700,12694,24574v,-6318,-1267,-11299,-3620,-14701l,5195,,402,2788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0783" o:spid="_x0000_s1748" style="position:absolute;left:177127;top:800;width:45022;height:68389;visibility:visible;mso-wrap-style:square;v-text-anchor:top" coordsize="45022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" adj="0,,0" path="m21146,c31661,,39865,7785,39865,17907v,7887,-3949,15583,-12953,24981l9919,60693r24181,c38646,60693,39967,59779,43714,54026r1308,495l39459,68389,,68389,,67170,18009,48044c26505,39040,31153,29642,31153,21755,31153,13246,25388,7493,16891,7493,9919,7493,6274,10719,2236,20638l102,20130c1829,12954,3340,9715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89"/>
                  </v:shape>
                  <v:shape id="Shape 10784" o:spid="_x0000_s1749" style="position:absolute;left:134709;top:800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" adj="0,,0" path="m18212,r826,203l19038,60896v,4865,1600,5868,9588,5982l28626,68389r-27915,l711,66878v4255,-114,5665,-419,7189,-1321c9513,64643,10325,62306,10325,58979r,-45834c10325,9919,9423,8395,7290,8395v-1003,,-2731,406,-4560,1117c2337,9715,1219,10122,,10617l,9208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785" o:spid="_x0000_s1750" style="position:absolute;left:73120;width:19780;height:11222;visibility:visible;mso-wrap-style:square;v-text-anchor:top" coordsize="19780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" adj="0,,0" path="m19564,r216,1613l,11222,,5396,5628,2488c9458,1235,13805,502,19564,xe" fillcolor="black" stroked="f" strokeweight="0">
                    <v:stroke miterlimit="83231f" joinstyle="miter"/>
                    <v:formulas/>
                    <v:path arrowok="t" o:connecttype="segments" textboxrect="0,0,19780,112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51" o:spid="_x0000_s1751" style="width:13.4pt;height:5.5pt;mso-position-horizontal-relative:char;mso-position-vertical-relative:line" coordsize="170320,69799">
                  <v:shape id="Shape 10787" o:spid="_x0000_s1752" style="position:absolute;top:22088;width:16180;height:29410;visibility:visible;mso-wrap-style:square;v-text-anchor:top" coordsize="16180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" adj="0,,0" path="m16180,r,5586l4039,22933r12141,l16180,29410,,29410,,22933,16180,xe" fillcolor="black" stroked="f" strokeweight="0">
                    <v:stroke miterlimit="83231f" joinstyle="miter"/>
                    <v:formulas/>
                    <v:path arrowok="t" o:connecttype="segments" textboxrect="0,0,16180,29410"/>
                  </v:shape>
                  <v:shape id="Shape 10788" o:spid="_x0000_s1753" style="position:absolute;left:107099;top:582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" adj="0,,0" path="m5550,v3035,,5664,2629,5664,5766c11214,8712,8585,11239,5448,11239,2515,11239,,8712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789" o:spid="_x0000_s1754" style="position:absolute;left:130975;top:46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" adj="0,,0" path="m19685,r,3041l19012,2786c12649,2786,8090,6939,8090,12806v,2832,911,5411,2948,8014l19685,28099r,11541l15786,36771c9919,41534,7696,45776,7696,52252v,4401,1289,8071,3539,10641l19685,66564r,3108l19431,69753c7989,69753,,62882,,53065,,46194,2223,43045,13157,34752,2540,25455,610,22509,610,15943,610,11333,2658,7336,6083,4491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790" o:spid="_x0000_s1755" style="position:absolute;left:53746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" adj="0,,0" path="m20130,v9309,,15786,5664,15786,13868c35916,19329,33376,23063,26391,27826v4458,1917,6375,3137,8407,5359c37732,36309,39344,41072,39344,46241v,6769,-2628,12636,-7378,16789c27216,67170,19215,69799,11430,69799,4344,69799,,67564,,64033,,61913,1512,60503,3848,60503v1715,,3442,686,6477,2527c14059,65443,16078,66154,18821,66154v7481,,13246,-6578,13246,-15062c32067,44107,28118,38354,21844,36119,19431,35204,17094,35001,11125,35001r,-1321c17996,31255,20841,29743,23863,26721v2528,-2540,4064,-6185,4064,-9830c27927,10516,23368,6071,16802,6071,10427,6071,5867,9398,1715,16789l203,16396c2426,10325,3950,7696,6972,4966,10617,1727,15075,,20130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791" o:spid="_x0000_s1756" style="position:absolute;left:16180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" adj="0,,0" path="m15583,r4458,l20041,45021r10312,l30353,51498r-10312,l20041,68389r-7798,l12243,51498,,51498,,45021r12142,l12142,10325,,27674,,22088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v:shape id="Shape 10792" o:spid="_x0000_s1757" style="position:absolute;left:150660;width:19660;height:69718;visibility:visible;mso-wrap-style:square;v-text-anchor:top" coordsize="19660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" adj="0,,0" path="m140,c10261,,17538,6071,17538,14364v,6883,-3530,11138,-13550,16497c16230,39967,19660,44920,19660,52705v,5213,-1947,9487,-5409,12457l,69718,,66610r851,370c7429,66980,11989,62408,11989,55842v,-5664,-2439,-9309,-9830,-14567l,39687,,28145r1054,887l1968,28422v5766,-3835,8586,-8394,8586,-14160c10554,10776,9468,7919,7522,5932l,3087,,46,140,xe" fillcolor="black" stroked="f" strokeweight="0">
                    <v:stroke miterlimit="83231f" joinstyle="miter"/>
                    <v:formulas/>
                    <v:path arrowok="t" o:connecttype="segments" textboxrect="0,0,19660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55" o:spid="_x0000_s1758" style="width:17.4pt;height:5.55pt;mso-position-horizontal-relative:char;mso-position-vertical-relative:line" coordsize="221031,70612">
                  <v:shape id="Shape 10794" o:spid="_x0000_s1759" style="position:absolute;top:5410;width:22092;height:64953;visibility:visible;mso-wrap-style:square;v-text-anchor:top" coordsize="22092,649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" adj="0,,0" path="m22092,r,5815l21969,5874c16808,10843,13290,17393,11925,25032v3188,-1917,5312,-3054,7197,-3711l22092,20890r,4790l21031,25134v-3531,,-6667,927,-8788,2527c10198,29185,9398,32005,9398,37174v,7842,1369,14141,3848,18480l22092,61304r,3649l7074,58332c2730,53264,,44362,,35561,,21997,5956,10478,16891,2693l22092,xe" fillcolor="black" stroked="f" strokeweight="0">
                    <v:stroke miterlimit="83231f" joinstyle="miter"/>
                    <v:formulas/>
                    <v:path arrowok="t" o:connecttype="segments" textboxrect="0,0,22092,64953"/>
                  </v:shape>
                  <v:shape id="Shape 10795" o:spid="_x0000_s1760" style="position:absolute;left:22092;top:25895;width:21812;height:44717;visibility:visible;mso-wrap-style:square;v-text-anchor:top" coordsize="21812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" adj="0,,0" path="m2787,c14420,,21812,8204,21812,21145v,13958,-8712,23572,-21247,23572l,44468,,40818r1670,1067c8744,41885,12693,35712,12693,24587v,-6324,-1260,-11309,-3609,-14713l,5195,,404,2787,xe" fillcolor="black" stroked="f" strokeweight="0">
                    <v:stroke miterlimit="83231f" joinstyle="miter"/>
                    <v:formulas/>
                    <v:path arrowok="t" o:connecttype="segments" textboxrect="0,0,21812,44717"/>
                  </v:shape>
                  <v:shape id="Shape 10796" o:spid="_x0000_s1761" style="position:absolute;left:50597;top:5410;width:22104;height:64959;visibility:visible;mso-wrap-style:square;v-text-anchor:top" coordsize="22104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" adj="0,,0" path="m22104,r,5816l21984,5874c16824,10843,13310,17393,11951,25032v3187,-1917,5312,-3054,7194,-3711l22104,20891r,4790l21044,25134v-3544,,-6668,927,-8801,2527c10223,29185,9411,32005,9411,37174v,7842,1365,14141,3843,18480l22104,61304r,3655l7086,58332c2743,53264,,44362,,35561,,21997,5982,10478,16904,2693l22104,xe" fillcolor="black" stroked="f" strokeweight="0">
                    <v:stroke miterlimit="83231f" joinstyle="miter"/>
                    <v:formulas/>
                    <v:path arrowok="t" o:connecttype="segments" textboxrect="0,0,22104,64959"/>
                  </v:shape>
                  <v:shape id="Shape 10797" o:spid="_x0000_s1762" style="position:absolute;left:22092;width:19780;height:11224;visibility:visible;mso-wrap-style:square;v-text-anchor:top" coordsize="19780,1122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" adj="0,,0" path="m19577,r203,1613l,11224,,5410,5631,2494c9461,1241,13811,508,19577,xe" fillcolor="black" stroked="f" strokeweight="0">
                    <v:stroke miterlimit="83231f" joinstyle="miter"/>
                    <v:formulas/>
                    <v:path arrowok="t" o:connecttype="segments" textboxrect="0,0,19780,11224"/>
                  </v:shape>
                  <v:shape id="Shape 10798" o:spid="_x0000_s1763" style="position:absolute;left:104864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" adj="0,,0" path="m5550,v3035,,5664,2629,5664,5766c11214,8712,8585,11239,5448,11239,2527,11239,,8712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799" o:spid="_x0000_s1764" style="position:absolute;left:72701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" adj="0,,0" path="m2787,c14421,,21799,8204,21799,21145v,13958,-8686,23572,-21247,23572l,44473,,40818r1670,1067c8756,41885,12693,35712,12693,24587v,-6324,-1263,-11309,-3614,-14713l,5195,,405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800" o:spid="_x0000_s1765" style="position:absolute;left:177127;top:5406;width:22105;height:64963;visibility:visible;mso-wrap-style:square;v-text-anchor:top" coordsize="22105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" adj="0,,0" path="m22105,r,5817l21978,5878c16818,10847,13303,17397,11938,25036v3181,-1917,5306,-3054,7191,-3711l22105,20893r,4791l21044,25138v-3543,,-6680,927,-8801,2527c10224,29189,9411,32009,9411,37177v,7843,1365,14142,3843,18480l22105,61308r,3655l7087,58336c2731,53268,,44366,,35564,,22001,5969,10482,16891,2697l22105,xe" fillcolor="black" stroked="f" strokeweight="0">
                    <v:stroke miterlimit="83231f" joinstyle="miter"/>
                    <v:formulas/>
                    <v:path arrowok="t" o:connecttype="segments" textboxrect="0,0,22105,64963"/>
                  </v:shape>
                  <v:shape id="Shape 10801" o:spid="_x0000_s1766" style="position:absolute;left:125095;top:2223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" adj="0,,0" path="m5969,l43396,r,1625l21958,67780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02" o:spid="_x0000_s1767" style="position:absolute;left:72701;width:19780;height:11225;visibility:visible;mso-wrap-style:square;v-text-anchor:top" coordsize="19780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" adj="0,,0" path="m19577,r203,1613l,11225,,5410,5631,2494c9461,1241,13811,508,19577,xe" fillcolor="black" stroked="f" strokeweight="0">
                    <v:stroke miterlimit="83231f" joinstyle="miter"/>
                    <v:formulas/>
                    <v:path arrowok="t" o:connecttype="segments" textboxrect="0,0,19780,11225"/>
                  </v:shape>
                  <v:shape id="Shape 10803" o:spid="_x0000_s1768" style="position:absolute;left:199232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" adj="0,,0" path="m2787,c14420,,21799,8204,21799,21145v,13958,-8699,23572,-21247,23572l,44473,,40819r1670,1066c8756,41885,12693,35712,12693,24587v,-6324,-1263,-11309,-3614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804" o:spid="_x0000_s1769" style="position:absolute;left:199232;width:19780;height:11222;visibility:visible;mso-wrap-style:square;v-text-anchor:top" coordsize="19780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" adj="0,,0" path="m19577,r203,1613l,11222,,5406,5629,2494c9461,1241,13811,508,19577,xe" fillcolor="black" stroked="f" strokeweight="0">
                    <v:stroke miterlimit="83231f" joinstyle="miter"/>
                    <v:formulas/>
                    <v:path arrowok="t" o:connecttype="segments" textboxrect="0,0,19780,112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59" o:spid="_x0000_s1770" style="width:17.25pt;height:5.6pt;mso-position-horizontal-relative:char;mso-position-vertical-relative:line" coordsize="218923,71018">
                  <v:shape id="Shape 10806" o:spid="_x0000_s1771" style="position:absolute;left:105067;top:59487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" adj="0,,0" path="m5562,v3049,,5678,2629,5678,5766c11240,8699,8611,11227,5474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807" o:spid="_x0000_s1772" style="position:absolute;left:179565;top:1272;width:19679;height:69747;visibility:visible;mso-wrap-style:square;v-text-anchor:top" coordsize="19679,697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" adj="0,,0" path="m19679,r,3032l19012,2780c12650,2780,8103,6933,8103,12787v,2839,908,5420,2941,8025l19679,28086r,11540l15773,36765c9906,41515,7696,45769,7696,52246v,4394,1289,8062,3539,10630l19679,66542r,3122l19418,69747c7989,69747,,62876,,53046,,46175,2222,43026,13145,34746,2527,25449,610,22503,610,15937,610,11327,2661,7329,6090,4485l19679,xe" fillcolor="black" stroked="f" strokeweight="0">
                    <v:stroke miterlimit="83231f" joinstyle="miter"/>
                    <v:formulas/>
                    <v:path arrowok="t" o:connecttype="segments" textboxrect="0,0,19679,69747"/>
                  </v:shape>
                  <v:shape id="Shape 10808" o:spid="_x0000_s1773" style="position:absolute;left:50407;top:1219;width:45021;height:68390;visibility:visible;mso-wrap-style:square;v-text-anchor:top" coordsize="45021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" adj="0,,0" path="m21145,c31661,,39865,7785,39865,17907v,7887,-3950,15570,-12954,24981l9918,60693r24181,c38646,60693,39967,59779,43713,54026r1308,495l39459,68390,,68390,,67170,18009,48044c26505,39040,31153,29642,31153,21755,31153,13246,25387,7493,16891,7493,9918,7493,6274,10719,2235,20638l102,20130c1829,12941,3340,9703,6578,6274,10325,2223,15583,,21145,xe" fillcolor="black" stroked="f" strokeweight="0">
                    <v:stroke miterlimit="83231f" joinstyle="miter"/>
                    <v:formulas/>
                    <v:path arrowok="t" o:connecttype="segments" textboxrect="0,0,45021,68390"/>
                  </v:shape>
                  <v:shape id="Shape 10809" o:spid="_x0000_s1774" style="position:absolute;left:126530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" adj="0,,0" path="m40158,r914,711l37224,9715v-293,699,-712,902,-2337,902l15075,10617r-4254,8611c22759,21349,28524,23673,32982,28130v5055,5055,6973,9703,6973,16993c39955,52807,37833,58572,33185,63132v-5067,5156,-12344,7886,-20840,7886c4750,71018,,68580,,64744,,62205,1422,60998,4344,60998v2133,,4457,1016,7696,3340c15075,66561,16802,67272,18822,67272v7886,,14045,-7595,14045,-17285c32867,39967,27508,33680,15875,29934,11735,28626,7684,27927,4457,27927l3239,27114r101,-495l14364,2642r21145,c37630,2642,38634,2134,40158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810" o:spid="_x0000_s1775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" adj="0,,0" path="m40170,r902,711l37224,9715v-292,699,-711,902,-2311,902l15075,10617r-4242,8611c22759,21349,28537,23673,32982,28130v5067,5055,6985,9703,6985,16993c39967,52807,37833,58572,33185,63132v-5067,5156,-12344,7886,-20840,7886c4763,71018,,68580,,64744,,62205,1422,60998,4356,60998v2121,,4445,1016,7696,3340c15075,66561,16802,67272,18822,67272v7886,,14059,-7595,14059,-17285c32881,39967,27508,33680,15875,29934,11735,28626,7696,27927,4458,27927l3239,27114r101,-495l14364,2642r21145,c37630,2642,38646,2134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811" o:spid="_x0000_s1776" style="position:absolute;left:199244;top:1219;width:19679;height:69716;visibility:visible;mso-wrap-style:square;v-text-anchor:top" coordsize="19679,697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" adj="0,,0" path="m159,c10268,,17558,6071,17558,14364v,6883,-3557,11138,-13564,16484c16225,39954,19679,44920,19679,52705v,5207,-1947,9481,-5412,12452l,69716,,66595r857,372c7436,66967,11982,62408,11982,55829v,-5651,-2425,-9296,-9804,-14554l,39679,,28139r1060,893l1962,28423v5766,-3848,8611,-8395,8611,-14161c10573,10776,9484,7919,7534,5933l,3084,,53,159,xe" fillcolor="black" stroked="f" strokeweight="0">
                    <v:stroke miterlimit="83231f" joinstyle="miter"/>
                    <v:formulas/>
                    <v:path arrowok="t" o:connecttype="segments" textboxrect="0,0,19679,69716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30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63" o:spid="_x0000_s1777" style="width:22.95pt;height:7.2pt;mso-position-horizontal-relative:char;mso-position-vertical-relative:line" coordsize="291782,91148">
                  <v:shape id="Shape 10815" o:spid="_x0000_s1778" style="position:absolute;top:23852;width:17799;height:45762;visibility:visible;mso-wrap-style:square;v-text-anchor:top" coordsize="17799,45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" adj="0,,0" path="m17799,r,2518l10939,5214c9169,7133,8033,10038,7480,13982r10319,l17799,17220r-10522,c7480,23392,8192,26732,10008,30568r7791,5191l17799,45762,5093,40158c1819,36238,,30574,,23595,,15302,2731,8114,7480,3974l17799,xe" fillcolor="black" stroked="f" strokeweight="0">
                    <v:stroke miterlimit="83231f" joinstyle="miter"/>
                    <v:formulas/>
                    <v:path arrowok="t" o:connecttype="segments" textboxrect="0,0,17799,45762"/>
                  </v:shape>
                  <v:shape id="Shape 10816" o:spid="_x0000_s1779" style="position:absolute;left:17799;top:52502;width:22549;height:17602;visibility:visible;mso-wrap-style:square;v-text-anchor:top" coordsize="22549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" adj="0,,0" path="m20936,r1613,711c18307,11633,10725,17602,1111,17602l,17112,,7109r5264,3508c11728,10617,16084,7683,20936,xe" fillcolor="black" stroked="f" strokeweight="0">
                    <v:stroke miterlimit="83231f" joinstyle="miter"/>
                    <v:formulas/>
                    <v:path arrowok="t" o:connecttype="segments" textboxrect="0,0,22549,17602"/>
                  </v:shape>
                  <v:shape id="Shape 10817" o:spid="_x0000_s1780" style="position:absolute;left:43726;top:22568;width:24016;height:68580;visibility:visible;mso-wrap-style:square;v-text-anchor:top" coordsize="24016,68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" adj="0,,0" path="m21031,r2985,557l24016,5393,20028,2819v-4661,,-7493,3556,-7493,9513l12535,12636v,9703,4254,16282,10325,16282l24016,28401r,2437l22454,31445v-610,,-1931,-102,-3848,-292l16688,30950v-2731,813,-6071,4343,-6071,6375c10617,38938,13145,39840,18504,40056r5512,252l24016,47847r-4401,-197c16554,47409,13697,47079,12027,46723,7785,51790,7074,53099,7074,55435v,4433,5867,7379,14770,7379l24016,62389r,4027l17501,68580c7887,68580,,64122,,58763,,55016,2718,51689,9906,46431,5766,44399,4547,43180,4547,41059v,-2019,1308,-4039,4648,-6985c9804,33579,11633,31852,13551,30035,6871,26695,4140,22847,4140,16472,4140,7277,11633,,21031,xe" fillcolor="black" stroked="f" strokeweight="0">
                    <v:stroke miterlimit="83231f" joinstyle="miter"/>
                    <v:formulas/>
                    <v:path arrowok="t" o:connecttype="segments" textboxrect="0,0,24016,68580"/>
                  </v:shape>
                  <v:shape id="Shape 10818" o:spid="_x0000_s1781" style="position:absolute;left:17799;top:22568;width:20631;height:18504;visibility:visible;mso-wrap-style:square;v-text-anchor:top" coordsize="20631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" adj="0,,0" path="m3334,v5258,,9918,2121,12954,5753c18815,9004,19831,11925,20631,18504l,18504,,15265r10319,c8998,6464,6572,3645,400,3645l,3802,,1284,3334,xe" fillcolor="black" stroked="f" strokeweight="0">
                    <v:stroke miterlimit="83231f" joinstyle="miter"/>
                    <v:formulas/>
                    <v:path arrowok="t" o:connecttype="segments" textboxrect="0,0,20631,18504"/>
                  </v:shape>
                  <v:shape id="Shape 10819" o:spid="_x0000_s1782" style="position:absolute;left:67742;top:62876;width:19774;height:26108;visibility:visible;mso-wrap-style:square;v-text-anchor:top" coordsize="19774,261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" adj="0,,0" path="m,l7531,345v7493,304,12243,4559,12243,10820c19774,15013,18059,18252,14211,21389l,26108,,22081,11671,19793v3350,-1722,5271,-4177,5271,-7104c16942,9044,13602,7736,4407,7736l,7539,,xe" fillcolor="black" stroked="f" strokeweight="0">
                    <v:stroke miterlimit="83231f" joinstyle="miter"/>
                    <v:formulas/>
                    <v:path arrowok="t" o:connecttype="segments" textboxrect="0,0,19774,26108"/>
                  </v:shape>
                  <v:shape id="Shape 10820" o:spid="_x0000_s1783" style="position:absolute;left:67742;top:23125;width:20688;height:30282;visibility:visible;mso-wrap-style:square;v-text-anchor:top" coordsize="20688,3028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" adj="0,,0" path="m,l5118,955r2223,800c9360,2466,10884,2771,12903,2771r7785,l20688,6721r-8394,c13703,9959,14211,12283,14211,15217v,5054,-1511,8610,-4851,11430l,30282,,27844,4378,25886c5693,24294,6426,21992,6426,19154,6426,15217,5207,10569,3391,7025l,4837,,xe" fillcolor="black" stroked="f" strokeweight="0">
                    <v:stroke miterlimit="83231f" joinstyle="miter"/>
                    <v:formulas/>
                    <v:path arrowok="t" o:connecttype="segments" textboxrect="0,0,20688,30282"/>
                  </v:shape>
                  <v:shape id="Shape 10821" o:spid="_x0000_s1784" style="position:absolute;left:94323;top:22568;width:24035;height:68580;visibility:visible;mso-wrap-style:square;v-text-anchor:top" coordsize="24035,68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" adj="0,,0" path="m21044,r2991,559l24035,5397,20041,2819v-4661,,-7493,3556,-7493,9513l12548,12636v,9703,4254,16282,10325,16282l24035,28398r,2438l22466,31445v-609,,-1917,-102,-3848,-292l16701,30950v-2731,813,-6071,4343,-6071,6375c10630,38938,13157,39840,18517,40056r5518,252l24035,47847r-4401,-197c16574,47409,13716,47079,12052,46723,7798,51790,7087,53099,7087,55435v,4433,5867,7379,14770,7379l24035,62387r,4024l17501,68580c7899,68580,,64122,,58763,,55016,2743,51689,9919,46431,5779,44399,4559,43180,4559,41059v,-2019,1308,-4039,4661,-6985c9817,33579,11633,31852,13564,30035,6883,26695,4153,22847,4153,16472,4153,7277,11633,,21044,xe" fillcolor="black" stroked="f" strokeweight="0">
                    <v:stroke miterlimit="83231f" joinstyle="miter"/>
                    <v:formulas/>
                    <v:path arrowok="t" o:connecttype="segments" textboxrect="0,0,24035,68580"/>
                  </v:shape>
                  <v:shape id="Shape 10822" o:spid="_x0000_s1785" style="position:absolute;left:118358;top:62876;width:19780;height:26103;visibility:visible;mso-wrap-style:square;v-text-anchor:top" coordsize="19780,261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" adj="0,,0" path="m,l7538,345v7480,304,12242,4559,12242,10820c19780,15013,18053,18252,14205,21389l,26103,,22079,11671,19793v3353,-1722,5277,-4177,5277,-7104c16948,9044,13608,7736,4401,7736l,7539,,xe" fillcolor="black" stroked="f" strokeweight="0">
                    <v:stroke miterlimit="83231f" joinstyle="miter"/>
                    <v:formulas/>
                    <v:path arrowok="t" o:connecttype="segments" textboxrect="0,0,19780,26103"/>
                  </v:shape>
                  <v:shape id="Shape 10823" o:spid="_x0000_s1786" style="position:absolute;left:118358;top:23127;width:20682;height:30277;visibility:visible;mso-wrap-style:square;v-text-anchor:top" coordsize="20682,302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" adj="0,,0" path="m,l5099,952r2235,801c9354,2464,10865,2769,12897,2769r7785,l20682,6718r-8395,c13710,9957,14205,12281,14205,15215v,5054,-1511,8610,-4851,11430l,30277,,27839,4372,25884c5686,24292,6420,21990,6420,19152,6420,15215,5213,10566,3385,7023l,4839,,xe" fillcolor="black" stroked="f" strokeweight="0">
                    <v:stroke miterlimit="83231f" joinstyle="miter"/>
                    <v:formulas/>
                    <v:path arrowok="t" o:connecttype="segments" textboxrect="0,0,20682,30277"/>
                  </v:shape>
                  <v:shape id="Shape 10824" o:spid="_x0000_s1787" style="position:absolute;left:142418;width:26651;height:70104;visibility:visible;mso-wrap-style:square;v-text-anchor:top" coordsize="26651,701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" adj="0,,0" path="m14656,r508,203l15164,31153v1016,-2470,2987,-4616,5477,-6145l26651,23299r,6497l25184,28943v-5270,,-10020,3633,-10020,7570l15164,62001v,2528,4559,4864,9817,4864l26651,66065r,2597l23355,70104v-8090,,-16687,-3340,-16687,-6477l6668,11125c6668,6883,5766,5969,1715,5969l,6071,,4458,2934,3632c7683,2324,10414,1511,14656,xe" fillcolor="black" stroked="f" strokeweight="0">
                    <v:stroke miterlimit="83231f" joinstyle="miter"/>
                    <v:formulas/>
                    <v:path arrowok="t" o:connecttype="segments" textboxrect="0,0,26651,70104"/>
                  </v:shape>
                  <v:shape id="Shape 10825" o:spid="_x0000_s1788" style="position:absolute;left:195644;top:22589;width:22314;height:47515;visibility:visible;mso-wrap-style:square;v-text-anchor:top" coordsize="22314,475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" adj="0,,0" path="m22314,r,3602l21044,2799c13868,2799,9119,9072,9119,18674v,7201,1612,14262,4445,19532l22314,43979r,3469l22161,47515c9411,47515,,37305,,23639,,16654,2305,10739,6253,6571l22314,xe" fillcolor="black" stroked="f" strokeweight="0">
                    <v:stroke miterlimit="83231f" joinstyle="miter"/>
                    <v:formulas/>
                    <v:path arrowok="t" o:connecttype="segments" textboxrect="0,0,22314,47515"/>
                  </v:shape>
                  <v:shape id="Shape 10826" o:spid="_x0000_s1789" style="position:absolute;left:169069;top:22568;width:20377;height:46094;visibility:visible;mso-wrap-style:square;v-text-anchor:top" coordsize="20377,460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" adj="0,,0" path="m2572,c12694,,20377,9500,20377,21946v,7232,-2578,13630,-6826,18219l,46094,,43497,8018,39656v2253,-3023,3469,-7449,3469,-13062c11487,20428,10220,15373,7968,11860l,7228,,731,2572,xe" fillcolor="black" stroked="f" strokeweight="0">
                    <v:stroke miterlimit="83231f" joinstyle="miter"/>
                    <v:formulas/>
                    <v:path arrowok="t" o:connecttype="segments" textboxrect="0,0,20377,46094"/>
                  </v:shape>
                  <v:shape id="Shape 10827" o:spid="_x0000_s1790" style="position:absolute;left:245047;top:23571;width:46736;height:45530;visibility:visible;mso-wrap-style:square;v-text-anchor:top" coordsize="46736,45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" adj="0,,0" path="m711,l21654,r,1524c18618,1626,17297,2324,17297,3746v,1309,1816,4750,4661,9005l23368,14770v1308,-2019,2527,-3848,3035,-4458c28931,7176,30150,4953,30150,3746v,-1422,-1016,-2032,-4052,-2222l26098,,42088,r,1524c38849,1626,35814,3239,33896,5956l25489,18098,38443,37935v3137,4458,5156,6070,8293,6070l46736,45530r-20333,l26403,44005v3340,-203,4052,-609,4052,-2425l29845,39751,20638,25590,12649,38036v-1321,2020,-2019,3544,-2019,4141c10630,43485,11836,44005,14668,44005r,1525l,45530,,44005v3340,-304,4343,-1016,7391,-5168l18910,22161,9411,7582c6274,2832,4648,1524,1626,1524r-915,l711,xe" fillcolor="black" stroked="f" strokeweight="0">
                    <v:stroke miterlimit="83231f" joinstyle="miter"/>
                    <v:formulas/>
                    <v:path arrowok="t" o:connecttype="segments" textboxrect="0,0,46736,45530"/>
                  </v:shape>
                  <v:shape id="Shape 10828" o:spid="_x0000_s1791" style="position:absolute;left:217957;top:22568;width:22301;height:47468;visibility:visible;mso-wrap-style:square;v-text-anchor:top" coordsize="22301,474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" adj="0,,0" path="m51,c12992,,22301,9588,22301,22847v,6979,-2425,13151,-6445,17579l,47468,,44000r1067,704c8649,44704,13195,37821,13195,26390v,-6927,-1489,-12820,-4041,-16981l,3622,,21,51,xe" fillcolor="black" stroked="f" strokeweight="0">
                    <v:stroke miterlimit="83231f" joinstyle="miter"/>
                    <v:formulas/>
                    <v:path arrowok="t" o:connecttype="segments" textboxrect="0,0,22301,4746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67" o:spid="_x0000_s1792" style="width:16.95pt;height:5.45pt;mso-position-horizontal-relative:char;mso-position-vertical-relative:line" coordsize="214960,69482">
                  <v:shape id="Shape 10830" o:spid="_x0000_s1793" style="position:absolute;left:106274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" adj="0,,0" path="m5562,v3036,,5665,2629,5665,5766c11227,8699,8598,11214,5461,11214,2527,11214,,8699,,5766,,2629,2527,,5562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831" o:spid="_x0000_s1794" style="position:absolute;left:125717;top:22088;width:16180;height:29398;visibility:visible;mso-wrap-style:square;v-text-anchor:top" coordsize="16180,293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" adj="0,,0" path="m16180,r,5579l4039,22934r12141,l16180,29398,,29398,,22934,16180,xe" fillcolor="black" stroked="f" strokeweight="0">
                    <v:stroke miterlimit="83231f" joinstyle="miter"/>
                    <v:formulas/>
                    <v:path arrowok="t" o:connecttype="segments" textboxrect="0,0,16180,29398"/>
                  </v:shape>
                  <v:shape id="Shape 10832" o:spid="_x0000_s1795" style="position:absolute;left:50610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" adj="0,,0" path="m5969,l43396,r,1613l21946,67780r-6566,l35395,7493r-21946,c7887,7493,6071,8801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33" o:spid="_x0000_s1796" style="position:absolute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" adj="0,,0" path="m5969,l43396,r,1613l21946,67780r-6579,l35408,7493r-21959,c7887,7493,6071,8801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34" o:spid="_x0000_s1797" style="position:absolute;left:186334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" adj="0,,0" path="m18212,r813,190l19025,60896v,4852,1613,5868,9601,5957l28626,68377r-27915,l711,66853v4255,-89,5664,-407,7176,-1308c9512,64643,10325,62306,10325,58966r,-45822c10325,9906,9411,8395,7290,8395v-1016,,-2731,406,-4560,1104c2324,9703,1219,10122,,10617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835" o:spid="_x0000_s1798" style="position:absolute;left:141897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" adj="0,,0" path="m15583,r4445,l20028,45021r10325,l30353,51486r-10325,l20028,68377r-7785,l12243,51486,,51486,,45021r12141,l12141,10312,,27667,,22088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71" o:spid="_x0000_s1799" style="width:17.3pt;height:5.5pt;mso-position-horizontal-relative:char;mso-position-vertical-relative:line" coordsize="219621,69799">
                  <v:shape id="Shape 10837" o:spid="_x0000_s1800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" adj="0,,0" path="m19672,r,3031l19012,2782c12649,2782,8090,6934,8090,12802v,2826,911,5407,2948,8014l19672,28084r,11550l15773,36780c9919,41529,7683,45784,7683,52248v,4401,1290,8071,3541,10641l19672,66554r,3118l19431,69749c7988,69749,,62865,,53061,,46190,2223,43041,13145,34760,2527,25451,610,22517,610,15926,610,11329,2658,7335,6083,4490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838" o:spid="_x0000_s1801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" adj="0,,0" path="m5563,v3035,,5664,2629,5664,5766c11227,8712,8598,11227,5461,11227,2527,11227,,8712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839" o:spid="_x0000_s1802" style="position:absolute;left:123292;top:160;width:22854;height:69636;visibility:visible;mso-wrap-style:square;v-text-anchor:top" coordsize="22854,696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" adj="0,,0" path="m22854,r,2559l13070,10768c10843,16258,9703,24427,9703,35146v,10522,1114,18488,3316,23824l22854,67005r,2631l8090,62756c3328,57092,,45255,,34232,,22408,3835,10775,9703,5098l22854,xe" fillcolor="black" stroked="f" strokeweight="0">
                    <v:stroke miterlimit="83231f" joinstyle="miter"/>
                    <v:formulas/>
                    <v:path arrowok="t" o:connecttype="segments" textboxrect="0,0,22854,69636"/>
                  </v:shape>
                  <v:shape id="Shape 10840" o:spid="_x0000_s1803" style="position:absolute;left:56172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" adj="0,,0" path="m18212,r813,203l19025,60896v,4865,1613,5868,9601,5969l28626,68389r-27915,l711,66865v4242,-101,5664,-406,7176,-1320c9512,64643,10325,62319,10325,58979r,-45835c10325,9919,9411,8395,7290,8395v-1016,,-2743,419,-4560,1104c2324,9715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841" o:spid="_x0000_s1804" style="position:absolute;left:19672;width:19672;height:69722;visibility:visible;mso-wrap-style:square;v-text-anchor:top" coordsize="19672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" adj="0,,0" path="m153,c10274,,17551,6083,17551,14364v,6883,-3530,11138,-13550,16497c16231,39967,19672,44920,19672,52718v,5207,-1946,9477,-5408,12445l,69722,,66605r864,375c7442,66980,11989,62408,11989,55842v,-5664,-2426,-9309,-9817,-14567l,39685,,28134r1067,898l1968,28435v5766,-3848,8611,-8407,8611,-14173c10579,10776,9490,7918,7541,5932l,3082,,50,153,xe" fillcolor="black" stroked="f" strokeweight="0">
                    <v:stroke miterlimit="83231f" joinstyle="miter"/>
                    <v:formulas/>
                    <v:path arrowok="t" o:connecttype="segments" textboxrect="0,0,19672,69722"/>
                  </v:shape>
                  <v:shape id="Shape 10842" o:spid="_x0000_s1805" style="position:absolute;left:173901;top:1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" adj="0,,0" path="m22860,r,2556l13070,10771c10843,16260,9703,24430,9703,35148v,21044,4458,31865,13157,31865l22860,69641v-5867,,-11024,-2425,-14770,-6883c3340,57094,,45258,,34234,,22410,3835,10777,9703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0843" o:spid="_x0000_s1806" style="position:absolute;left:146145;width:22866;height:69799;visibility:visible;mso-wrap-style:square;v-text-anchor:top" coordsize="22866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" adj="0,,0" path="m413,c13659,,22866,14262,22866,35001v,12243,-3848,23978,-9715,29540c9519,68085,5162,69799,6,69799r-6,-3l,67165r6,5c8706,67170,13151,56350,13151,35204,13151,14071,8604,2629,108,2629l,2719,,160,413,xe" fillcolor="black" stroked="f" strokeweight="0">
                    <v:stroke miterlimit="83231f" joinstyle="miter"/>
                    <v:formulas/>
                    <v:path arrowok="t" o:connecttype="segments" textboxrect="0,0,22866,69799"/>
                  </v:shape>
                  <v:shape id="Shape 10844" o:spid="_x0000_s1807" style="position:absolute;left:196761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" adj="0,,0" path="m406,c13652,,22860,14262,22860,35001v,12243,-3848,23978,-9703,29540c9500,68085,5156,69799,,69799l,67170v8699,,13157,-10820,13157,-31966c13157,14071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75" o:spid="_x0000_s1808" style="width:17.5pt;height:5.6pt;mso-position-horizontal-relative:char;mso-position-vertical-relative:line" coordsize="222148,71425">
                  <v:shape id="Shape 10846" o:spid="_x0000_s1809" style="position:absolute;left:2629;top:60011;width:18821;height:11414;visibility:visible;mso-wrap-style:square;v-text-anchor:top" coordsize="18821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" adj="0,,0" path="m18821,r,6024l13864,8679c10195,9944,5969,10753,305,11414l,9395,18821,xe" fillcolor="black" stroked="f" strokeweight="0">
                    <v:stroke miterlimit="83231f" joinstyle="miter"/>
                    <v:formulas/>
                    <v:path arrowok="t" o:connecttype="segments" textboxrect="0,0,18821,11414"/>
                  </v:shape>
                  <v:shape id="Shape 10847" o:spid="_x0000_s1810" style="position:absolute;top:813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" adj="0,,0" path="m21044,r406,203l21450,3624,20231,2832v-2934,,-5461,1118,-7175,3137c10922,8598,9309,14668,9309,20447v,6013,1213,10919,3388,14321l21450,39833r,3348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848" o:spid="_x0000_s1811" style="position:absolute;left:51016;top:5406;width:22104;height:64975;visibility:visible;mso-wrap-style:square;v-text-anchor:top" coordsize="22104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" adj="0,,0" path="m22104,r,5828l21976,5891c16818,10860,13303,17410,11938,25049v3188,-1918,5312,-3058,7196,-3718l22104,20897r,4799l21044,25150v-3543,,-6680,915,-8801,2528c10224,29202,9411,32021,9411,37177v,7843,1365,14145,3843,18487l22104,61320r,3655l7087,58336c2731,53281,,44378,,35577,,22014,5969,10482,16891,2697l22104,xe" fillcolor="black" stroked="f" strokeweight="0">
                    <v:stroke miterlimit="83231f" joinstyle="miter"/>
                    <v:formulas/>
                    <v:path arrowok="t" o:connecttype="segments" textboxrect="0,0,22104,64975"/>
                  </v:shape>
                  <v:shape id="Shape 10849" o:spid="_x0000_s1812" style="position:absolute;left:21450;top:1015;width:21946;height:65020;visibility:visible;mso-wrap-style:square;v-text-anchor:top" coordsize="21946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" adj="0,,0" path="m,l15666,7803v3956,5047,6280,12181,6280,20531c21946,41987,15773,54522,5258,62205l,65020,,58996r767,-383c6014,53515,9855,46686,11925,38444l,42978,,39631r407,235c4039,39866,7785,38545,10617,36120v1118,-915,1524,-1829,1524,-3849l12141,28334v,-8496,-1140,-14922,-3380,-19224l,3421,,xe" fillcolor="black" stroked="f" strokeweight="0">
                    <v:stroke miterlimit="83231f" joinstyle="miter"/>
                    <v:formulas/>
                    <v:path arrowok="t" o:connecttype="segments" textboxrect="0,0,21946,65020"/>
                  </v:shape>
                  <v:shape id="Shape 10850" o:spid="_x0000_s1813" style="position:absolute;left:105270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" adj="0,,0" path="m5563,v3035,,5664,2629,5664,5766c11227,8712,8598,11227,5461,11227,2527,11227,,8712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851" o:spid="_x0000_s1814" style="position:absolute;left:73120;top:25895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" adj="0,,0" path="m2788,c14421,,21799,8217,21799,21158v,13957,-8699,23571,-21247,23571l,44485,,40830r1670,1067c8744,41897,12694,35725,12694,24587v,-6324,-1264,-11306,-3615,-14706l,5207,,407,2788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852" o:spid="_x0000_s1815" style="position:absolute;left:126936;top:5406;width:22098;height:64971;visibility:visible;mso-wrap-style:square;v-text-anchor:top" coordsize="22098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" adj="0,,0" path="m22098,r,5829l21971,5890c16812,10859,13297,17409,11938,25048v3188,-1917,5312,-3057,7195,-3718l22098,20896r,4803l21031,25150v-3530,,-6667,914,-8788,2527c10211,29201,9398,32021,9398,37177v,7842,1368,14144,3848,18486l22098,61323r,3648l7074,58335c2731,53280,,44378,,35577,,22013,5956,10481,16891,2696l22098,xe" fillcolor="black" stroked="f" strokeweight="0">
                    <v:stroke miterlimit="83231f" joinstyle="miter"/>
                    <v:formulas/>
                    <v:path arrowok="t" o:connecttype="segments" textboxrect="0,0,22098,64971"/>
                  </v:shape>
                  <v:shape id="Shape 10853" o:spid="_x0000_s1816" style="position:absolute;left:73120;width:19767;height:11234;visibility:visible;mso-wrap-style:square;v-text-anchor:top" coordsize="19767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" adj="0,,0" path="m19577,r190,1625l,11234,,5406,5629,2494c9461,1241,13811,508,19577,xe" fillcolor="black" stroked="f" strokeweight="0">
                    <v:stroke miterlimit="83231f" joinstyle="miter"/>
                    <v:formulas/>
                    <v:path arrowok="t" o:connecttype="segments" textboxrect="0,0,19767,11234"/>
                  </v:shape>
                  <v:shape id="Shape 10854" o:spid="_x0000_s1817" style="position:absolute;left:149035;top:25895;width:21806;height:44729;visibility:visible;mso-wrap-style:square;v-text-anchor:top" coordsize="21806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" adj="0,,0" path="m2781,c14414,,21806,8217,21806,21158v,13957,-8700,23571,-21247,23571l,44483,,40834r1664,1063c8750,41897,12700,35725,12700,24587v,-6324,-1267,-11306,-3621,-14706l,5210,,407,2781,xe" fillcolor="black" stroked="f" strokeweight="0">
                    <v:stroke miterlimit="83231f" joinstyle="miter"/>
                    <v:formulas/>
                    <v:path arrowok="t" o:connecttype="segments" textboxrect="0,0,21806,44729"/>
                  </v:shape>
                  <v:shape id="Shape 10855" o:spid="_x0000_s1818" style="position:absolute;left:177140;top:813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" adj="0,,0" path="m21133,c31661,,39853,7798,39853,17920v,7886,-3950,15570,-12954,24968l9919,60706r24168,c38646,60706,39954,59779,43701,54026r1308,495l39446,68389,,68389,,67170,18009,48057c26505,39052,31153,29642,31153,21755,31153,13246,25387,7493,16891,7493,9919,7493,6274,10719,2223,20638l102,20129c1816,12954,3328,9715,6566,6286,10313,2235,15570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856" o:spid="_x0000_s1819" style="position:absolute;left:149035;width:19774;height:11235;visibility:visible;mso-wrap-style:square;v-text-anchor:top" coordsize="19774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" adj="0,,0" path="m19571,r203,1625l,11235,,5406,5624,2494c9455,1241,13805,508,19571,xe" fillcolor="black" stroked="f" strokeweight="0">
                    <v:stroke miterlimit="83231f" joinstyle="miter"/>
                    <v:formulas/>
                    <v:path arrowok="t" o:connecttype="segments" textboxrect="0,0,19774,112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79" o:spid="_x0000_s1820" style="width:9.3pt;height:5.5pt;mso-position-horizontal-relative:char;mso-position-vertical-relative:line" coordsize="117894,69799">
                  <v:shape id="Shape 10858" o:spid="_x0000_s1821" style="position:absolute;left:5466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859" o:spid="_x0000_s1822" style="position:absolute;left:78550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" adj="0,,0" path="m19672,r,3027l19024,2782c12649,2782,8090,6935,8090,12802v,2826,908,5404,2941,8009l19672,28093r,11534l15786,36767c9918,41517,7683,45771,7683,52248v,4401,1289,8068,3540,10635l19672,66543r,3125l19418,69749c8001,69749,,62866,,53061,,46191,2222,43041,13157,34748,2527,25451,609,22505,609,15926,609,11323,2657,7329,6083,4485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860" o:spid="_x0000_s1823" style="position:absolute;width:45022;height:68389;visibility:visible;mso-wrap-style:square;v-text-anchor:top" coordsize="45022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" adj="0,,0" path="m21146,c31661,,39865,7785,39865,17907v,7887,-3949,15583,-12953,24981l9919,60693r24181,c38646,60693,39967,59779,43701,54026r1321,495l39459,68389,,68389,,67170,18009,48044c26505,39040,31153,29642,31153,21755,31153,13246,25388,7493,16891,7493,9919,7493,6274,10719,2236,20638l102,20130c1829,12954,3340,9715,6579,6274,10325,2235,15583,,21146,xe" fillcolor="black" stroked="f" strokeweight="0">
                    <v:stroke miterlimit="83231f" joinstyle="miter"/>
                    <v:formulas/>
                    <v:path arrowok="t" o:connecttype="segments" textboxrect="0,0,45022,68389"/>
                  </v:shape>
                  <v:shape id="Shape 10861" o:spid="_x0000_s1824" style="position:absolute;left:9822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" adj="0,,0" path="m152,c10274,,17552,6083,17552,14364v,6883,-3544,11138,-13551,16497c16243,39967,19672,44920,19672,52705v,5213,-1946,9487,-5410,12457l,69718,,66593r864,374c7429,66967,11989,62408,11989,55842v,-5664,-2438,-9309,-9817,-14567l,39677,,28144r1054,888l1981,28423v5766,-3836,8585,-8395,8585,-14161c10566,10770,9480,7912,7536,5928l,3077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83" o:spid="_x0000_s1825" style="width:17.3pt;height:5.6pt;mso-position-horizontal-relative:char;mso-position-vertical-relative:line" coordsize="219418,71018">
                  <v:shape id="Shape 10863" o:spid="_x0000_s1826" style="position:absolute;left:106273;top:59487;width:11240;height:11214;visibility:visible;mso-wrap-style:square;v-text-anchor:top" coordsize="11240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" adj="0,,0" path="m5576,v3035,,5664,2629,5664,5766c11240,8699,8611,11214,5474,11214,2527,11214,,8699,,5766,,2629,2527,,5576,xe" fillcolor="black" stroked="f" strokeweight="0">
                    <v:stroke miterlimit="83231f" joinstyle="miter"/>
                    <v:formulas/>
                    <v:path arrowok="t" o:connecttype="segments" textboxrect="0,0,11240,11214"/>
                  </v:shape>
                  <v:shape id="Shape 10864" o:spid="_x0000_s1827" style="position:absolute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" adj="0,,0" path="m5969,l43396,r,1613l21958,67780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65" o:spid="_x0000_s1828" style="position:absolute;left:128854;top:1219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" adj="0,,0" path="m20129,v9310,,15787,5651,15787,13856c35916,19317,33375,23063,26403,27813v4445,1918,6376,3137,8395,5359c37732,36309,39344,41072,39344,46228v,6769,-2628,12636,-7378,16789c27216,67170,19215,69799,11430,69799,4344,69799,,67564,,64033,,61912,1524,60490,3835,60490v1727,,3455,699,6477,2527c14059,65443,16078,66154,18821,66154v7480,,13246,-6578,13246,-15075c32067,44094,28118,38328,21844,36106,19431,35192,17094,35001,11125,35001r,-1321c17996,31255,20841,29731,23863,26695v2540,-2527,4064,-6159,4064,-9804c27927,10515,23368,6071,16789,6071,10426,6071,5867,9398,1715,16789l203,16383c2426,10312,3950,7683,6972,4953,10617,1702,15075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866" o:spid="_x0000_s1829" style="position:absolute;left:52934;top:1219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" adj="0,,0" path="m20142,v9297,,15774,5651,15774,13856c35916,19317,33388,23063,26403,27813v4458,1918,6376,3137,8395,5359c37744,36309,39357,41072,39357,46228v,6769,-2629,12636,-7378,16789c27216,67170,19228,69799,11430,69799,4356,69799,,67564,,64033,,61912,1524,60490,3848,60490v1714,,3442,699,6464,2527c14059,65443,16091,66154,18821,66154v7480,,13246,-6578,13246,-15075c32067,44094,28130,38328,21856,36106,19418,35192,17107,35001,11138,35001r,-1321c18009,31255,20853,29731,23876,26695v2527,-2527,4051,-6159,4051,-9804c27927,10515,23381,6071,16789,6071,10426,6071,5880,9398,1727,16789l216,16383c2425,10312,3950,7683,6985,4953,10630,1702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867" o:spid="_x0000_s1830" style="position:absolute;left:178346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" adj="0,,0" path="m40157,r915,711l37236,9715v-305,699,-711,902,-2337,902l15075,10617r-4242,8611c22771,21349,28537,23660,32982,28130v5054,5055,6972,9691,6972,16993c39954,52807,37833,58560,33185,63132v-5055,5156,-12332,7886,-20828,7886c4763,71018,,68580,,64745,,62205,1422,60998,4356,60998v2121,,4445,1016,7684,3340c15075,66561,16789,67272,18821,67272v7887,,14059,-7595,14059,-17298c32880,39954,27521,33681,15888,29934,11747,28626,7683,27915,4457,27915l3239,27114r114,-507l14376,2629r21133,c37643,2629,38646,2134,40157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87" o:spid="_x0000_s1831" style="width:13.25pt;height:5.6pt;mso-position-horizontal-relative:char;mso-position-vertical-relative:line" coordsize="168491,71425">
                  <v:shape id="Shape 10869" o:spid="_x0000_s1832" style="position:absolute;left:2629;top:60012;width:18809;height:11413;visibility:visible;mso-wrap-style:square;v-text-anchor:top" coordsize="18809,11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" adj="0,,0" path="m18809,r,6023l13851,8678c10185,9943,5963,10752,292,11413l,9394,18809,xe" fillcolor="black" stroked="f" strokeweight="0">
                    <v:stroke miterlimit="83231f" joinstyle="miter"/>
                    <v:formulas/>
                    <v:path arrowok="t" o:connecttype="segments" textboxrect="0,0,18809,11413"/>
                  </v:shape>
                  <v:shape id="Shape 10870" o:spid="_x0000_s1833" style="position:absolute;top:813;width:21438;height:44412;visibility:visible;mso-wrap-style:square;v-text-anchor:top" coordsize="21438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" adj="0,,0" path="m21031,r407,203l21438,3623,20219,2832v-2922,,-5449,1118,-7176,3137c10922,8598,9297,14668,9297,20447v,6013,1216,10919,3392,14321l21438,39833r,3348l18199,44412c7277,44412,,36220,,23876,,10223,9004,,21031,xe" fillcolor="black" stroked="f" strokeweight="0">
                    <v:stroke miterlimit="83231f" joinstyle="miter"/>
                    <v:formulas/>
                    <v:path arrowok="t" o:connecttype="segments" textboxrect="0,0,21438,44412"/>
                  </v:shape>
                  <v:shape id="Shape 10871" o:spid="_x0000_s1834" style="position:absolute;left:51003;top:5405;width:22104;height:64975;visibility:visible;mso-wrap-style:square;v-text-anchor:top" coordsize="22104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" adj="0,,0" path="m22104,r,5830l21979,5891c16821,10860,13310,17410,11950,25049v3182,-1918,5306,-3058,7190,-3718l22104,20897r,4800l21044,25151v-3544,,-6681,914,-8801,2527c10223,29202,9411,32021,9411,37178v,7842,1365,14144,3843,18486l22104,61320r,3655l7086,58336c2730,53281,,44378,,35577,,22014,5969,10482,16891,2697l22104,xe" fillcolor="black" stroked="f" strokeweight="0">
                    <v:stroke miterlimit="83231f" joinstyle="miter"/>
                    <v:formulas/>
                    <v:path arrowok="t" o:connecttype="segments" textboxrect="0,0,22104,64975"/>
                  </v:shape>
                  <v:shape id="Shape 10872" o:spid="_x0000_s1835" style="position:absolute;left:21438;top:1015;width:21958;height:65020;visibility:visible;mso-wrap-style:square;v-text-anchor:top" coordsize="21958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" adj="0,,0" path="m,l15672,7803v3959,5047,6286,12181,6286,20531c21958,41987,15773,54522,5258,62205l,65020,,58997r769,-384c6014,53515,9855,46686,11925,38444l,42978,,39631r406,235c4039,39866,7785,38545,10617,36120v1118,-915,1524,-1829,1524,-3849l12141,28334v,-8496,-1137,-14922,-3375,-19224l,3421,,xe" fillcolor="black" stroked="f" strokeweight="0">
                    <v:stroke miterlimit="83231f" joinstyle="miter"/>
                    <v:formulas/>
                    <v:path arrowok="t" o:connecttype="segments" textboxrect="0,0,21958,65020"/>
                  </v:shape>
                  <v:shape id="Shape 10873" o:spid="_x0000_s1836" style="position:absolute;left:105270;top:59080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" adj="0,,0" path="m5550,v3035,,5664,2629,5664,5766c11214,8712,8585,11227,5449,11227,2515,11227,,8712,,5766,,2629,2515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874" o:spid="_x0000_s1837" style="position:absolute;left:73108;top:25895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" adj="0,,0" path="m2787,c14420,,21799,8217,21799,21158v,13957,-8687,23571,-21247,23571l,44485,,40830r1670,1067c8756,41897,12693,35725,12693,24587v,-6324,-1263,-11306,-3614,-14706l,5207,,408,2787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875" o:spid="_x0000_s1838" style="position:absolute;left:129146;top:859;width:19685;height:69766;visibility:visible;mso-wrap-style:square;v-text-anchor:top" coordsize="19685,69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" adj="0,,0" path="m19685,r,3036l19025,2786c12649,2786,8090,6939,8090,12806v,2826,911,5407,2948,8016l19685,28110r,11535l15786,36784c9919,41534,7696,45788,7696,52265v,4395,1289,8062,3539,10630l19685,66564r,3120l19431,69766c7988,69766,,62882,,53065,,46194,2223,43045,13157,34765,2540,25455,610,22522,610,15930,610,11333,2658,7339,6083,4494l19685,xe" fillcolor="black" stroked="f" strokeweight="0">
                    <v:stroke miterlimit="83231f" joinstyle="miter"/>
                    <v:formulas/>
                    <v:path arrowok="t" o:connecttype="segments" textboxrect="0,0,19685,69766"/>
                  </v:shape>
                  <v:shape id="Shape 10876" o:spid="_x0000_s1839" style="position:absolute;left:73108;width:19780;height:11236;visibility:visible;mso-wrap-style:square;v-text-anchor:top" coordsize="19780,11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" adj="0,,0" path="m19577,r203,1625l,11236,,5405,5629,2494c9461,1241,13811,508,19577,xe" fillcolor="black" stroked="f" strokeweight="0">
                    <v:stroke miterlimit="83231f" joinstyle="miter"/>
                    <v:formulas/>
                    <v:path arrowok="t" o:connecttype="segments" textboxrect="0,0,19780,11236"/>
                  </v:shape>
                  <v:shape id="Shape 10877" o:spid="_x0000_s1840" style="position:absolute;left:148832;top:813;width:19659;height:69730;visibility:visible;mso-wrap-style:square;v-text-anchor:top" coordsize="19659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" adj="0,,0" path="m140,c10261,,17538,6083,17538,14364v,6883,-3530,11138,-13550,16497c16230,39967,19659,44933,19659,52718v,5207,-1946,9480,-5408,12452l,69730,,66610r851,370c7429,66980,11989,62408,11989,55842v,-5652,-2439,-9309,-9830,-14567l,39691,,28157r1054,888l1968,28435v5766,-3848,8586,-8394,8586,-14173c10554,10776,9471,7918,7528,5932l,3082,,46,140,xe" fillcolor="black" stroked="f" strokeweight="0">
                    <v:stroke miterlimit="83231f" joinstyle="miter"/>
                    <v:formulas/>
                    <v:path arrowok="t" o:connecttype="segments" textboxrect="0,0,19659,6973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91" o:spid="_x0000_s1841" style="width:17.5pt;height:5.55pt;mso-position-horizontal-relative:char;mso-position-vertical-relative:line" coordsize="222148,70612">
                  <v:shape id="Shape 10879" o:spid="_x0000_s1842" style="position:absolute;left:2629;top:59202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" adj="0,,0" path="m18809,r,6022l13857,8674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880" o:spid="_x0000_s1843" style="position:absolute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" adj="0,,0" path="m21044,r393,196l21437,3623,20218,2832v-2921,,-5448,1118,-7175,3137c10922,8598,9296,14668,9296,20447v,6013,1217,10919,3393,14321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881" o:spid="_x0000_s1844" style="position:absolute;left:53238;top:59205;width:18809;height:11407;visibility:visible;mso-wrap-style:square;v-text-anchor:top" coordsize="18809,114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" adj="0,,0" path="m18809,r,6018l13851,8672c10185,9937,5963,10747,292,11407l,9388,18809,xe" fillcolor="black" stroked="f" strokeweight="0">
                    <v:stroke miterlimit="83231f" joinstyle="miter"/>
                    <v:formulas/>
                    <v:path arrowok="t" o:connecttype="segments" textboxrect="0,0,18809,11407"/>
                  </v:shape>
                  <v:shape id="Shape 10882" o:spid="_x0000_s1845" style="position:absolute;left:21437;top:196;width:21958;height:65028;visibility:visible;mso-wrap-style:square;v-text-anchor:top" coordsize="21958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" adj="0,,0" path="m,l15673,7810v3958,5046,6285,12180,6285,20531c21958,41993,15786,54528,5258,62212l,65028,,59006r775,-387c6020,53522,9861,46692,11938,38450l,42985,,39637r407,235c4039,39872,7785,38552,10630,36126v1105,-915,1511,-1829,1511,-3848l12141,28341v,-8497,-1137,-14923,-3375,-19225l,3427,,xe" fillcolor="black" stroked="f" strokeweight="0">
                    <v:stroke miterlimit="83231f" joinstyle="miter"/>
                    <v:formulas/>
                    <v:path arrowok="t" o:connecttype="segments" textboxrect="0,0,21958,65028"/>
                  </v:shape>
                  <v:shape id="Shape 10883" o:spid="_x0000_s1846" style="position:absolute;left:50609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" adj="0,,0" path="m21031,r406,202l21437,3616,20231,2832v-2934,,-5461,1118,-7188,3137c10922,8598,9296,14668,9296,20447v,6013,1217,10919,3394,14321l21437,39826r,3356l18199,44412c7277,44412,,36220,,23876,,10223,9004,,21031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884" o:spid="_x0000_s1847" style="position:absolute;left:105270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" adj="0,,0" path="m5550,v3035,,5664,2629,5664,5766c11214,8712,8585,11227,5448,11227,2527,11227,,8712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885" o:spid="_x0000_s1848" style="position:absolute;left:125501;top:1422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" adj="0,,0" path="m5969,l43396,r,1613l21958,67780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86" o:spid="_x0000_s1849" style="position:absolute;left:72047;top:202;width:21958;height:65020;visibility:visible;mso-wrap-style:square;v-text-anchor:top" coordsize="21958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" adj="0,,0" path="m,l15667,7803v3961,5047,6291,12181,6291,20532c21958,41987,15786,54522,5258,62206l,65020,,59002r780,-389c6026,53516,9868,46686,11938,38444l,42979,,39624r419,242c4051,39866,7798,38545,10617,36120v1118,-915,1525,-1829,1525,-3849l12142,28335v,-8497,-1137,-14923,-3374,-19225l,3413,,xe" fillcolor="black" stroked="f" strokeweight="0">
                    <v:stroke miterlimit="83231f" joinstyle="miter"/>
                    <v:formulas/>
                    <v:path arrowok="t" o:connecttype="segments" textboxrect="0,0,21958,65020"/>
                  </v:shape>
                  <v:shape id="Shape 10887" o:spid="_x0000_s1850" style="position:absolute;left:177127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" adj="0,,0" path="m21146,c31661,,39853,7798,39853,17920v,7886,-3937,15570,-12942,24968l9919,60706r24168,c38646,60706,39954,59779,43701,54026r1320,495l39446,68389,,68389,,67170,18009,48057c26505,39052,31166,29642,31166,21755,31166,13246,25400,7493,16904,7493,9919,7493,6274,10719,2235,20638l114,20129c1816,12954,3340,9715,6579,6286,10312,2235,15583,,21146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95" o:spid="_x0000_s1851" style="width:17.2pt;height:5.65pt;mso-position-horizontal-relative:char;mso-position-vertical-relative:line" coordsize="218402,71818">
                  <v:shape id="Shape 10889" o:spid="_x0000_s1852" style="position:absolute;left:2629;top:60409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" adj="0,,0" path="m18802,r,6024l13851,8674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0890" o:spid="_x0000_s1853" style="position:absolute;top:1207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" adj="0,,0" path="m21031,r400,199l21431,3620,20219,2832v-2934,,-5461,1118,-7176,3137c10922,8598,9297,14668,9297,20447v,6013,1212,10919,3386,14321l21431,39837r,3346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891" o:spid="_x0000_s1854" style="position:absolute;left:53226;top:60409;width:18815;height:11410;visibility:visible;mso-wrap-style:square;v-text-anchor:top" coordsize="18815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" adj="0,,0" path="m18815,r,6019l13857,8675c10192,9940,5969,10750,305,11410l,9391,18815,xe" fillcolor="black" stroked="f" strokeweight="0">
                    <v:stroke miterlimit="83231f" joinstyle="miter"/>
                    <v:formulas/>
                    <v:path arrowok="t" o:connecttype="segments" textboxrect="0,0,18815,11410"/>
                  </v:shape>
                  <v:shape id="Shape 10892" o:spid="_x0000_s1855" style="position:absolute;left:21431;top:1406;width:21965;height:65027;visibility:visible;mso-wrap-style:square;v-text-anchor:top" coordsize="21965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" adj="0,,0" path="m,l15673,7807v3961,5046,6292,12180,6292,20531c21965,41990,15780,54525,5264,62209l,65027,,59003r775,-387c6020,53519,9862,46689,11932,38447l,42984,,39637r400,232c4045,39869,7792,38548,10624,36123v1117,-915,1511,-1829,1511,-3848l12135,28338v,-8497,-1137,-14923,-3374,-19225l,3421,,xe" fillcolor="black" stroked="f" strokeweight="0">
                    <v:stroke miterlimit="83231f" joinstyle="miter"/>
                    <v:formulas/>
                    <v:path arrowok="t" o:connecttype="segments" textboxrect="0,0,21965,65027"/>
                  </v:shape>
                  <v:shape id="Shape 10893" o:spid="_x0000_s1856" style="position:absolute;left:50597;top:120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" adj="0,,0" path="m21044,r400,199l21444,3620,20231,2832v-2934,,-5461,1118,-7188,3137c10922,8598,9309,14668,9309,20447v,6013,1213,10919,3388,14321l21444,39830r,3350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894" o:spid="_x0000_s1857" style="position:absolute;left:105258;top:59474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" adj="0,,0" path="m5562,v3036,,5664,2629,5664,5766c11226,8712,8598,11227,5461,11227,2527,11227,,8712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0895" o:spid="_x0000_s1858" style="position:absolute;left:72041;top:1406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" adj="0,,0" path="m,l15667,7807v3957,5046,6285,12180,6285,20531c21952,41990,15792,54525,5251,62209l,65022,,59003r775,-387c6023,53519,9868,46689,11944,38447l,42981,,39630r413,239c4058,39869,7791,38548,10623,36123v1105,-915,1512,-1829,1512,-3848l12135,28338v,-8497,-1137,-14923,-3374,-19225l,3421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0896" o:spid="_x0000_s1859" style="position:absolute;left:134709;top:1207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" adj="0,,0" path="m18212,r800,203l19012,60896v,4865,1626,5868,9614,5969l28626,68389r-27914,l712,66865v4254,-101,5664,-406,7175,-1308c9513,64643,10313,62319,10313,58979r,-45822c10313,9919,9411,8407,7277,8407v-1003,,-2730,407,-4546,1093c2337,9715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897" o:spid="_x0000_s1860" style="position:absolute;left:177318;width:41084;height:71018;visibility:visible;mso-wrap-style:square;v-text-anchor:top" coordsize="41084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" adj="0,,0" path="m40170,r914,698l37236,9703v-305,711,-711,914,-2337,914l15087,10617r-4254,8598c22758,21336,28536,23660,32982,28130v5067,5055,6985,9691,6985,16980c39967,52807,37846,58560,33197,63119v-5067,5169,-12344,7899,-20853,7899c4763,71018,,68580,,64732,,62205,1435,60985,4356,60985v2120,,4457,1029,7696,3353c15087,66561,16802,67272,18821,67272v7900,,14059,-7595,14059,-17310c32880,39954,27521,33680,15887,29934,11734,28626,7696,27915,4457,27915l3239,27102r101,-508l14376,2629r21133,c37629,2629,38646,2134,40170,xe" fillcolor="black" stroked="f" strokeweight="0">
                    <v:stroke miterlimit="83231f" joinstyle="miter"/>
                    <v:formulas/>
                    <v:path arrowok="t" o:connecttype="segments" textboxrect="0,0,41084,71018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29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799" o:spid="_x0000_s1861" style="width:13.35pt;height:7.2pt;mso-position-horizontal-relative:char;mso-position-vertical-relative:line" coordsize="169431,91161">
                  <v:shape id="Shape 10901" o:spid="_x0000_s1862" style="position:absolute;top:22581;width:24035;height:68580;visibility:visible;mso-wrap-style:square;v-text-anchor:top" coordsize="24035,68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" adj="0,,0" path="m21044,r2991,559l24035,5391,20041,2819v-4661,,-7493,3544,-7493,9500l12548,12637v,9702,4254,16281,10325,16281l24035,28397r,2439l22466,31445v-609,,-1917,-101,-3848,-292l16701,30937v-2731,813,-6071,4356,-6071,6376c10630,38938,13157,39840,18517,40056r5518,252l24035,47847r-4401,-197c16574,47409,13716,47079,12052,46723,7798,51791,7087,53099,7087,55423v,4458,5867,7379,14770,7379l24035,62376r,4035l17501,68580c7899,68580,,64122,,58763,,55016,2743,51676,9919,46418,5779,44399,4559,43180,4559,41059v,-2019,1308,-4051,4661,-6985c9817,33579,11646,31852,13564,30036,6883,26683,4153,22860,4153,16485,4153,7264,11646,,21044,xe" fillcolor="black" stroked="f" strokeweight="0">
                    <v:stroke miterlimit="83231f" joinstyle="miter"/>
                    <v:formulas/>
                    <v:path arrowok="t" o:connecttype="segments" textboxrect="0,0,24035,68580"/>
                  </v:shape>
                  <v:shape id="Shape 10902" o:spid="_x0000_s1863" style="position:absolute;left:24035;top:62889;width:19780;height:26103;visibility:visible;mso-wrap-style:square;v-text-anchor:top" coordsize="19780,261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" adj="0,,0" path="m,l7537,345v7481,304,12243,4546,12243,10820c19780,15013,18053,18252,14205,21388l,26103,,22068,11671,19788v3353,-1717,5277,-4165,5277,-7086c16948,9044,13608,7736,4401,7736l,7539,,xe" fillcolor="black" stroked="f" strokeweight="0">
                    <v:stroke miterlimit="83231f" joinstyle="miter"/>
                    <v:formulas/>
                    <v:path arrowok="t" o:connecttype="segments" textboxrect="0,0,19780,26103"/>
                  </v:shape>
                  <v:shape id="Shape 10903" o:spid="_x0000_s1864" style="position:absolute;left:129070;top:23864;width:17799;height:45762;visibility:visible;mso-wrap-style:square;v-text-anchor:top" coordsize="17799,45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" adj="0,,0" path="m17799,r,2506l10939,5208c9169,7130,8033,10038,7480,13982r10319,l17799,17220r-10522,c7480,23392,8192,26732,10008,30568r7791,5192l17799,45762,5093,40158c1819,36238,,30574,,23595,,15290,2718,8114,7480,3974l17799,xe" fillcolor="black" stroked="f" strokeweight="0">
                    <v:stroke miterlimit="83231f" joinstyle="miter"/>
                    <v:formulas/>
                    <v:path arrowok="t" o:connecttype="segments" textboxrect="0,0,17799,45762"/>
                  </v:shape>
                  <v:shape id="Shape 10904" o:spid="_x0000_s1865" style="position:absolute;left:76835;top:23584;width:47536;height:46533;visibility:visible;mso-wrap-style:square;v-text-anchor:top" coordsize="4753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" adj="0,,0" path="m,l14770,r,32982c14770,37224,18009,40665,21946,40665v3048,,6172,-1219,8902,-3441c32271,36119,32779,34684,32779,31864r,-23761c32779,3035,31560,2019,25298,1727l25298,,41275,r,34684c41275,39344,42380,40462,47041,40462r495,l47536,41884v-5156,1410,-8788,2528,-13843,4547l33274,46215r,-8382l28931,42177v-2731,2730,-6681,4356,-10414,4356c11125,46533,6274,41377,6274,33375r,-25488c6274,3238,4864,1727,,1410l,xe" fillcolor="black" stroked="f" strokeweight="0">
                    <v:stroke miterlimit="83231f" joinstyle="miter"/>
                    <v:formulas/>
                    <v:path arrowok="t" o:connecttype="segments" textboxrect="0,0,47536,46533"/>
                  </v:shape>
                  <v:shape id="Shape 10905" o:spid="_x0000_s1866" style="position:absolute;left:24035;top:23139;width:20682;height:30278;visibility:visible;mso-wrap-style:square;v-text-anchor:top" coordsize="20682,302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" adj="0,,0" path="m,l5099,953r2235,800c9354,2464,10878,2756,12897,2756r7785,l20682,6706r-8395,c13710,9957,14205,12268,14205,15215v,5054,-1511,8598,-4851,11430l,30278,,27839,4372,25880c5686,24286,6420,21984,6420,19152,6420,15215,5213,10554,3385,7011l,4832,,xe" fillcolor="black" stroked="f" strokeweight="0">
                    <v:stroke miterlimit="83231f" joinstyle="miter"/>
                    <v:formulas/>
                    <v:path arrowok="t" o:connecttype="segments" textboxrect="0,0,20682,30278"/>
                  </v:shape>
                  <v:shape id="Shape 10906" o:spid="_x0000_s1867" style="position:absolute;left:49708;width:24079;height:69113;visibility:visible;mso-wrap-style:square;v-text-anchor:top" coordsize="24079,691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" adj="0,,0" path="m16091,r394,216l16485,60604v,5563,1219,6566,7594,6985l24079,69113r-23876,l203,67589v6376,-507,7785,-1828,7785,-7289l7988,12052c7988,7303,6972,5880,3734,5880l610,6083,,6083,,4470c6972,2743,10820,1727,16091,xe" fillcolor="black" stroked="f" strokeweight="0">
                    <v:stroke miterlimit="83231f" joinstyle="miter"/>
                    <v:formulas/>
                    <v:path arrowok="t" o:connecttype="segments" textboxrect="0,0,24079,69113"/>
                  </v:shape>
                  <v:shape id="Shape 10907" o:spid="_x0000_s1868" style="position:absolute;left:146869;top:52515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" adj="0,,0" path="m20936,r1626,711c18307,11633,10725,17602,1111,17602l,17112,,7109r5264,3508c11728,10617,16084,7696,20936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0908" o:spid="_x0000_s1869" style="position:absolute;left:146869;top:22581;width:20631;height:18504;visibility:visible;mso-wrap-style:square;v-text-anchor:top" coordsize="20631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" adj="0,,0" path="m3334,v5258,,9918,2121,12954,5753c18815,9004,19818,11925,20631,18504l,18504,,15266r10319,c8998,6477,6572,3632,400,3632l,3790,,1284,3334,xe" fillcolor="black" stroked="f" strokeweight="0">
                    <v:stroke miterlimit="83231f" joinstyle="miter"/>
                    <v:formulas/>
                    <v:path arrowok="t" o:connecttype="segments" textboxrect="0,0,20631,1850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03" o:spid="_x0000_s1870" style="width:17.25pt;height:5.6pt;mso-position-horizontal-relative:char;mso-position-vertical-relative:line" coordsize="218910,71018">
                  <v:shape id="Shape 10910" o:spid="_x0000_s1871" style="position:absolute;left:105067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" adj="0,,0" path="m5563,v3035,,5664,2629,5664,5753c11227,8687,8598,11214,5461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911" o:spid="_x0000_s1872" style="position:absolute;left:125717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" adj="0,,0" path="m22866,r,2554l13076,10767c10852,16253,9715,24419,9715,35138v,21044,4445,31877,13145,31877l22866,67010r,2631l22860,69644v-5867,,-11024,-2438,-14770,-6883c3340,57097,,45260,,34236,,22387,3848,10754,9715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912" o:spid="_x0000_s1873" style="position:absolute;left:50609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" adj="0,,0" path="m40158,r914,711l37224,9715v-292,699,-699,902,-2324,902l15075,10617r-4255,8611c22758,21349,28524,23660,32982,28118v5055,5054,6972,9715,6972,17005c39954,52807,37833,58560,33185,63132v-5054,5143,-12344,7886,-20841,7886c4750,71018,,68580,,64744,,62205,1422,60998,4356,60998v2121,,4445,1016,7684,3328c15075,66548,16802,67272,18821,67272v7887,,14059,-7595,14059,-17298c32880,39967,27521,33680,15888,29934,11735,28626,7696,27915,4458,27915l3239,27114r101,-507l14364,2629r21145,c37630,2629,38646,2121,40158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913" o:spid="_x0000_s1874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" adj="0,,0" path="m40157,r915,711l37224,9715v-305,699,-711,902,-2324,902l15075,10617r-4242,8611c22758,21349,28537,23660,32982,28118v5054,5054,6972,9715,6972,17005c39954,52807,37833,58560,33185,63132v-5067,5143,-12344,7886,-20841,7886c4763,71018,,68580,,64744,,62205,1422,60998,4356,60998v2121,,4445,1016,7684,3328c15075,66548,16789,67272,18821,67272v7887,,14059,-7595,14059,-17298c32880,39967,27508,33680,15875,29934,11735,28626,7683,27915,4458,27915l3238,27114r102,-507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914" o:spid="_x0000_s1875" style="position:absolute;left:179565;top:1267;width:19679;height:69751;visibility:visible;mso-wrap-style:square;v-text-anchor:top" coordsize="19679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" adj="0,,0" path="m19679,r,3023l19012,2771c12649,2771,8090,6924,8090,12791v,2833,911,5414,2948,8019l19679,28079r,11553l15773,36756c9906,41519,7696,45761,7696,52238v,4400,1286,8067,3534,10634l19679,66535r,3133l19418,69751c7988,69751,,62868,,53050,,46167,2223,43030,13145,34750,2527,25441,610,22494,610,15928,610,11325,2658,7331,6083,4487l19679,xe" fillcolor="black" stroked="f" strokeweight="0">
                    <v:stroke miterlimit="83231f" joinstyle="miter"/>
                    <v:formulas/>
                    <v:path arrowok="t" o:connecttype="segments" textboxrect="0,0,19679,69751"/>
                  </v:shape>
                  <v:shape id="Shape 10915" o:spid="_x0000_s1876" style="position:absolute;left:148584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" adj="0,,0" path="m400,c13646,,22866,14262,22866,35001v,12230,-3848,23965,-9715,29540l,69797,,67165,9834,59111v2202,-5352,3317,-13346,3317,-23919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0916" o:spid="_x0000_s1877" style="position:absolute;left:199244;top:1219;width:19666;height:69716;visibility:visible;mso-wrap-style:square;v-text-anchor:top" coordsize="19666,697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" adj="0,,0" path="m146,c10268,,17545,6058,17545,14364v,6871,-3543,11125,-13551,16484c16237,39954,19666,44907,19666,52692v,5207,-1946,9484,-5410,12459l,69716,,66583r857,371c7436,66954,11983,62408,11983,55829v,-5664,-2426,-9296,-9818,-14554l,39681,,28127r1061,893l1975,28423v5753,-3848,8585,-8408,8585,-14161c10560,10769,9474,7909,7528,5921l,3072,,48,146,xe" fillcolor="black" stroked="f" strokeweight="0">
                    <v:stroke miterlimit="83231f" joinstyle="miter"/>
                    <v:formulas/>
                    <v:path arrowok="t" o:connecttype="segments" textboxrect="0,0,19666,6971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07" o:spid="_x0000_s1878" style="width:17.45pt;height:5.55pt;mso-position-horizontal-relative:char;mso-position-vertical-relative:line" coordsize="221336,70612">
                  <v:shape id="Shape 10918" o:spid="_x0000_s1879" style="position:absolute;top:22894;width:16180;height:29404;visibility:visible;mso-wrap-style:square;v-text-anchor:top" coordsize="16180,29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" adj="0,,0" path="m16180,r,5585l4039,22927r12141,l16180,29404,,29404,,22927,16180,xe" fillcolor="black" stroked="f" strokeweight="0">
                    <v:stroke miterlimit="83231f" joinstyle="miter"/>
                    <v:formulas/>
                    <v:path arrowok="t" o:connecttype="segments" textboxrect="0,0,16180,29404"/>
                  </v:shape>
                  <v:shape id="Shape 10919" o:spid="_x0000_s1880" style="position:absolute;left:52832;top:5399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" adj="0,,0" path="m22104,r,5835l21976,5898c16818,10867,13303,17417,11938,25056v3188,-1924,5312,-3064,7196,-3723l22104,20902r,4801l21044,25158v-3544,,-6680,901,-8801,2527c10223,29196,9411,32028,9411,37184v,7836,1365,14136,3843,18476l22104,61314r,3655l7087,58330c2730,53275,,44385,,35571,,22021,5969,10489,16891,2691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920" o:spid="_x0000_s1881" style="position:absolute;left:16180;top:813;width:30353;height:68390;visibility:visible;mso-wrap-style:square;v-text-anchor:top" coordsize="30353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" adj="0,,0" path="m15583,r4458,l20041,45009r10312,l30353,51486r-10312,l20041,68390r-7798,l12243,51486,,51486,,45009r12141,l12141,10325,,27667,,22082,15583,xe" fillcolor="black" stroked="f" strokeweight="0">
                    <v:stroke miterlimit="83231f" joinstyle="miter"/>
                    <v:formulas/>
                    <v:path arrowok="t" o:connecttype="segments" textboxrect="0,0,30353,68390"/>
                  </v:shape>
                  <v:shape id="Shape 10921" o:spid="_x0000_s1882" style="position:absolute;left:107086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" adj="0,,0" path="m5562,v3036,,5665,2629,5665,5753c11227,8699,8598,11227,5461,11227,2527,11227,,8699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922" o:spid="_x0000_s1883" style="position:absolute;left:74936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" adj="0,,0" path="m2788,c14421,,21800,8192,21800,21145v,13945,-8700,23572,-21248,23572l,44472,,40818r1670,1067c8744,41885,12694,35712,12694,24574v,-6318,-1264,-11296,-3615,-14695l,5207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923" o:spid="_x0000_s1884" style="position:absolute;left:177940;top:2223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" adj="0,,0" path="m5969,l43396,r,1613l21958,67767r-6578,l35408,7493r-21946,c7887,7493,6071,8814,1714,15685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924" o:spid="_x0000_s1885" style="position:absolute;left:136538;top:813;width:28626;height:68390;visibility:visible;mso-wrap-style:square;v-text-anchor:top" coordsize="28626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" adj="0,,0" path="m18212,r800,203l19012,60897v,4851,1626,5867,9614,5968l28626,68390r-27915,l711,66865v4242,-101,5664,-418,7176,-1320c9512,64643,10312,62306,10312,58979r,-45834c10312,9906,9411,8382,7290,8382v-1016,,-2743,406,-4560,1118c2324,9703,1219,10122,,10617l,9208,18212,xe" fillcolor="black" stroked="f" strokeweight="0">
                    <v:stroke miterlimit="83231f" joinstyle="miter"/>
                    <v:formulas/>
                    <v:path arrowok="t" o:connecttype="segments" textboxrect="0,0,28626,68390"/>
                  </v:shape>
                  <v:shape id="Shape 10925" o:spid="_x0000_s1886" style="position:absolute;left:74936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" adj="0,,0" path="m19577,r191,1626l,11234,,5399,5629,2492c9461,1241,13811,508,19577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11" o:spid="_x0000_s1887" style="width:17.25pt;height:5.55pt;mso-position-horizontal-relative:char;mso-position-vertical-relative:line" coordsize="219113,70612">
                  <v:shape id="Shape 10927" o:spid="_x0000_s1888" style="position:absolute;left:2629;top:59198;width:18821;height:11414;visibility:visible;mso-wrap-style:square;v-text-anchor:top" coordsize="18821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" adj="0,,0" path="m18821,r,6024l13864,8679c10195,9944,5969,10753,305,11414l,9395,18821,xe" fillcolor="black" stroked="f" strokeweight="0">
                    <v:stroke miterlimit="83231f" joinstyle="miter"/>
                    <v:formulas/>
                    <v:path arrowok="t" o:connecttype="segments" textboxrect="0,0,18821,11414"/>
                  </v:shape>
                  <v:shape id="Shape 10928" o:spid="_x0000_s1889" style="position:absolute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" adj="0,,0" path="m21044,r406,203l21450,3624,20231,2832v-2934,,-5461,1118,-7175,3137c10922,8598,9309,14668,9309,20434v,6020,1213,10929,3388,14332l21450,39833r,3348l18212,44412c7290,44412,,36220,,23863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929" o:spid="_x0000_s1890" style="position:absolute;left:48794;top:2207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" adj="0,,0" path="m16186,r,5594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930" o:spid="_x0000_s1891" style="position:absolute;left:21450;top:203;width:21946;height:65020;visibility:visible;mso-wrap-style:square;v-text-anchor:top" coordsize="21946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" adj="0,,0" path="m,l15666,7803v3956,5047,6280,12181,6280,20531c21946,41987,15773,54522,5258,62205l,65020,,58996r767,-383c6014,53515,9855,46686,11925,38444l,42978,,39631r407,235c4039,39866,7785,38545,10617,36120v1118,-915,1524,-1829,1524,-3849l12141,28334v,-8496,-1140,-14922,-3380,-19224l,3421,,xe" fillcolor="black" stroked="f" strokeweight="0">
                    <v:stroke miterlimit="83231f" joinstyle="miter"/>
                    <v:formulas/>
                    <v:path arrowok="t" o:connecttype="segments" textboxrect="0,0,21946,65020"/>
                  </v:shape>
                  <v:shape id="Shape 10931" o:spid="_x0000_s1892" style="position:absolute;left:10527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" adj="0,,0" path="m5563,v3035,,5664,2629,5664,5753c11227,8699,8598,11227,5461,11227,2527,11227,,8699,,5753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932" o:spid="_x0000_s1893" style="position:absolute;left:179768;top:50;width:19672;height:69761;visibility:visible;mso-wrap-style:square;v-text-anchor:top" coordsize="19672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" adj="0,,0" path="m19672,r,3031l19012,2782c12637,2782,8090,6922,8090,12802v,2826,911,5407,2948,8014l19672,28084r,11537l15786,36767c9919,41529,7684,45771,7684,52248v,4401,1292,8068,3545,10635l19672,66542r,3138l19418,69761c7988,69761,,62878,,53061,,46178,2223,43041,13145,34760,2527,25439,610,22505,610,15926,610,11329,2658,7335,6083,4490l19672,xe" fillcolor="black" stroked="f" strokeweight="0">
                    <v:stroke miterlimit="83231f" joinstyle="miter"/>
                    <v:formulas/>
                    <v:path arrowok="t" o:connecttype="segments" textboxrect="0,0,19672,69761"/>
                  </v:shape>
                  <v:shape id="Shape 10933" o:spid="_x0000_s1894" style="position:absolute;left:134722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" adj="0,,0" path="m18212,r813,203l19025,60896v,4852,1613,5868,9601,5969l28626,68389r-27915,l711,66865v4242,-101,5664,-406,7176,-1308c9500,64643,10312,62319,10312,58979r,-45822c10312,9919,9411,8395,7290,8395v-1016,,-2743,406,-4560,1105c2324,9703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934" o:spid="_x0000_s1895" style="position:absolute;left:64980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" adj="0,,0" path="m15577,r4445,l20022,45009r10325,l30347,51486r-10325,l20022,68389r-7786,l12236,51486,,51486,,45009r12135,l12135,10325,,27667,,22072,15577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v:shape id="Shape 10935" o:spid="_x0000_s1896" style="position:absolute;left:199441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" adj="0,,0" path="m152,c10274,,17551,6071,17551,14364v,6870,-3543,11125,-13551,16497c16230,39967,19672,44920,19672,52705v,5207,-1946,9484,-5410,12459l,69730,,66593r864,374c7442,66967,11989,62408,11989,55842v,-5664,-2426,-9309,-9805,-14567l,39671,,28134r1067,898l1968,28435v5779,-3848,8611,-8407,8611,-14173c10579,10776,9490,7919,7541,5932l,3082,,50,152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15" o:spid="_x0000_s1897" style="width:9.4pt;height:5.5pt;mso-position-horizontal-relative:char;mso-position-vertical-relative:line" coordsize="119317,69799">
                  <v:shape id="Shape 10937" o:spid="_x0000_s1898" style="position:absolute;left:5334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" adj="0,,0" path="m5575,v3023,,5652,2629,5652,5753c11227,8699,8598,11227,5474,11227,2527,11227,,8699,,5753,,2629,2527,,5575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938" o:spid="_x0000_s1899" style="position:absolute;left:72771;top:22055;width:16199;height:29431;visibility:visible;mso-wrap-style:square;v-text-anchor:top" coordsize="16199,294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" adj="0,,0" path="m16199,r,5612l4064,22954r12135,l16199,29431,,29431,,22954,16199,xe" fillcolor="black" stroked="f" strokeweight="0">
                    <v:stroke miterlimit="83231f" joinstyle="miter"/>
                    <v:formulas/>
                    <v:path arrowok="t" o:connecttype="segments" textboxrect="0,0,16199,29431"/>
                  </v:shape>
                  <v:shape id="Shape 10939" o:spid="_x0000_s1900" style="position:absolute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" adj="0,,0" path="m20130,v9309,,15786,5651,15786,13856c35916,19329,33388,23076,26403,27813v4458,1930,6376,3150,8395,5359c37732,36322,39357,41072,39357,46228v,6782,-2629,12636,-7378,16789c27216,67170,19228,69799,11430,69799,4356,69799,,67564,,64021,,61913,1524,60490,3848,60490v1727,,3429,711,6477,2527c14059,65443,16091,66154,18809,66154v7493,,13258,-6566,13258,-15075c32067,44107,28130,38341,21857,36119,19419,35204,17107,35001,11125,35001r,-1321c18009,31255,20841,29743,23876,26708v2527,-2540,4039,-6172,4039,-9817c27915,10516,23368,6071,16790,6071,10414,6071,5867,9398,1727,16789l216,16383c2426,10325,3950,7696,6985,4966,10630,1714,15088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940" o:spid="_x0000_s1901" style="position:absolute;left:88970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" adj="0,,0" path="m15564,r4458,l20022,45009r10325,l30347,51486r-10325,l20022,68389r-7786,l12236,51486,,51486,,45009r12135,l12135,10325,,27667,,22055,15564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19" o:spid="_x0000_s1902" style="width:17.45pt;height:5.55pt;mso-position-horizontal-relative:char;mso-position-vertical-relative:line" coordsize="221539,70599">
                  <v:shape id="Shape 10942" o:spid="_x0000_s1903" style="position:absolute;left:49809;top:22091;width:16173;height:29383;visibility:visible;mso-wrap-style:square;v-text-anchor:top" coordsize="16173,293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" adj="0,,0" path="m16173,r,5570l4039,22918r12134,l16173,29383,,29383,,22918,16173,xe" fillcolor="black" stroked="f" strokeweight="0">
                    <v:stroke miterlimit="83231f" joinstyle="miter"/>
                    <v:formulas/>
                    <v:path arrowok="t" o:connecttype="segments" textboxrect="0,0,16173,29383"/>
                  </v:shape>
                  <v:shape id="Shape 10943" o:spid="_x0000_s1904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" adj="0,,0" path="m5969,l43396,r,1613l21958,67767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944" o:spid="_x0000_s1905" style="position:absolute;left:106273;top:58268;width:11240;height:11214;visibility:visible;mso-wrap-style:square;v-text-anchor:top" coordsize="11240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" adj="0,,0" path="m5576,v3035,,5664,2629,5664,5753c11240,8687,8611,11214,5474,11214,2527,11214,,8687,,5753,,2629,2527,,5576,xe" fillcolor="black" stroked="f" strokeweight="0">
                    <v:stroke miterlimit="83231f" joinstyle="miter"/>
                    <v:formulas/>
                    <v:path arrowok="t" o:connecttype="segments" textboxrect="0,0,11240,11214"/>
                  </v:shape>
                  <v:shape id="Shape 10945" o:spid="_x0000_s1906" style="position:absolute;left:125717;top:22072;width:16186;height:29401;visibility:visible;mso-wrap-style:square;v-text-anchor:top" coordsize="16186,29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" adj="0,,0" path="m16186,r,5588l4051,22936r12135,l16186,29401,,29401,,22936,16186,xe" fillcolor="black" stroked="f" strokeweight="0">
                    <v:stroke miterlimit="83231f" joinstyle="miter"/>
                    <v:formulas/>
                    <v:path arrowok="t" o:connecttype="segments" textboxrect="0,0,16186,29401"/>
                  </v:shape>
                  <v:shape id="Shape 10946" o:spid="_x0000_s1907" style="position:absolute;left:65983;width:30359;height:68377;visibility:visible;mso-wrap-style:square;v-text-anchor:top" coordsize="3035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" adj="0,,0" path="m15589,r4445,l20034,45009r10325,l30359,51473r-10325,l20034,68377r-7785,l12249,51473,,51473,,45009r12135,l12135,10312,,27661,,22091,15589,xe" fillcolor="black" stroked="f" strokeweight="0">
                    <v:stroke miterlimit="83231f" joinstyle="miter"/>
                    <v:formulas/>
                    <v:path arrowok="t" o:connecttype="segments" textboxrect="0,0,30359,68377"/>
                  </v:shape>
                  <v:shape id="Shape 10947" o:spid="_x0000_s1908" style="position:absolute;left:180772;top:59184;width:18828;height:11415;visibility:visible;mso-wrap-style:square;v-text-anchor:top" coordsize="18828,1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" adj="0,,0" path="m18828,r,6032l13865,8686c10198,9951,5976,10761,318,11415l,9396,18828,xe" fillcolor="black" stroked="f" strokeweight="0">
                    <v:stroke miterlimit="83231f" joinstyle="miter"/>
                    <v:formulas/>
                    <v:path arrowok="t" o:connecttype="segments" textboxrect="0,0,18828,11415"/>
                  </v:shape>
                  <v:shape id="Shape 10948" o:spid="_x0000_s1909" style="position:absolute;left:178143;width:21457;height:44399;visibility:visible;mso-wrap-style:square;v-text-anchor:top" coordsize="21457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" adj="0,,0" path="m21057,r400,199l21457,3615,20231,2819v-2921,,-5461,1118,-7175,3137c10935,8585,9322,14656,9322,20421v,6020,1213,10929,3386,14333l21457,39824r,3345l18212,44399c7290,44399,,36208,,23863,,10211,9004,,21057,xe" fillcolor="black" stroked="f" strokeweight="0">
                    <v:stroke miterlimit="83231f" joinstyle="miter"/>
                    <v:formulas/>
                    <v:path arrowok="t" o:connecttype="segments" textboxrect="0,0,21457,44399"/>
                  </v:shape>
                  <v:shape id="Shape 10949" o:spid="_x0000_s1910" style="position:absolute;left:141903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" adj="0,,0" path="m15577,r4457,l20034,45009r10313,l30347,51473r-10313,l20034,68377r-7785,l12249,51473,,51473,,45009r12135,l12135,10312,,27661,,22072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950" o:spid="_x0000_s1911" style="position:absolute;left:199599;top:199;width:21939;height:65017;visibility:visible;mso-wrap-style:square;v-text-anchor:top" coordsize="21939,650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" adj="0,,0" path="m,l15661,7800v3954,5044,6278,12175,6278,20525c21939,41977,15780,54512,5252,62208l,65017,,58985r762,-380c6010,53509,9855,46683,11932,38447l,42970,,39625r400,231c4045,39856,7779,38536,10623,36110v1105,-914,1512,-1829,1512,-3848l12135,28325v,-8497,-1140,-14923,-3380,-19225l,3416,,xe" fillcolor="black" stroked="f" strokeweight="0">
                    <v:stroke miterlimit="83231f" joinstyle="miter"/>
                    <v:formulas/>
                    <v:path arrowok="t" o:connecttype="segments" textboxrect="0,0,21939,650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23" o:spid="_x0000_s1912" style="width:13.55pt;height:5.55pt;mso-position-horizontal-relative:char;mso-position-vertical-relative:line" coordsize="172250,70599">
                  <v:shape id="Shape 10952" o:spid="_x0000_s1913" style="position:absolute;left:54254;top:59188;width:18815;height:11411;visibility:visible;mso-wrap-style:square;v-text-anchor:top" coordsize="18815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" adj="0,,0" path="m18815,r,6034l13859,8682c10192,9948,5969,10757,305,11411l,9392,18815,xe" fillcolor="black" stroked="f" strokeweight="0">
                    <v:stroke miterlimit="83231f" joinstyle="miter"/>
                    <v:formulas/>
                    <v:path arrowok="t" o:connecttype="segments" textboxrect="0,0,18815,11411"/>
                  </v:shape>
                  <v:shape id="Shape 10953" o:spid="_x0000_s1914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" adj="0,,0" path="m5981,l43396,r,1613l21958,67767r-6578,l35408,7493r-21946,c7887,7493,6083,8801,1727,15672l,14872,5981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954" o:spid="_x0000_s1915" style="position:absolute;left:51626;width:21444;height:44399;visibility:visible;mso-wrap-style:square;v-text-anchor:top" coordsize="21444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" adj="0,,0" path="m21044,r400,199l21444,3607,20231,2819v-2934,,-5461,1118,-7176,3137c10922,8585,9309,14656,9309,20421v,6020,1213,10929,3386,14333l21444,39824r,3349l18212,44399c7289,44399,,36208,,23863,,10211,8991,,21044,xe" fillcolor="black" stroked="f" strokeweight="0">
                    <v:stroke miterlimit="83231f" joinstyle="miter"/>
                    <v:formulas/>
                    <v:path arrowok="t" o:connecttype="segments" textboxrect="0,0,21444,44399"/>
                  </v:shape>
                  <v:shape id="Shape 10955" o:spid="_x0000_s1916" style="position:absolute;left:106286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" adj="0,,0" path="m5563,v3035,,5664,2629,5664,5753c11227,8687,8598,11214,5461,11214,2515,11214,,8687,,5753,,2629,2515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956" o:spid="_x0000_s1917" style="position:absolute;left:125717;top:22063;width:16193;height:29410;visibility:visible;mso-wrap-style:square;v-text-anchor:top" coordsize="16193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" adj="0,,0" path="m16193,r,5597l4051,22946r12142,l16193,29410,,29410,,22946,16193,xe" fillcolor="black" stroked="f" strokeweight="0">
                    <v:stroke miterlimit="83231f" joinstyle="miter"/>
                    <v:formulas/>
                    <v:path arrowok="t" o:connecttype="segments" textboxrect="0,0,16193,29410"/>
                  </v:shape>
                  <v:shape id="Shape 10957" o:spid="_x0000_s1918" style="position:absolute;left:73069;top:199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" adj="0,,0" path="m,l15667,7800v3958,5044,6285,12175,6285,20525c21952,41977,15780,54512,5264,62208l,65022,,58989r769,-384c6017,53509,9862,46683,11932,38447l,42974,,39625r400,231c4045,39856,7792,38536,10624,36110v1117,-914,1511,-1829,1511,-3848l12135,28325v,-8497,-1137,-14923,-3374,-19225l,3408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0958" o:spid="_x0000_s1919" style="position:absolute;left:141910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" adj="0,,0" path="m15570,r4457,l20027,45009r10313,l30340,51473r-10313,l20027,68377r-7784,l12243,51473,,51473,,45009r12141,l12141,10312,,27660,,22063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27" o:spid="_x0000_s1920" style="width:16.85pt;height:5.6pt;mso-position-horizontal-relative:char;mso-position-vertical-relative:line" coordsize="213944,71425">
                  <v:shape id="Shape 10960" o:spid="_x0000_s1921" style="position:absolute;left:2629;top:60015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" adj="0,,0" path="m18809,r,6022l13857,8674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961" o:spid="_x0000_s1922" style="position:absolute;top:813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" adj="0,,0" path="m21044,r393,196l21437,3623,20218,2832v-2921,,-5448,1118,-7175,3137c10922,8598,9296,14668,9296,20434v,6020,1217,10929,3393,14332l21437,39833r,3348l18199,44412c7277,44412,,36220,,23863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962" o:spid="_x0000_s1923" style="position:absolute;left:53238;top:60017;width:18809;height:11407;visibility:visible;mso-wrap-style:square;v-text-anchor:top" coordsize="18809,114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" adj="0,,0" path="m18809,r,6018l13851,8672c10185,9937,5963,10747,292,11407l,9388,18809,xe" fillcolor="black" stroked="f" strokeweight="0">
                    <v:stroke miterlimit="83231f" joinstyle="miter"/>
                    <v:formulas/>
                    <v:path arrowok="t" o:connecttype="segments" textboxrect="0,0,18809,11407"/>
                  </v:shape>
                  <v:shape id="Shape 10963" o:spid="_x0000_s1924" style="position:absolute;left:21437;top:1009;width:21958;height:65028;visibility:visible;mso-wrap-style:square;v-text-anchor:top" coordsize="21958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" adj="0,,0" path="m,l15673,7810v3958,5046,6285,12180,6285,20531c21958,41993,15786,54528,5258,62212l,65028,,59006r775,-387c6020,53522,9861,46692,11938,38450l,42985,,39637r407,235c4039,39872,7785,38552,10630,36126v1105,-915,1511,-1829,1511,-3848l12141,28341v,-8496,-1137,-14923,-3375,-19225l,3427,,xe" fillcolor="black" stroked="f" strokeweight="0">
                    <v:stroke miterlimit="83231f" joinstyle="miter"/>
                    <v:formulas/>
                    <v:path arrowok="t" o:connecttype="segments" textboxrect="0,0,21958,65028"/>
                  </v:shape>
                  <v:shape id="Shape 10964" o:spid="_x0000_s1925" style="position:absolute;left:50609;top:813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" adj="0,,0" path="m21031,r406,202l21437,3616,20231,2832v-2934,,-5461,1118,-7188,3137c10922,8598,9296,14668,9296,20434v,6020,1217,10929,3394,14332l21437,39826r,3356l18199,44412c7277,44412,,36220,,23863,,10223,9004,,21031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965" o:spid="_x0000_s1926" style="position:absolute;left:105270;top:59080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" adj="0,,0" path="m5550,v3035,,5664,2629,5664,5753c11214,8699,8585,11227,5448,11227,2527,11227,,8699,,5753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966" o:spid="_x0000_s1927" style="position:absolute;left:126924;top:5410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" adj="0,,0" path="m22104,r,5828l21982,5887c16821,10856,13303,17406,11938,25045v3188,-1918,5312,-3058,7196,-3718l22104,20893r,4800l21044,25147v-3544,,-6668,914,-8801,2527c10211,29198,9411,32017,9411,37174v,7842,1365,14141,3843,18480l22104,61304r,3667l7074,58332c2743,53264,,44374,,35573,,22010,5969,10478,16904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967" o:spid="_x0000_s1928" style="position:absolute;left:72047;top:1015;width:21958;height:65020;visibility:visible;mso-wrap-style:square;v-text-anchor:top" coordsize="21958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" adj="0,,0" path="m,l15667,7803v3961,5047,6291,12181,6291,20532c21958,41987,15786,54522,5258,62206l,65020,,59002r780,-389c6026,53516,9868,46686,11938,38444l,42979,,39624r419,242c4051,39866,7798,38545,10617,36120v1118,-915,1525,-1829,1525,-3849l12142,28335v,-8497,-1137,-14923,-3374,-19225l,3413,,xe" fillcolor="black" stroked="f" strokeweight="0">
                    <v:stroke miterlimit="83231f" joinstyle="miter"/>
                    <v:formulas/>
                    <v:path arrowok="t" o:connecttype="segments" textboxrect="0,0,21958,65020"/>
                  </v:shape>
                  <v:shape id="Shape 10968" o:spid="_x0000_s1929" style="position:absolute;left:149028;top:25895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" adj="0,,0" path="m2787,c14421,,21799,8204,21799,21146v,13957,-8699,23583,-21247,23583l,44485,,40818r1670,1067c8744,41885,12693,35725,12693,24587v,-6324,-1267,-11306,-3619,-14706l,5207,,407,2787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969" o:spid="_x0000_s1930" style="position:absolute;left:185318;top:813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" adj="0,,0" path="m18212,r813,203l19025,60896v,4852,1613,5868,9601,5969l28626,68389r-27915,l711,66865v4255,-101,5665,-406,7176,-1308c9512,64643,10325,62319,10325,58979r,-45822c10325,9919,9423,8395,7290,8395v-1016,,-2731,406,-4560,1105c2337,9703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970" o:spid="_x0000_s1931" style="position:absolute;left:149028;width:19780;height:11237;visibility:visible;mso-wrap-style:square;v-text-anchor:top" coordsize="19780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" adj="0,,0" path="m19577,r203,1625l,11237,,5410,5631,2494c9461,1241,13811,508,19577,xe" fillcolor="black" stroked="f" strokeweight="0">
                    <v:stroke miterlimit="83231f" joinstyle="miter"/>
                    <v:formulas/>
                    <v:path arrowok="t" o:connecttype="segments" textboxrect="0,0,19780,1123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31" o:spid="_x0000_s1932" style="width:17.45pt;height:5.65pt;mso-position-horizontal-relative:char;mso-position-vertical-relative:line" coordsize="221424,71818">
                  <v:shape id="Shape 10972" o:spid="_x0000_s1933" style="position:absolute;left:2629;top:60409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" adj="0,,0" path="m18802,r,6024l13851,8674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0973" o:spid="_x0000_s1934" style="position:absolute;top:1207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" adj="0,,0" path="m21031,r400,199l21431,3620,20219,2832v-2934,,-5461,1118,-7176,3137c10922,8598,9297,14668,9297,20434v,6020,1212,10929,3386,14332l21431,39837r,3346l18199,44412c7277,44412,,36220,,23863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974" o:spid="_x0000_s1935" style="position:absolute;left:105258;top:59474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" adj="0,,0" path="m5562,v3036,,5664,2629,5664,5753c11226,8699,8598,11227,5461,11227,2527,11227,,8699,,5753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0975" o:spid="_x0000_s1936" style="position:absolute;left:126924;top:5798;width:22104;height:64976;visibility:visible;mso-wrap-style:square;v-text-anchor:top" coordsize="22104,649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" adj="0,,0" path="m22104,r,5830l21975,5892c16814,10861,13297,17411,11925,25050v3187,-1917,5312,-3057,7196,-3718l22104,20896r,4808l21031,25152v-3531,,-6668,914,-8788,2527c10211,29203,9410,32022,9410,37179v,7842,1366,14141,3844,18480l22104,61309r,3667l7074,58337c2730,53270,,44380,,35578,,22015,5956,10483,16891,2698l22104,xe" fillcolor="black" stroked="f" strokeweight="0">
                    <v:stroke miterlimit="83231f" joinstyle="miter"/>
                    <v:formulas/>
                    <v:path arrowok="t" o:connecttype="segments" textboxrect="0,0,22104,64976"/>
                  </v:shape>
                  <v:shape id="Shape 10976" o:spid="_x0000_s1937" style="position:absolute;left:21431;top:1406;width:21965;height:65027;visibility:visible;mso-wrap-style:square;v-text-anchor:top" coordsize="21965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" adj="0,,0" path="m,l15673,7807v3961,5046,6292,12180,6292,20531c21965,41990,15780,54525,5264,62209l,65027,,59003r775,-387c6020,53519,9862,46689,11932,38447l,42984,,39637r400,232c4045,39869,7792,38548,10624,36123v1117,-915,1511,-1829,1511,-3848l12135,28338v,-8497,-1137,-14923,-3374,-19225l,3421,,xe" fillcolor="black" stroked="f" strokeweight="0">
                    <v:stroke miterlimit="83231f" joinstyle="miter"/>
                    <v:formulas/>
                    <v:path arrowok="t" o:connecttype="segments" textboxrect="0,0,21965,65027"/>
                  </v:shape>
                  <v:shape id="Shape 10977" o:spid="_x0000_s1938" style="position:absolute;left:50813;width:41059;height:71018;visibility:visible;mso-wrap-style:square;v-text-anchor:top" coordsize="41059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" adj="0,,0" path="m40158,r901,698l37211,9703v-292,711,-698,914,-2311,914l15062,10617r-4254,8598c22746,21336,28524,23660,32957,28118v5067,5054,6984,9703,6984,16992c39941,52807,37821,58560,33172,63119v-5067,5156,-12344,7899,-20840,7899c4750,71018,,68580,,64732,,62205,1410,60985,4331,60985v2133,,4458,1029,7696,3341c15062,66548,16789,67272,18809,67272v7886,,14046,-7595,14046,-17310c32855,39954,27508,33680,15875,29934,11722,28626,7684,27915,4432,27915l3226,27102r101,-508l14351,2629r21133,c37617,2629,38621,2121,40158,xe" fillcolor="black" stroked="f" strokeweight="0">
                    <v:stroke miterlimit="83231f" joinstyle="miter"/>
                    <v:formulas/>
                    <v:path arrowok="t" o:connecttype="segments" textboxrect="0,0,41059,71018"/>
                  </v:shape>
                  <v:shape id="Shape 10978" o:spid="_x0000_s1939" style="position:absolute;left:149028;top:26289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" adj="0,,0" path="m2775,c14408,,21799,8204,21799,21146v,13957,-8711,23583,-21246,23583l,44485,,40818r1670,1067c8744,41885,12694,35725,12694,24587v,-6324,-1267,-11306,-3621,-14706l,5213,,406,2775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979" o:spid="_x0000_s1940" style="position:absolute;left:177533;top:5804;width:22092;height:64965;visibility:visible;mso-wrap-style:square;v-text-anchor:top" coordsize="22092,649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" adj="0,,0" path="m22092,r,5827l21969,5887c16808,10856,13291,17406,11926,25045v3187,-1918,5311,-3058,7195,-3718l22092,20893r,4799l21031,25146v-3531,,-6668,915,-8801,2528c10211,29198,9398,32017,9398,37173v,7842,1369,14142,3848,18480l22092,61303r,3662l7086,58332c2731,53264,,44374,,35573,,22010,5969,10478,16891,2693l22092,xe" fillcolor="black" stroked="f" strokeweight="0">
                    <v:stroke miterlimit="83231f" joinstyle="miter"/>
                    <v:formulas/>
                    <v:path arrowok="t" o:connecttype="segments" textboxrect="0,0,22092,64965"/>
                  </v:shape>
                  <v:shape id="Shape 10980" o:spid="_x0000_s1941" style="position:absolute;left:149028;top:394;width:19780;height:11234;visibility:visible;mso-wrap-style:square;v-text-anchor:top" coordsize="19780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" adj="0,,0" path="m19565,r215,1625l,11234,,5404,5623,2494c9455,1241,13805,508,19565,xe" fillcolor="black" stroked="f" strokeweight="0">
                    <v:stroke miterlimit="83231f" joinstyle="miter"/>
                    <v:formulas/>
                    <v:path arrowok="t" o:connecttype="segments" textboxrect="0,0,19780,11234"/>
                  </v:shape>
                  <v:shape id="Shape 10981" o:spid="_x0000_s1942" style="position:absolute;left:199625;top:26289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" adj="0,,0" path="m2787,c14421,,21799,8204,21799,21146v,13957,-8686,23583,-21234,23583l,44480,,40818r1670,1067c8757,41885,12694,35725,12694,24587v,-6324,-1261,-11306,-3610,-14706l,5207,,407,2787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982" o:spid="_x0000_s1943" style="position:absolute;left:199625;top:394;width:19780;height:11237;visibility:visible;mso-wrap-style:square;v-text-anchor:top" coordsize="19780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" adj="0,,0" path="m19577,r203,1625l,11237,,5410,5631,2494c9461,1241,13812,508,19577,xe" fillcolor="black" stroked="f" strokeweight="0">
                    <v:stroke miterlimit="83231f" joinstyle="miter"/>
                    <v:formulas/>
                    <v:path arrowok="t" o:connecttype="segments" textboxrect="0,0,19780,11237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29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35" o:spid="_x0000_s1944" style="width:39.35pt;height:7.15pt;mso-position-horizontal-relative:char;mso-position-vertical-relative:line" coordsize="499605,91046">
                  <v:shape id="Shape 10986" o:spid="_x0000_s1945" style="position:absolute;left:52629;top:22579;width:22308;height:47525;visibility:visible;mso-wrap-style:square;v-text-anchor:top" coordsize="22308,475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" adj="0,,0" path="m22308,r,3620l21044,2821c13868,2821,9106,9082,9106,18696v,7176,1626,14262,4458,19520l22308,43993r,3462l22149,47525c9411,47525,,37315,,23662,,16677,2302,10756,6248,6581l22308,xe" fillcolor="black" stroked="f" strokeweight="0">
                    <v:stroke miterlimit="83231f" joinstyle="miter"/>
                    <v:formulas/>
                    <v:path arrowok="t" o:connecttype="segments" textboxrect="0,0,22308,47525"/>
                  </v:shape>
                  <v:shape id="Shape 10987" o:spid="_x0000_s1946" style="position:absolute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" adj="0,,0" path="m14465,r508,305l14973,31051v4649,-6057,8903,-8496,14872,-8496c38037,22555,42278,28029,42278,38646r,20130c42278,65761,42888,66561,48349,67577r,1511l26899,69088r,-1511c32779,66967,33782,65659,33782,58776r,-20028c33782,31661,31255,28029,26200,28029v-3950,,-6985,1714,-11227,6375l14973,58776v,6985,1016,8191,6884,8801l21857,69088,,69088,,67577v5867,-800,6477,-1715,6477,-8801l6477,11138c6477,6782,5664,5982,1308,5982l102,6083r,-1625l2832,3645c8496,2032,11024,1219,14465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v:shape id="Shape 10988" o:spid="_x0000_s1947" style="position:absolute;left:130975;top:23842;width:17812;height:45772;visibility:visible;mso-wrap-style:square;v-text-anchor:top" coordsize="17812,457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" adj="0,,0" path="m17812,r,2515l10952,5214c9182,7136,8045,10048,7493,14004r10319,l17812,17230r-10522,c7493,23414,8191,26729,10020,30577r7792,5205l17812,45772,5099,40168c1822,36248,,30584,,23605,,15312,2730,8137,7493,3983l17812,xe" fillcolor="black" stroked="f" strokeweight="0">
                    <v:stroke miterlimit="83231f" joinstyle="miter"/>
                    <v:formulas/>
                    <v:path arrowok="t" o:connecttype="segments" textboxrect="0,0,17812,45772"/>
                  </v:shape>
                  <v:shape id="Shape 10989" o:spid="_x0000_s1948" style="position:absolute;left:74936;top:22555;width:22308;height:47478;visibility:visible;mso-wrap-style:square;v-text-anchor:top" coordsize="22308,47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" adj="0,,0" path="m57,c12998,,22308,9614,22308,22860v,6985,-2429,13157,-6452,17583l,47478,,44016r1060,701c8655,44717,13202,37846,13202,26403v,-6928,-1493,-12817,-4047,-16975l,3643,,23,57,xe" fillcolor="black" stroked="f" strokeweight="0">
                    <v:stroke miterlimit="83231f" joinstyle="miter"/>
                    <v:formulas/>
                    <v:path arrowok="t" o:connecttype="segments" textboxrect="0,0,22308,47478"/>
                  </v:shape>
                  <v:shape id="Shape 10990" o:spid="_x0000_s1949" style="position:absolute;left:102235;width:24079;height:69088;visibility:visible;mso-wrap-style:square;v-text-anchor:top" coordsize="2407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" adj="0,,0" path="m16078,r407,203l16485,60604v,5550,1219,6566,7594,6973l24079,69088r-23876,l203,67577v6376,-508,7785,-1816,7785,-7277l7988,12040c7988,7290,6972,5880,3747,5880l597,6083,,6083,,4458c6972,2730,10820,1727,16078,xe" fillcolor="black" stroked="f" strokeweight="0">
                    <v:stroke miterlimit="83231f" joinstyle="miter"/>
                    <v:formulas/>
                    <v:path arrowok="t" o:connecttype="segments" textboxrect="0,0,24079,69088"/>
                  </v:shape>
                  <v:shape id="Shape 10991" o:spid="_x0000_s1950" style="position:absolute;left:148787;top:52514;width:22562;height:17590;visibility:visible;mso-wrap-style:square;v-text-anchor:top" coordsize="22562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" adj="0,,0" path="m20936,r1626,686c18307,11633,10712,17590,1111,17590l,17100,,7109r5251,3508c11728,10617,16085,7684,20936,xe" fillcolor="black" stroked="f" strokeweight="0">
                    <v:stroke miterlimit="83231f" joinstyle="miter"/>
                    <v:formulas/>
                    <v:path arrowok="t" o:connecttype="segments" textboxrect="0,0,22562,17590"/>
                  </v:shape>
                  <v:shape id="Shape 10992" o:spid="_x0000_s1951" style="position:absolute;left:173901;top:22555;width:26949;height:68491;visibility:visible;mso-wrap-style:square;v-text-anchor:top" coordsize="26949,684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" adj="0,,0" path="m14961,r609,216l15570,8001,26949,1751r,4940l25895,6071v-4648,,-10325,3644,-10325,6680l15570,37643v,3035,5766,6680,10529,6680l26949,43823r,3152l25794,47549v-4255,,-6681,-1016,-10224,-4344l15570,59080v,6376,1321,7493,8903,7582l24473,68491,,68491,,66764v5956,-597,7074,-1715,7074,-6972l7074,12446c7074,7696,6375,6693,2934,6693l394,6795r,-1626c5956,3442,9500,2121,14961,xe" fillcolor="black" stroked="f" strokeweight="0">
                    <v:stroke miterlimit="83231f" joinstyle="miter"/>
                    <v:formulas/>
                    <v:path arrowok="t" o:connecttype="segments" textboxrect="0,0,26949,68491"/>
                  </v:shape>
                  <v:shape id="Shape 10993" o:spid="_x0000_s1952" style="position:absolute;left:148787;top:22555;width:20631;height:18517;visibility:visible;mso-wrap-style:square;v-text-anchor:top" coordsize="20631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" adj="0,,0" path="m3334,v5258,,9918,2121,12941,5766c18815,9004,19818,11951,20631,18517l,18517,,15291r10319,c8998,6477,6572,3645,400,3645l,3802,,1287,3334,xe" fillcolor="black" stroked="f" strokeweight="0">
                    <v:stroke miterlimit="83231f" joinstyle="miter"/>
                    <v:formulas/>
                    <v:path arrowok="t" o:connecttype="segments" textboxrect="0,0,20631,18517"/>
                  </v:shape>
                  <v:shape id="Shape 10994" o:spid="_x0000_s1953" style="position:absolute;left:423304;top:23842;width:17799;height:45772;visibility:visible;mso-wrap-style:square;v-text-anchor:top" coordsize="17799,457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" adj="0,,0" path="m17799,r,2516l10949,5214c9179,7136,8039,10048,7480,14004r10319,l17799,17230r-10522,c7480,23414,8191,26729,10008,30577r7791,5200l17799,45772,5093,40168c1819,36248,,30584,,23605,,15312,2731,8137,7480,3983l17799,xe" fillcolor="black" stroked="f" strokeweight="0">
                    <v:stroke miterlimit="83231f" joinstyle="miter"/>
                    <v:formulas/>
                    <v:path arrowok="t" o:connecttype="segments" textboxrect="0,0,17799,45772"/>
                  </v:shape>
                  <v:shape id="Shape 10995" o:spid="_x0000_s1954" style="position:absolute;left:224917;top:23571;width:47536;height:46533;visibility:visible;mso-wrap-style:square;v-text-anchor:top" coordsize="4753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" adj="0,,0" path="m,l14757,r,32982c14757,37224,17996,40678,21946,40678v3035,,6172,-1219,8902,-3454c32258,36106,32766,34696,32766,31864r,-23774c32766,3048,31560,2032,25286,1727l25286,,41262,r,34696c41262,39357,42380,40462,47028,40462r508,l47536,41885v-5156,1422,-8801,2540,-13856,4546l33274,46228r,-8395l28931,42189v-2744,2731,-6681,4344,-10427,4344c11125,46533,6261,41364,6261,33375r,-25476c6261,3238,4851,1727,,1422l,xe" fillcolor="black" stroked="f" strokeweight="0">
                    <v:stroke miterlimit="83231f" joinstyle="miter"/>
                    <v:formulas/>
                    <v:path arrowok="t" o:connecttype="segments" textboxrect="0,0,47536,46533"/>
                  </v:shape>
                  <v:shape id="Shape 10996" o:spid="_x0000_s1955" style="position:absolute;left:327749;top:22555;width:39141;height:47549;visibility:visible;mso-wrap-style:square;v-text-anchor:top" coordsize="39141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" adj="0,,0" path="m22162,v8496,,15570,4750,15570,10427c37732,12751,35509,14681,32880,14681v-2133,,-3949,-1829,-4762,-4673l27508,7798c26505,4064,25184,2946,21552,2946v-8192,,-13767,7176,-13767,17603c7785,32182,14262,40272,23470,40272v5765,,9410,-2426,14262,-9525l39141,31674v-3022,5969,-4953,8699,-7683,11125c27813,45936,23774,47549,19228,47549,7988,47549,,38138,,24994,,17005,2832,10122,7899,5677,12040,2032,17196,,22162,xe" fillcolor="black" stroked="f" strokeweight="0">
                    <v:stroke miterlimit="83231f" joinstyle="miter"/>
                    <v:formulas/>
                    <v:path arrowok="t" o:connecttype="segments" textboxrect="0,0,39141,47549"/>
                  </v:shape>
                  <v:shape id="Shape 10997" o:spid="_x0000_s1956" style="position:absolute;left:276225;top:22555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" adj="0,,0" path="m13957,r711,216l14668,8204c21552,1727,24689,,29337,v7493,,11938,5677,11938,15176l41275,38341v,4966,1219,6173,6172,6680l47447,46533r-21044,l26403,45021v5055,-406,6376,-2120,6376,-8496l32779,15380v,-6681,-2426,-9805,-7379,-9805c22060,5575,19825,6795,14973,11328r,28423c14973,43396,16497,44615,21654,45021r,1512l203,46533r,-1512c5372,44615,6477,43205,6477,37440r,-25096c6477,7379,5563,5867,2743,5867l,6286,,4559c5563,2946,9004,1829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0998" o:spid="_x0000_s1957" style="position:absolute;left:200851;top:22555;width:20079;height:46975;visibility:visible;mso-wrap-style:square;v-text-anchor:top" coordsize="20079,46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" adj="0,,0" path="m3188,v9817,,16891,9004,16891,21552c20079,28886,17751,35385,13933,40051l,46975,,43823,7993,39121v2148,-3304,3386,-8012,3386,-13632c11379,19621,10141,14767,7968,11379l,6691,,1751,3188,xe" fillcolor="black" stroked="f" strokeweight="0">
                    <v:stroke miterlimit="83231f" joinstyle="miter"/>
                    <v:formulas/>
                    <v:path arrowok="t" o:connecttype="segments" textboxrect="0,0,20079,46975"/>
                  </v:shape>
                  <v:shape id="Shape 10999" o:spid="_x0000_s1958" style="position:absolute;left:371081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" adj="0,,0" path="m14453,r508,305l14961,31051v4648,-6057,8902,-8496,14871,-8496c38024,22555,42278,28029,42278,38646r,20130c42278,65761,42888,66561,48349,67577r,1511l26899,69088r,-1511c32766,66967,33782,65659,33782,58776r,-20028c33782,31661,31242,28029,26200,28029v-3950,,-6985,1714,-11239,6375l14961,58776v,6985,1016,8191,6883,8801l21844,69088,,69088,,67577v5855,-800,6464,-1715,6464,-8801l6464,11138c6464,6782,5651,5982,1308,5982l89,6083r,-1625l2819,3645c8484,2032,11024,1219,14453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v:shape id="Shape 11000" o:spid="_x0000_s1959" style="position:absolute;left:441103;top:52514;width:22562;height:17590;visibility:visible;mso-wrap-style:square;v-text-anchor:top" coordsize="22562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" adj="0,,0" path="m20949,r1613,686c18320,11633,10725,17590,1111,17590l,17100,,7104r5264,3513c11741,10617,16085,7684,20949,xe" fillcolor="black" stroked="f" strokeweight="0">
                    <v:stroke miterlimit="83231f" joinstyle="miter"/>
                    <v:formulas/>
                    <v:path arrowok="t" o:connecttype="segments" textboxrect="0,0,22562,17590"/>
                  </v:shape>
                  <v:shape id="Shape 11001" o:spid="_x0000_s1960" style="position:absolute;left:466217;top:22555;width:33388;height:46533;visibility:visible;mso-wrap-style:square;v-text-anchor:top" coordsize="3338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" adj="0,,0" path="m15176,r509,216l15685,9512c20638,2337,23571,,27826,v3441,,5562,2032,5562,5372c33388,8204,31864,9919,29439,9919v-1308,,-2426,-597,-4052,-2020l22758,6375v-2730,,-7073,5068,-7073,8306l15685,37440v,5765,1714,7277,8597,7581l24282,46533,,46533,,45021c6477,43815,7188,43104,7188,38049r,-25298c7188,8306,6274,6693,3747,6693v-1220,,-2121,102,-3544,394l203,5474c6172,3543,9817,2223,15176,xe" fillcolor="black" stroked="f" strokeweight="0">
                    <v:stroke miterlimit="83231f" joinstyle="miter"/>
                    <v:formulas/>
                    <v:path arrowok="t" o:connecttype="segments" textboxrect="0,0,33388,46533"/>
                  </v:shape>
                  <v:shape id="Shape 11002" o:spid="_x0000_s1961" style="position:absolute;left:441103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" adj="0,,0" path="m3334,v5270,,9918,2121,12954,5766c18815,9004,19831,11951,20644,18517l,18517,,15291r10319,c9011,6477,6572,3645,400,3645l,3802,,1287,3334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39" o:spid="_x0000_s1962" style="width:17.2pt;height:5.6pt;mso-position-horizontal-relative:char;mso-position-vertical-relative:line" coordsize="218402,71006">
                  <v:shape id="Shape 11004" o:spid="_x0000_s1963" style="position:absolute;left:105258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" adj="0,,0" path="m5563,v3035,,5664,2629,5664,5753c11227,8687,8598,11227,5461,11227,2527,11227,,8687,,5753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05" o:spid="_x0000_s1964" style="position:absolute;left:125908;top:1375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" adj="0,,0" path="m22866,r,2554l13076,10767c10852,16253,9715,24419,9715,35138v,21044,4446,31864,13145,31864l22866,66997r,2632l22860,69631v-5867,,-11024,-2413,-14770,-6883c3340,57096,,45260,,34224,,22387,3848,10754,9715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006" o:spid="_x0000_s1965" style="position:absolute;left:58788;top:1219;width:28638;height:68377;visibility:visible;mso-wrap-style:square;v-text-anchor:top" coordsize="28638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" adj="0,,0" path="m18224,r800,203l19024,60896v,4852,1614,5855,9614,5969l28638,68377r-27914,l724,66865v4242,-114,5651,-419,7175,-1333c9512,64630,10325,62306,10325,58966r,-45821c10325,9906,9423,8382,7290,8382v-1004,,-2731,406,-4547,1118c2337,9703,1219,10109,,10617l,9208,18224,xe" fillcolor="black" stroked="f" strokeweight="0">
                    <v:stroke miterlimit="83231f" joinstyle="miter"/>
                    <v:formulas/>
                    <v:path arrowok="t" o:connecttype="segments" textboxrect="0,0,28638,68377"/>
                  </v:shape>
                  <v:shape id="Shape 11007" o:spid="_x0000_s1966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" adj="0,,0" path="m21133,c31661,,39853,7785,39853,17894v,7887,-3950,15583,-12954,24994l9906,60681r24181,c38633,60681,39954,59779,43688,54013r1321,508l39446,68377,,68377,,67158,17996,48044c26492,39040,31153,29629,31153,21742,31153,13246,25387,7480,16891,7480,9906,7480,6261,10719,2222,20638l89,20117c1816,12954,3327,9703,6566,6261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008" o:spid="_x0000_s1967" style="position:absolute;left:148774;top:1219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" adj="0,,0" path="m400,c13659,,22866,14262,22866,35001v,12230,-3848,23965,-9715,29528l,69784,,67152,9835,59106v2201,-5347,3316,-13335,3316,-23902c13151,14046,8605,2629,95,2629l,270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009" o:spid="_x0000_s1968" style="position:absolute;left:17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" adj="0,,0" path="m40157,r915,699l37224,9703v-305,724,-711,914,-2324,914l15075,10617r-4255,8598c22758,21336,28524,23673,32982,28118v5054,5067,6972,9715,6972,16992c39954,52807,37833,58573,33185,63119v-5067,5156,-12344,7887,-20841,7887c4750,71006,,68593,,64745,,62217,1422,60998,4356,60998v2121,,4445,1016,7684,3340c15075,66561,16789,67272,18809,67272v7899,,14071,-7582,14071,-17297c32880,39954,27508,33693,15875,29947,11735,28626,7683,27915,4458,27915l3238,27115r102,-521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43" o:spid="_x0000_s1969" style="width:16.85pt;height:5.5pt;mso-position-horizontal-relative:char;mso-position-vertical-relative:line" coordsize="214059,69786">
                  <v:shape id="Shape 11011" o:spid="_x0000_s1970" style="position:absolute;left:45047;top:48;width:19679;height:69738;visibility:visible;mso-wrap-style:square;v-text-anchor:top" coordsize="19679,697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" adj="0,,0" path="m19679,r,3031l19024,2784c12649,2784,8090,6924,8090,12791v,2832,911,5411,2948,8014l19679,28079r,11542l15786,36756c9919,41519,7696,45761,7696,52238v,4407,1289,8074,3539,10639l19679,66535r,3124l19431,69738c8001,69738,,62855,,53063,,46180,2235,43043,13157,34737,2540,25441,609,22494,609,15928,609,11325,2657,7331,6083,4487l19679,xe" fillcolor="black" stroked="f" strokeweight="0">
                    <v:stroke miterlimit="83231f" joinstyle="miter"/>
                    <v:formulas/>
                    <v:path arrowok="t" o:connecttype="segments" textboxrect="0,0,19679,69738"/>
                  </v:shape>
                  <v:shape id="Shape 11012" o:spid="_x0000_s1971" style="position:absolute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" adj="0,,0" path="m18212,r800,203l19012,60896v,4852,1626,5855,9614,5969l28626,68377r-27915,l711,66865v4255,-114,5664,-419,7189,-1333c9512,64630,10325,62306,10325,58966r,-45821c10325,9906,9411,8382,7290,8382v-1016,,-2731,406,-4559,1118c2337,9703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013" o:spid="_x0000_s1972" style="position:absolute;left:9707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" adj="0,,0" path="m5562,v3036,,5665,2629,5665,5753c11227,8687,8598,11227,5461,11227,2527,11227,,8687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14" o:spid="_x0000_s1973" style="position:absolute;left:168339;top:158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" adj="0,,0" path="m22860,r,2556l13070,10764c10843,16251,9703,24417,9703,35136v,21044,4458,31864,13157,31864l22860,69629v-5867,,-11024,-2413,-14770,-6883c3340,57094,,45258,,34221,,22385,3848,10752,9703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015" o:spid="_x0000_s1974" style="position:absolute;left:11833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" adj="0,,0" path="m21133,c31661,,39853,7785,39853,17894v,7887,-3950,15583,-12954,24994l9906,60681r24181,c38633,60681,39954,59779,43701,54013r1308,508l39446,68377,,68377,,67158,18009,48044c26505,39040,31153,29629,31153,21742,31153,13246,25387,7480,16891,7480,9906,7480,6261,10719,2223,20638l102,20117c1816,12954,3327,9703,6566,6261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016" o:spid="_x0000_s1975" style="position:absolute;left:64726;width:19666;height:69707;visibility:visible;mso-wrap-style:square;v-text-anchor:top" coordsize="19666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" adj="0,,0" path="m146,c10268,,17545,6071,17545,14364v,6870,-3531,11125,-13551,16484c16237,39954,19666,44907,19666,52692v,5214,-1946,9487,-5409,12457l,69707,,66583r857,371c7436,66954,11982,62408,11982,55829v,-5664,-2425,-9296,-9817,-14567l,39669,,28127r1060,893l1975,28423v5766,-3836,8598,-8408,8598,-14161c10573,10763,9484,7906,7536,5923l,3079,,48,146,xe" fillcolor="black" stroked="f" strokeweight="0">
                    <v:stroke miterlimit="83231f" joinstyle="miter"/>
                    <v:formulas/>
                    <v:path arrowok="t" o:connecttype="segments" textboxrect="0,0,19666,69707"/>
                  </v:shape>
                  <v:shape id="Shape 11017" o:spid="_x0000_s1976" style="position:absolute;left:191199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" adj="0,,0" path="m406,c13652,,22860,14262,22860,35001v,12230,-3835,23965,-9703,29528c9512,68059,5156,69786,,69786l,67158v8699,,13157,-10821,13157,-31966c13157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47" o:spid="_x0000_s1977" style="width:17.2pt;height:5.6pt;mso-position-horizontal-relative:char;mso-position-vertical-relative:line" coordsize="218211,71006">
                  <v:shape id="Shape 11019" o:spid="_x0000_s1978" style="position:absolute;left:105067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" adj="0,,0" path="m5563,v3035,,5664,2629,5664,5753c11227,8687,8598,11214,5461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020" o:spid="_x0000_s1979" style="position:absolute;left:126327;top:1219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" adj="0,,0" path="m21146,c31661,,39853,7785,39853,17894v,7887,-3937,15583,-12942,24994l9919,60681r24168,c38646,60681,39954,59779,43701,54013r1320,508l39459,68377,,68377,,67158,18009,48044c26505,39040,31153,29629,31153,21742,31153,13246,25387,7480,16891,7480,9919,7480,6274,10719,2235,20638l102,20117c1816,12941,3340,9690,6579,6261,10325,2223,15583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021" o:spid="_x0000_s1980" style="position:absolute;left:58610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" adj="0,,0" path="m18199,r813,190l19012,60896v,4852,1626,5855,9614,5957l28626,68377r-27927,l699,66853v4254,-102,5676,-406,7188,-1321c9500,64630,10313,62306,10313,58953r,-45808c10313,9906,9398,8382,7277,8382v-1016,,-2730,406,-4546,1118c2324,9690,1207,10109,,10617l,9195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022" o:spid="_x0000_s1981" style="position:absolute;left:17714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" adj="0,,0" path="m40157,r915,698l37224,9703v-305,711,-699,914,-2324,914l15075,10617r-4255,8598c22758,21336,28524,23660,32982,28118v5054,5054,6972,9715,6972,16992c39954,52794,37833,58560,33185,63119v-5055,5156,-12344,7887,-20841,7887c4750,71006,,68580,,64744,,62205,1422,60998,4356,60998v2121,,4445,1016,7684,3328c15075,66548,16789,67272,18821,67272v7887,,14059,-7595,14059,-17298c32880,39954,27521,33680,15888,29934,11735,28626,7696,27902,4458,27902l3239,27114r101,-520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023" o:spid="_x0000_s1982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" adj="0,,0" path="m40170,r902,698l37236,9703v-305,711,-711,914,-2324,914l15075,10617r-4242,8598c22758,21336,28537,23660,32982,28118v5054,5054,6972,9715,6972,16992c39954,52794,37833,58560,33185,63119v-5055,5156,-12344,7887,-20841,7887c4763,71006,,68580,,64744,,62205,1422,60998,4356,60998v2121,,4445,1016,7684,3328c15075,66548,16802,67272,18821,67272v7887,,14059,-7595,14059,-17298c32880,39954,27521,33680,15888,29934,11735,28626,7696,27902,4458,27902l3238,27114r102,-520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51" o:spid="_x0000_s1983" style="width:8.75pt;height:5.5pt;mso-position-horizontal-relative:char;mso-position-vertical-relative:line" coordsize="111417,69786">
                  <v:shape id="Shape 11025" o:spid="_x0000_s1984" style="position:absolute;left:5334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" adj="0,,0" path="m5575,v3023,,5652,2629,5652,5753c11227,8699,8598,11227,5474,11227,2527,11227,,8699,,5753,,2629,2527,,5575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26" o:spid="_x0000_s1985" style="position:absolute;left:82804;width:28613;height:68377;visibility:visible;mso-wrap-style:square;v-text-anchor:top" coordsize="2861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" adj="0,,0" path="m18199,r813,203l19012,60896v,4852,1626,5855,9601,5969l28613,68377r-27915,l698,66865v4255,-114,5677,-406,7189,-1333c9512,64630,10312,62306,10312,58966r,-45821c10312,9906,9398,8382,7277,8382v-1003,,-2730,419,-4559,1118c2311,9703,1207,10109,,10617l,9207,18199,xe" fillcolor="black" stroked="f" strokeweight="0">
                    <v:stroke miterlimit="83231f" joinstyle="miter"/>
                    <v:formulas/>
                    <v:path arrowok="t" o:connecttype="segments" textboxrect="0,0,28613,68377"/>
                  </v:shape>
                  <v:shape id="Shape 11027" o:spid="_x0000_s1986" style="position:absolute;width:39357;height:69786;visibility:visible;mso-wrap-style:square;v-text-anchor:top" coordsize="3935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" adj="0,,0" path="m20130,v9309,,15786,5651,15786,13856c35916,19317,33388,23063,26403,27813v4458,1930,6376,3137,8395,5347c37732,36322,39357,41072,39357,46228v,6782,-2629,12636,-7378,16789c27216,67158,19228,69786,11430,69786,4356,69786,,67564,,64021,,61900,1524,60490,3848,60490v1727,,3429,711,6477,2527c14059,65430,16091,66154,18809,66154v7493,,13258,-6566,13258,-15075c32067,44107,28130,38328,21857,36106,19419,35204,17107,35001,11125,35001r,-1321c18009,31255,20841,29743,23876,26695v2527,-2527,4039,-6172,4039,-9804c27915,10516,23368,6071,16790,6071,10414,6071,5867,9398,1727,16789l216,16383c2426,10325,3950,7696,6985,4953,10630,1714,15088,,20130,xe" fillcolor="black" stroked="f" strokeweight="0">
                    <v:stroke miterlimit="83231f" joinstyle="miter"/>
                    <v:formulas/>
                    <v:path arrowok="t" o:connecttype="segments" textboxrect="0,0,39357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55" o:spid="_x0000_s1987" style="width:17.5pt;height:5.6pt;mso-position-horizontal-relative:char;mso-position-vertical-relative:line" coordsize="222250,71006">
                  <v:shape id="Shape 11029" o:spid="_x0000_s1988" style="position:absolute;left:48794;top:23310;width:16173;height:29395;visibility:visible;mso-wrap-style:square;v-text-anchor:top" coordsize="16173,293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" adj="0,,0" path="m16173,r,5576l4039,22918r12134,l16173,29395,,29395,,22918,16173,xe" fillcolor="black" stroked="f" strokeweight="0">
                    <v:stroke miterlimit="83231f" joinstyle="miter"/>
                    <v:formulas/>
                    <v:path arrowok="t" o:connecttype="segments" textboxrect="0,0,16173,29395"/>
                  </v:shape>
                  <v:shape id="Shape 11030" o:spid="_x0000_s1989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" adj="0,,0" path="m21133,c31661,,39853,7785,39853,17894v,7887,-3950,15583,-12954,24994l9906,60681r24181,c38633,60681,39954,59779,43688,54013r1321,508l39459,68377,,68377,,67158,18009,48044c26505,39040,31153,29629,31153,21742,31153,13246,25387,7480,16891,7480,9906,7480,6261,10719,2223,20638l102,20117c1829,12954,3340,9703,6579,6261,10325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031" o:spid="_x0000_s1990" style="position:absolute;left:105258;top:59487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" adj="0,,0" path="m5576,v3035,,5664,2629,5664,5753c11240,8687,8611,11227,5474,11227,2527,11227,,8687,,5753,,2629,2527,,5576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032" o:spid="_x0000_s1991" style="position:absolute;left:176518;top:1379;width:22866;height:69623;visibility:visible;mso-wrap-style:square;v-text-anchor:top" coordsize="22866,69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" adj="0,,0" path="m22866,r,2560l13083,10762c10855,16248,9715,24414,9715,35133v,10522,1115,18488,3317,23824l22866,66992r,2631l8103,62743c3340,57091,,45255,,34219,,22382,3848,10749,9715,5098l22866,xe" fillcolor="black" stroked="f" strokeweight="0">
                    <v:stroke miterlimit="83231f" joinstyle="miter"/>
                    <v:formulas/>
                    <v:path arrowok="t" o:connecttype="segments" textboxrect="0,0,22866,69623"/>
                  </v:shape>
                  <v:shape id="Shape 11033" o:spid="_x0000_s1992" style="position:absolute;left:64967;top:1219;width:30359;height:68377;visibility:visible;mso-wrap-style:square;v-text-anchor:top" coordsize="3035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" adj="0,,0" path="m15589,r4445,l20034,45009r10325,l30359,51486r-10325,l20034,68377r-7785,l12249,51486,,51486,,45009r12135,l12135,10325,,27667,,22091,15589,xe" fillcolor="black" stroked="f" strokeweight="0">
                    <v:stroke miterlimit="83231f" joinstyle="miter"/>
                    <v:formulas/>
                    <v:path arrowok="t" o:connecttype="segments" textboxrect="0,0,30359,68377"/>
                  </v:shape>
                  <v:shape id="Shape 11034" o:spid="_x0000_s1993" style="position:absolute;left:126733;width:41059;height:71006;visibility:visible;mso-wrap-style:square;v-text-anchor:top" coordsize="41059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" adj="0,,0" path="m40158,r901,699l37211,9703v-292,724,-698,914,-2311,914l15062,10617r-4254,8598c22758,21336,28524,23673,32969,28118v5067,5067,6985,9715,6985,16992c39954,52807,37821,58573,33172,63119v-5067,5156,-12344,7887,-20840,7887c4750,71006,,68593,,64745,,62217,1410,60998,4331,60998v2133,,4458,1016,7696,3340c15062,66561,16789,67272,18809,67272v7886,,14059,-7582,14059,-17297c32868,39954,27508,33693,15875,29947,11722,28626,7684,27915,4445,27915l3226,27115r101,-521l14351,2629r21146,c37617,2629,38633,2121,40158,xe" fillcolor="black" stroked="f" strokeweight="0">
                    <v:stroke miterlimit="83231f" joinstyle="miter"/>
                    <v:formulas/>
                    <v:path arrowok="t" o:connecttype="segments" textboxrect="0,0,41059,71006"/>
                  </v:shape>
                  <v:shape id="Shape 11035" o:spid="_x0000_s1994" style="position:absolute;left:199384;top:1219;width:22866;height:69786;visibility:visible;mso-wrap-style:square;v-text-anchor:top" coordsize="22866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" adj="0,,0" path="m413,c13659,,22866,14262,22866,35001v,12230,-3848,23965,-9715,29528c9506,68059,5163,69786,7,69786r-7,-3l,67152r7,6c8706,67158,13151,56337,13151,35204,13151,14046,8605,2629,108,2629l,2720,,160,413,xe" fillcolor="black" stroked="f" strokeweight="0">
                    <v:stroke miterlimit="83231f" joinstyle="miter"/>
                    <v:formulas/>
                    <v:path arrowok="t" o:connecttype="segments" textboxrect="0,0,22866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59" o:spid="_x0000_s1995" style="width:13.35pt;height:5.5pt;mso-position-horizontal-relative:char;mso-position-vertical-relative:line" coordsize="169520,69786">
                  <v:shape id="Shape 11037" o:spid="_x0000_s1996" style="position:absolute;left:49809;top:22082;width:16180;height:29391;visibility:visible;mso-wrap-style:square;v-text-anchor:top" coordsize="16180,293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" adj="0,,0" path="m16180,r,5579l4039,22927r12141,l16180,29391,,29391,,22927,16180,xe" fillcolor="black" stroked="f" strokeweight="0">
                    <v:stroke miterlimit="83231f" joinstyle="miter"/>
                    <v:formulas/>
                    <v:path arrowok="t" o:connecttype="segments" textboxrect="0,0,16180,29391"/>
                  </v:shape>
                  <v:shape id="Shape 11038" o:spid="_x0000_s1997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" adj="0,,0" path="m5981,l43396,r,1613l21958,67767r-6578,l35408,7480r-21946,c7887,7480,6083,8788,1727,15672l,14859,5981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039" o:spid="_x0000_s1998" style="position:absolute;left:106286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" adj="0,,0" path="m5563,v3035,,5664,2629,5664,5753c11227,8687,8598,11214,5461,11214,2515,11214,,8687,,5753,,2629,2515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040" o:spid="_x0000_s1999" style="position:absolute;left:130175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" adj="0,,0" path="m19672,r,3018l19012,2769c12636,2769,8090,6909,8090,12777v,2838,911,5419,2948,8024l19672,28071r,11546l15773,36754c9906,41517,7683,45758,7683,52235v,4401,1292,8068,3543,10635l19672,66535r,3120l19418,69736c7988,69736,,62853,,53048,,46165,2222,43028,13145,34735,2527,25438,610,22492,610,15913,610,11316,2654,7325,6079,4483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1041" o:spid="_x0000_s2000" style="position:absolute;left:65989;width:30353;height:68364;visibility:visible;mso-wrap-style:square;v-text-anchor:top" coordsize="30353,683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" adj="0,,0" path="m15583,r4445,l20028,45009r10325,l30353,51473r-10325,l20028,68364r-7785,l12243,51473,,51473,,45009r12141,l12141,10312,,27661,,22082,15583,xe" fillcolor="black" stroked="f" strokeweight="0">
                    <v:stroke miterlimit="83231f" joinstyle="miter"/>
                    <v:formulas/>
                    <v:path arrowok="t" o:connecttype="segments" textboxrect="0,0,30353,68364"/>
                  </v:shape>
                  <v:shape id="Shape 11042" o:spid="_x0000_s2001" style="position:absolute;left:14984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" adj="0,,0" path="m153,c10262,,17552,6058,17552,14364v,6870,-3544,11125,-13564,16472c16231,39941,19672,44907,19672,52692v,5207,-1949,9481,-5415,12453l,69705,,66585r851,369c7442,66954,11989,62408,11989,55829v,-5664,-2426,-9296,-9817,-14567l,39667,,28121r1067,898l1968,28422v5766,-3848,8598,-8407,8598,-14160c10566,10763,9480,7902,7534,5916l,3069,,50,153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63" o:spid="_x0000_s2002" style="width:17.3pt;height:5.6pt;mso-position-horizontal-relative:char;mso-position-vertical-relative:line" coordsize="219520,70993">
                  <v:shape id="Shape 11044" o:spid="_x0000_s2003" style="position:absolute;top:1257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" adj="0,,0" path="m19672,r,3027l19025,2782c12649,2782,8090,6922,8090,12790v,2832,911,5413,2948,8018l19672,28072r,11547l15786,36767c9906,41530,7684,45771,7684,52236v,4407,1289,8077,3540,10645l19672,66543r,3112l19419,69736c7989,69736,,62853,,53061,,46178,2236,43041,13145,34748,2527,25439,610,22505,610,15926,610,11323,2658,7329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1045" o:spid="_x0000_s2004" style="position:absolute;left:102641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" adj="0,,0" path="m5550,v3048,,5677,2629,5677,5753c11227,8699,8598,11227,5449,11227,2527,11227,,8699,,5753,,2629,2527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46" o:spid="_x0000_s2005" style="position:absolute;left:126530;top:1253;width:19672;height:69740;visibility:visible;mso-wrap-style:square;v-text-anchor:top" coordsize="19672,69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" adj="0,,0" path="m19672,r,3035l19012,2786c12636,2786,8077,6926,8077,12794v,2832,911,5413,2948,8018l19672,28087r,11539l15773,36771c9906,41534,7684,45776,7684,52240v,4407,1289,8077,3540,10646l19672,66547r,3112l19418,69740c7988,69740,,62857,,53065,,46182,2210,43045,13145,34752,2527,25443,597,22509,597,15930,597,11327,2645,7333,6071,4489l19672,xe" fillcolor="black" stroked="f" strokeweight="0">
                    <v:stroke miterlimit="83231f" joinstyle="miter"/>
                    <v:formulas/>
                    <v:path arrowok="t" o:connecttype="segments" textboxrect="0,0,19672,69740"/>
                  </v:shape>
                  <v:shape id="Shape 11047" o:spid="_x0000_s2006" style="position:absolute;left:19672;top:120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" adj="0,,0" path="m152,c10262,,17551,6071,17551,14364v,6870,-3543,11125,-13550,16484c16243,39954,19672,44907,19672,52705v,5207,-1946,9477,-5410,12446l,69705,,66593r864,374c7442,66967,11989,62408,11989,55842v,-5677,-2438,-9309,-9817,-14580l,39669,,28122r1067,898l1981,28435v5753,-3848,8598,-8420,8598,-14173c10579,10770,9490,7912,7542,5928l,3077,,50,152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v:shape id="Shape 11048" o:spid="_x0000_s2007" style="position:absolute;left:48184;width:41072;height:70993;visibility:visible;mso-wrap-style:square;v-text-anchor:top" coordsize="41072,709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" adj="0,,0" path="m40158,r914,686l37224,9690v-305,724,-699,927,-2324,927l15062,10617r-4241,8586c22758,21323,28524,23660,32969,28105v5067,5067,6985,9716,6985,16993c39954,52794,37833,58560,33172,63106v-5042,5169,-12344,7887,-20840,7887c4750,70993,,68580,,64732,,62205,1410,60985,4344,60985v2120,,4457,1016,7696,3341c15062,66548,16790,67259,18809,67259v7887,,14072,-7582,14072,-17297c32881,39942,27521,33681,15888,29934,11735,28613,7684,27902,4445,27902l3239,27102r88,-521l14364,2629r21145,c37630,2629,38646,2121,40158,xe" fillcolor="black" stroked="f" strokeweight="0">
                    <v:stroke miterlimit="83231f" joinstyle="miter"/>
                    <v:formulas/>
                    <v:path arrowok="t" o:connecttype="segments" textboxrect="0,0,41072,70993"/>
                  </v:shape>
                  <v:shape id="Shape 11049" o:spid="_x0000_s2008" style="position:absolute;left:174498;top:1207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" adj="0,,0" path="m21145,c31661,,39865,7798,39865,17894v,7900,-3949,15583,-12954,24994l9919,60693r24180,c38646,60693,39954,59779,43700,54013r1321,508l39446,68377,,68377,,67158,18009,48044c26505,39052,31166,29629,31166,21742,31166,13246,25400,7480,16904,7480,9919,7480,6274,10719,2235,20638l114,20117c1829,12954,3353,9703,6591,6261,10312,2223,15596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050" o:spid="_x0000_s2009" style="position:absolute;left:146203;top:120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" adj="0,,0" path="m140,c10261,,17538,6071,17538,14364v,6870,-3530,11125,-13550,16484c16230,39954,19672,44907,19672,52705v,5207,-1946,9477,-5410,12446l,69705,,66593r864,374c7429,66967,11989,62408,11989,55842v,-5677,-2439,-9309,-9817,-14580l,39672,,28133r1054,887l1968,28435v5766,-3848,8598,-8420,8598,-14173c10566,10770,9480,7912,7534,5928l,3082,,46,140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67" o:spid="_x0000_s2010" style="width:17.3pt;height:5.55pt;mso-position-horizontal-relative:char;mso-position-vertical-relative:line" coordsize="219507,70599">
                  <v:shape id="Shape 11052" o:spid="_x0000_s2011" style="position:absolute;top:48;width:19666;height:69738;visibility:visible;mso-wrap-style:square;v-text-anchor:top" coordsize="19666,697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" adj="0,,0" path="m19666,r,3031l19012,2784c12636,2784,8077,6924,8077,12791v,2832,915,5414,2954,8019l19666,28069r,11556l15773,36769c9906,41532,7671,45773,7671,52238v,4407,1289,8077,3540,10645l19666,66547r,3112l19418,69738c7988,69738,,62855,,53063,,46180,2223,43043,13145,34750,2527,25441,610,22507,610,15928,610,11325,2654,7331,6077,4487l19666,xe" fillcolor="black" stroked="f" strokeweight="0">
                    <v:stroke miterlimit="83231f" joinstyle="miter"/>
                    <v:formulas/>
                    <v:path arrowok="t" o:connecttype="segments" textboxrect="0,0,19666,69738"/>
                  </v:shape>
                  <v:shape id="Shape 11053" o:spid="_x0000_s2012" style="position:absolute;left:126517;top:59196;width:18815;height:11404;visibility:visible;mso-wrap-style:square;v-text-anchor:top" coordsize="18815,11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" adj="0,,0" path="m18815,r,6026l13859,8675c10192,9937,5969,10743,305,11404l,9397,18815,xe" fillcolor="black" stroked="f" strokeweight="0">
                    <v:stroke miterlimit="83231f" joinstyle="miter"/>
                    <v:formulas/>
                    <v:path arrowok="t" o:connecttype="segments" textboxrect="0,0,18815,11404"/>
                  </v:shape>
                  <v:shape id="Shape 11054" o:spid="_x0000_s2013" style="position:absolute;left:102629;top:58268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" adj="0,,0" path="m5563,v3048,,5677,2629,5677,5753c11240,8699,8611,11227,5461,11227,2527,11227,,8699,,5753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055" o:spid="_x0000_s2014" style="position:absolute;left:123889;width:21444;height:44399;visibility:visible;mso-wrap-style:square;v-text-anchor:top" coordsize="21444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" adj="0,,0" path="m21044,r400,199l21444,3620,20231,2832v-2933,,-5461,1118,-7188,3124c10922,8598,9309,14668,9309,20434v,6020,1213,10929,3386,14332l21444,39837r,3331l18199,44399c7290,44399,,36220,,23863,,10211,9004,,21044,xe" fillcolor="black" stroked="f" strokeweight="0">
                    <v:stroke miterlimit="83231f" joinstyle="miter"/>
                    <v:formulas/>
                    <v:path arrowok="t" o:connecttype="segments" textboxrect="0,0,21444,44399"/>
                  </v:shape>
                  <v:shape id="Shape 11056" o:spid="_x0000_s2015" style="position:absolute;left:56172;width:28613;height:68377;visibility:visible;mso-wrap-style:square;v-text-anchor:top" coordsize="2861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" adj="0,,0" path="m18199,r813,203l19012,60896v,4852,1626,5855,9601,5969l28613,68377r-27915,l698,66865v4255,-114,5678,-406,7189,-1333c9512,64630,10313,62319,10313,58966r,-45821c10313,9919,9398,8382,7277,8382v-1003,,-2730,419,-4559,1118c2324,9703,1207,10109,,10617l,9208,18199,xe" fillcolor="black" stroked="f" strokeweight="0">
                    <v:stroke miterlimit="83231f" joinstyle="miter"/>
                    <v:formulas/>
                    <v:path arrowok="t" o:connecttype="segments" textboxrect="0,0,28613,68377"/>
                  </v:shape>
                  <v:shape id="Shape 11057" o:spid="_x0000_s2016" style="position:absolute;left:19666;width:19666;height:69707;visibility:visible;mso-wrap-style:square;v-text-anchor:top" coordsize="19666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" adj="0,,0" path="m146,c10268,,17545,6071,17545,14364v,6870,-3530,11125,-13551,16484c16237,39954,19666,44907,19666,52705v,5207,-1946,9477,-5408,12446l,69707,,66596r857,371c7436,66967,11995,62408,11995,55842v,-5677,-2438,-9309,-9830,-14580l,39674,,28117r1073,903l1975,28435v5766,-3848,8598,-8420,8598,-14173c10573,10770,9487,7912,7541,5928l,3079,,48,146,xe" fillcolor="black" stroked="f" strokeweight="0">
                    <v:stroke miterlimit="83231f" joinstyle="miter"/>
                    <v:formulas/>
                    <v:path arrowok="t" o:connecttype="segments" textboxrect="0,0,19666,69707"/>
                  </v:shape>
                  <v:shape id="Shape 11058" o:spid="_x0000_s2017" style="position:absolute;left:145333;top:199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" adj="0,,0" path="m,l15667,7805v3957,5045,6285,12176,6285,20520c21952,41977,15780,54525,5264,62209l,65022,,58997r774,-387c6023,53509,9868,46676,11944,38434l,42968,,39638r400,231c4045,39869,7791,38536,10623,36123v1118,-927,1512,-1829,1512,-3848l12135,28325v,-8496,-1136,-14919,-3374,-19218l,3420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1059" o:spid="_x0000_s2018" style="position:absolute;left:174498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" adj="0,,0" path="m21145,c31661,,39865,7798,39865,17894v,7900,-3963,15583,-12954,24994l9906,60693r24193,c38646,60693,39954,59779,43688,54013r1321,508l39446,68377,,68377,,67158,18008,48044c26505,39052,31153,29629,31153,21742,31153,13246,25387,7480,16890,7480,9906,7480,6273,10719,2222,20638l102,20117c1829,12954,3340,9703,6579,6261,10313,2223,15583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30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71" o:spid="_x0000_s2019" style="width:12.6pt;height:5.5pt;mso-position-horizontal-relative:char;mso-position-vertical-relative:line" coordsize="159906,70091">
                  <v:shape id="Shape 11063" o:spid="_x0000_s2020" style="position:absolute;left:63170;top:22579;width:22295;height:47513;visibility:visible;mso-wrap-style:square;v-text-anchor:top" coordsize="22295,475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" adj="0,,0" path="m22295,r,3619l21031,2821c13856,2821,9093,9082,9093,18696v,7176,1626,14262,4458,19520l22295,43993r,3455l22149,47513c9398,47513,,37289,,23649,,16671,2299,10752,6242,6579l22295,xe" fillcolor="black" stroked="f" strokeweight="0">
                    <v:stroke miterlimit="83231f" joinstyle="miter"/>
                    <v:formulas/>
                    <v:path arrowok="t" o:connecttype="segments" textboxrect="0,0,22295,47513"/>
                  </v:shape>
                  <v:shape id="Shape 11064" o:spid="_x0000_s2021" style="position:absolute;left:27026;top:22555;width:33388;height:46533;visibility:visible;mso-wrap-style:square;v-text-anchor:top" coordsize="3338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" adj="0,,0" path="m15176,r509,203l15685,9512c20638,2324,23571,,27826,v3441,,5562,2019,5562,5359c33388,8204,31877,9906,29439,9906v-1309,,-2426,-597,-4039,-2019l22758,6375v-2730,,-7073,5042,-7073,8293l15685,37427v,5766,1714,7290,8597,7582l24282,46533,,46533,,45009c6477,43790,7188,43104,7188,38036r,-25298c7188,8293,6274,6667,3746,6667v-1206,,-2120,115,-3543,420l203,5474c6172,3531,9817,2223,15176,xe" fillcolor="black" stroked="f" strokeweight="0">
                    <v:stroke miterlimit="83231f" joinstyle="miter"/>
                    <v:formulas/>
                    <v:path arrowok="t" o:connecttype="segments" textboxrect="0,0,33388,46533"/>
                  </v:shape>
                  <v:shape id="Shape 11065" o:spid="_x0000_s2022" style="position:absolute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" adj="0,,0" path="m16091,r406,305l16497,36220v,7278,800,8294,7481,8789l23978,46533,,46533,,45009v6985,-394,8001,-1511,8001,-8789l8001,12738c8001,8293,7087,6667,4661,6667v-915,,-2235,115,-3442,318l406,7087r,-1524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1066" o:spid="_x0000_s2023" style="position:absolute;left:6274;width:10325;height:10312;visibility:visible;mso-wrap-style:square;v-text-anchor:top" coordsize="10325,103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" adj="0,,0" path="m5055,v2933,,5270,2324,5270,5156c10325,8077,7988,10312,5055,10312,2223,10312,,7988,,5156,,2324,2324,,5055,xe" fillcolor="black" stroked="f" strokeweight="0">
                    <v:stroke miterlimit="83231f" joinstyle="miter"/>
                    <v:formulas/>
                    <v:path arrowok="t" o:connecttype="segments" textboxrect="0,0,10325,10312"/>
                  </v:shape>
                  <v:shape id="Shape 11067" o:spid="_x0000_s2024" style="position:absolute;left:112458;top:22555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" adj="0,,0" path="m13957,r712,203l14669,8204c21552,1727,24689,,29337,v7480,,11938,5664,11938,15164l41275,38341v,4953,1219,6173,6172,6668l47447,46533r-21044,l26403,45009v5055,-394,6376,-2121,6376,-8484l32779,15367v,-6668,-2426,-9804,-7392,-9804c22047,5563,19825,6782,14973,11328r,28423c14973,43396,16485,44615,21641,45009r,1524l203,46533r,-1524c5359,44615,6477,43193,6477,37427r,-25083c6477,7379,5563,5867,2731,5867l,6261,,4547c5563,2934,9004,1829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1068" o:spid="_x0000_s2025" style="position:absolute;left:85465;top:22555;width:22308;height:47471;visibility:visible;mso-wrap-style:square;v-text-anchor:top" coordsize="22308,474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" adj="0,,0" path="m57,c12998,,22308,9614,22308,22860v,6979,-2426,13148,-6446,17572l,47471,,44016r1060,701c8655,44717,13202,37833,13202,26403v,-6934,-1493,-12824,-4047,-16980l,3643,,23,57,xe" fillcolor="black" stroked="f" strokeweight="0">
                    <v:stroke miterlimit="83231f" joinstyle="miter"/>
                    <v:formulas/>
                    <v:path arrowok="t" o:connecttype="segments" textboxrect="0,0,22308,4747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75" o:spid="_x0000_s2026" style="width:17.2pt;height:5.6pt;mso-position-horizontal-relative:char;mso-position-vertical-relative:line" coordsize="218211,71006">
                  <v:shape id="Shape 11070" o:spid="_x0000_s2027" style="position:absolute;left:48590;top:23285;width:16186;height:29407;visibility:visible;mso-wrap-style:square;v-text-anchor:top" coordsize="16186,294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" adj="0,,0" path="m16186,r,5588l4051,22943r12135,l16186,29407,,29407,,22943,16186,xe" fillcolor="black" stroked="f" strokeweight="0">
                    <v:stroke miterlimit="83231f" joinstyle="miter"/>
                    <v:formulas/>
                    <v:path arrowok="t" o:connecttype="segments" textboxrect="0,0,16186,29407"/>
                  </v:shape>
                  <v:shape id="Shape 11071" o:spid="_x0000_s2028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" adj="0,,0" path="m40157,r915,698l37224,9703v-305,711,-711,914,-2324,914l15075,10617r-4242,8598c22758,21336,28537,23660,32982,28118v5054,5042,6972,9715,6972,16992c39954,52794,37833,58560,33185,63119v-5067,5156,-12344,7887,-20841,7887c4763,71006,,68567,,64744,,62205,1422,60998,4356,60998v2121,,4445,1003,7684,3328c15075,66548,16789,67259,18821,67259v7887,,14059,-7582,14059,-17297c32880,39954,27508,33680,15875,29934,11735,28626,7683,27902,4458,27902l3238,27102r102,-508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072" o:spid="_x0000_s2029" style="position:absolute;left:105067;top:59474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" adj="0,,0" path="m5563,v3035,,5664,2629,5664,5766c11227,8687,8598,11214,5461,11214,2527,11214,,8687,,5766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073" o:spid="_x0000_s2030" style="position:absolute;left:128956;top:1257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" adj="0,,0" path="m19672,r,3031l19012,2782c12637,2782,8090,6935,8090,12802v,2832,911,5410,2948,8014l19672,28084r,11540l15773,36767c9919,41529,7684,45771,7684,52248v,4401,1292,8065,3545,10629l19672,66530r,3138l19418,69749c7988,69749,,62865,,53048,,46165,2223,43041,13145,34747,2527,25439,610,22505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074" o:spid="_x0000_s2031" style="position:absolute;left:64776;top:1207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" adj="0,,0" path="m15577,r4445,l20022,45021r10325,l30347,51486r-10325,l20022,68389r-7786,l12236,51486,,51486,,45021r12135,l12135,10312,,27667,,22079,15577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v:shape id="Shape 11075" o:spid="_x0000_s2032" style="position:absolute;left:148628;top:1207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" adj="0,,0" path="m152,c10274,,17551,6058,17551,14376v,6871,-3543,11113,-13551,16472c16231,39954,19672,44907,19672,52692v,5214,-1946,9490,-5410,12464l,69718,,66581r864,373c7442,66954,11989,62420,11989,55842v,-5677,-2426,-9309,-9805,-14567l,39674,,28134r1067,898l1968,28422v5766,-3848,8611,-8394,8611,-14160c10579,10769,9490,7912,7540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076" o:spid="_x0000_s2033" style="position:absolute;left:17714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" adj="0,,0" path="m40157,r915,698l37224,9703v-305,711,-711,914,-2324,914l15075,10617r-4255,8598c22758,21336,28524,23660,32969,28118v5067,5042,6985,9715,6985,16992c39954,52794,37833,58560,33185,63119v-5067,5156,-12344,7887,-20853,7887c4750,71006,,68567,,64744,,62205,1422,60998,4356,60998v2121,,4445,1003,7671,3328c15075,66548,16789,67259,18809,67259v7899,,14071,-7582,14071,-17297c32880,39954,27508,33680,15875,29934,11735,28626,7683,27902,4445,27902l3239,27102r101,-508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79" o:spid="_x0000_s2034" style="width:17.1pt;height:5.6pt;mso-position-horizontal-relative:char;mso-position-vertical-relative:line" coordsize="217094,71006">
                  <v:shape id="Shape 11078" o:spid="_x0000_s2035" style="position:absolute;left:103950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79" o:spid="_x0000_s2036" style="position:absolute;left:124600;top:1362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" adj="0,,0" path="m22866,r,2553l13076,10768c10852,16256,9715,24425,9715,35150v,21044,4446,31865,13145,31865l22866,67009r,2632l22860,69644v-5867,,-11024,-2426,-14770,-6884c3340,57109,,45272,,34236,,22412,3848,10766,9715,5115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080" o:spid="_x0000_s2037" style="position:absolute;top:1207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" adj="0,,0" path="m20130,v9296,,15773,5664,15773,13856c35903,19329,33376,23076,26403,27826v4445,1917,6376,3137,8395,5346c37732,36322,39345,41072,39345,46228v,6782,-2629,12649,-7379,16789c27216,67170,19215,69799,11430,69799,4344,69799,,67577,,64033,,61913,1511,60490,3835,60490v1728,,3442,711,6478,2527c14059,65443,16078,66167,18809,66167v7493,,13259,-6579,13259,-15075c32068,44120,28118,38341,21844,36119,19418,35217,17094,35001,11125,35001r,-1321c18009,31267,20841,29743,23863,26708v2540,-2540,4052,-6172,4052,-9817c27915,10528,23368,6071,16789,6071,10414,6071,5867,9411,1715,16789l203,16383c2426,10325,3950,7696,6972,4966,10617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081" o:spid="_x0000_s2038" style="position:absolute;left:49492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" adj="0,,0" path="m40157,r915,698l37224,9703v-305,724,-711,914,-2324,914l15075,10617r-4242,8598c22758,21336,28537,23673,32982,28118v5055,5054,6972,9715,6972,16992c39954,52807,37833,58572,33185,63119v-5067,5156,-12344,7887,-20841,7887c4763,71006,,68580,,64744,,62217,1422,60998,4356,60998v2121,,4445,1003,7684,3328c15075,66561,16789,67259,18822,67259v7886,,14058,-7569,14058,-17297c32880,39954,27508,33693,15875,29947,11735,28626,7684,27915,4458,27915l3239,27102r101,-508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082" o:spid="_x0000_s2039" style="position:absolute;left:147466;top:1207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" adj="0,,0" path="m400,c13659,,22854,14262,22854,35001v,12243,-3849,23978,-9703,29540l,69797,,67165,9834,59118v2202,-5346,3317,-13335,3317,-23901c13151,14072,8592,2629,95,2629l,2709,,156,400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v:shape id="Shape 11083" o:spid="_x0000_s2040" style="position:absolute;left:176022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" adj="0,,0" path="m40157,r915,698l37224,9703v-305,724,-711,914,-2324,914l15062,10617r-4242,8598c22758,21336,28524,23673,32982,28118v5055,5054,6972,9715,6972,16992c39954,52807,37833,58572,33172,63119v-5054,5156,-12331,7887,-20828,7887c4750,71006,,68580,,64744,,62217,1410,60998,4344,60998v2133,,4457,1003,7696,3328c15062,66561,16789,67259,18809,67259v7886,,14059,-7569,14059,-17297c32868,39954,27508,33693,15875,29947,11735,28626,7684,27915,4445,27915l3239,27102r101,-508l14364,2629r21145,c37630,2629,38633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83" o:spid="_x0000_s2041" style="width:17.5pt;height:5.55pt;mso-position-horizontal-relative:char;mso-position-vertical-relative:line" coordsize="222453,70612">
                  <v:shape id="Shape 11085" o:spid="_x0000_s2042" style="position:absolute;left:106286;top:59080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" adj="0,,0" path="m5563,v3022,,5651,2629,5651,5766c11214,8687,8585,11214,5448,11214,2515,11214,,8687,,5766,,2629,2515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086" o:spid="_x0000_s2043" style="position:absolute;left:50610;top:2235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" adj="0,,0" path="m5969,l43396,r,1613l21946,67767r-6566,l35408,7480r-21959,c7887,7480,6071,8788,1727,15672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087" o:spid="_x0000_s2044" style="position:absolute;top:2235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" adj="0,,0" path="m5969,l43396,r,1613l21958,67767r-6578,l35408,7480r-21946,c7900,7480,6071,8788,1727,15672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088" o:spid="_x0000_s2045" style="position:absolute;left:130175;top:863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" adj="0,,0" path="m19672,r,3031l19012,2782c12636,2782,8090,6922,8090,12790v,2838,908,5419,2941,8024l19672,28094r,11536l15773,36767c9906,41530,7683,45771,7683,52248v,4401,1290,8065,3539,10629l19672,66536r,3132l19418,69749c7988,69749,,62866,,53049,,46165,2222,43041,13144,34748,2527,25439,597,22505,597,15926,597,11329,2645,7335,6072,4490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089" o:spid="_x0000_s2046" style="position:absolute;left:178549;top:5402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" adj="0,,0" path="m22104,r,5831l21977,5893c16818,10866,13303,17420,11938,25052v3188,-1924,5312,-3063,7196,-3722l22104,20898r,4790l21044,25141v-3543,,-6680,915,-8801,2540c10224,29205,9411,32025,9411,37193v,7836,1365,14129,3843,18463l22104,61300r,3666l7087,58326c2730,53259,,44369,,35568,,22004,5969,10473,16904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1090" o:spid="_x0000_s2047" style="position:absolute;left:149847;top:81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" adj="0,,0" path="m152,c10262,,17551,6058,17551,14376v,6871,-3543,11113,-13563,16472c16231,39954,19672,44907,19672,52692v,5207,-1949,9484,-5415,12459l,69718,,66586r851,368c7429,66954,11989,62420,11989,55842v,-5677,-2439,-9309,-9817,-14567l,39680,,28144r1054,888l1968,28423v5766,-3849,8598,-8395,8598,-14161c10566,10770,9481,7912,7534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091" o:spid="_x0000_s2048" style="position:absolute;left:200654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" adj="0,,0" path="m2788,c14421,,21799,8191,21799,21133v,13970,-8699,23584,-21247,23584l,44472,,40807r1670,1065c8757,41872,12694,35712,12694,24587v,-6325,-1264,-11309,-3615,-14713l,5195,,405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1092" o:spid="_x0000_s2049" style="position:absolute;left:200654;width:19780;height:11233;visibility:visible;mso-wrap-style:square;v-text-anchor:top" coordsize="19780,112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" adj="0,,0" path="m19577,r203,1613l,11233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33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87" o:spid="_x0000_s2050" style="width:12.8pt;height:5.55pt;mso-position-horizontal-relative:char;mso-position-vertical-relative:line" coordsize="162649,70599">
                  <v:shape id="Shape 11094" o:spid="_x0000_s2051" style="position:absolute;left:40602;top:22888;width:16180;height:29410;visibility:visible;mso-wrap-style:square;v-text-anchor:top" coordsize="16180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" adj="0,,0" path="m16180,r,5579l4039,22933r12141,l16180,29410,,29410,,22933,16180,xe" fillcolor="black" stroked="f" strokeweight="0">
                    <v:stroke miterlimit="83231f" joinstyle="miter"/>
                    <v:formulas/>
                    <v:path arrowok="t" o:connecttype="segments" textboxrect="0,0,16180,29410"/>
                  </v:shape>
                  <v:shape id="Shape 11095" o:spid="_x0000_s2052" style="position:absolute;top:800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" adj="0,,0" path="m18212,r800,216l19012,60896v,4865,1626,5868,9614,5969l28626,68389r-27915,l711,66865v4255,-101,5664,-406,7188,-1320c9512,64643,10325,62319,10325,58979r,-45822c10325,9906,9423,8395,7290,8395v-1004,,-2731,406,-4560,1117c2337,9715,1219,10122,,10630l,9220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1096" o:spid="_x0000_s2053" style="position:absolute;left:97079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" adj="0,,0" path="m5563,v3035,,5664,2629,5664,5766c11227,8687,8598,11227,5461,11227,2527,11227,,8687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97" o:spid="_x0000_s2054" style="position:absolute;left:118745;top:5393;width:22092;height:64957;visibility:visible;mso-wrap-style:square;v-text-anchor:top" coordsize="22092,649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" adj="0,,0" path="m22092,r,5835l21970,5895c16809,10867,13291,17417,11926,25049v3187,-1923,5311,-3060,7196,-3716l22092,20905r,4792l21031,25151v-3530,,-6667,902,-8788,2527c10211,29202,9398,32034,9398,37191v,7836,1369,14128,3848,18462l22092,61297r,3660l7087,58323c2731,53269,,44366,,35565,,22014,5969,10483,16891,2685l22092,xe" fillcolor="black" stroked="f" strokeweight="0">
                    <v:stroke miterlimit="83231f" joinstyle="miter"/>
                    <v:formulas/>
                    <v:path arrowok="t" o:connecttype="segments" textboxrect="0,0,22092,64957"/>
                  </v:shape>
                  <v:shape id="Shape 11098" o:spid="_x0000_s2055" style="position:absolute;left:56781;top:800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" adj="0,,0" path="m15583,r4445,l20028,45021r10325,l30353,51498r-10325,l20028,68389r-7785,l12243,51498,,51498,,45021r12142,l12142,10312,,27667,,22088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v:shape id="Shape 11099" o:spid="_x0000_s2056" style="position:absolute;left:140837;top:25895;width:21812;height:44704;visibility:visible;mso-wrap-style:square;v-text-anchor:top" coordsize="21812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" adj="0,,0" path="m2787,c14421,,21812,8179,21812,21133v,13957,-8700,23571,-21247,23571l,44454,,40794r1670,1065c8756,41859,12693,35700,12693,24574v,-6324,-1260,-11306,-3609,-14706l,5194,,402,2787,xe" fillcolor="black" stroked="f" strokeweight="0">
                    <v:stroke miterlimit="83231f" joinstyle="miter"/>
                    <v:formulas/>
                    <v:path arrowok="t" o:connecttype="segments" textboxrect="0,0,21812,44704"/>
                  </v:shape>
                  <v:shape id="Shape 11100" o:spid="_x0000_s2057" style="position:absolute;left:140837;width:19780;height:11228;visibility:visible;mso-wrap-style:square;v-text-anchor:top" coordsize="19780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" adj="0,,0" path="m19577,r203,1600l,11228,,5393,5631,2486c9461,1238,13811,508,19577,xe" fillcolor="black" stroked="f" strokeweight="0">
                    <v:stroke miterlimit="83231f" joinstyle="miter"/>
                    <v:formulas/>
                    <v:path arrowok="t" o:connecttype="segments" textboxrect="0,0,19780,1122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91" o:spid="_x0000_s2058" style="width:17.3pt;height:5.6pt;mso-position-horizontal-relative:char;mso-position-vertical-relative:line" coordsize="219520,70993">
                  <v:shape id="Shape 11102" o:spid="_x0000_s2059" style="position:absolute;top:1240;width:19672;height:69753;visibility:visible;mso-wrap-style:square;v-text-anchor:top" coordsize="19672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" adj="0,,0" path="m19672,r,3048l19012,2799c12636,2799,8077,6939,8077,12806v,2832,915,5414,2955,8019l19672,28089r,11550l15773,36784c9906,41546,7684,45788,7684,52252v,4407,1289,8075,3540,10640l19672,66547r,3125l19418,69753c7988,69753,,62870,,53065,,46182,2223,43058,13145,34765,2527,25443,610,22522,610,15943,610,11339,2654,7342,6077,4496l19672,xe" fillcolor="black" stroked="f" strokeweight="0">
                    <v:stroke miterlimit="83231f" joinstyle="miter"/>
                    <v:formulas/>
                    <v:path arrowok="t" o:connecttype="segments" textboxrect="0,0,19672,69753"/>
                  </v:shape>
                  <v:shape id="Shape 11103" o:spid="_x0000_s2060" style="position:absolute;left:102629;top:59461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" adj="0,,0" path="m5563,v3048,,5677,2629,5677,5766c11240,8699,8611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104" o:spid="_x0000_s2061" style="position:absolute;left:123292;top:1350;width:22854;height:69641;visibility:visible;mso-wrap-style:square;v-text-anchor:top" coordsize="22854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" adj="0,,0" path="m22854,r,2553l13068,10769c10843,16259,9703,24431,9703,35163v,10516,1111,18478,3311,23812l22854,67009r,2632l8077,62760c3327,57109,,45272,,34236,,22412,3823,10779,9703,5115l22854,xe" fillcolor="black" stroked="f" strokeweight="0">
                    <v:stroke miterlimit="83231f" joinstyle="miter"/>
                    <v:formulas/>
                    <v:path arrowok="t" o:connecttype="segments" textboxrect="0,0,22854,69641"/>
                  </v:shape>
                  <v:shape id="Shape 11105" o:spid="_x0000_s2062" style="position:absolute;left:19672;top:1194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" adj="0,,0" path="m140,c10261,,17538,6071,17538,14376v,6871,-3530,11113,-13550,16485c16230,39967,19672,44907,19672,52705v,5207,-1946,9480,-5410,12452l,69718,,66593r864,374c7429,66967,11989,62420,11989,55855v,-5677,-2439,-9322,-9817,-14580l,39685,,28135r1067,897l1968,28435v5766,-3848,8611,-8407,8611,-14173c10579,10776,9490,7922,7541,5939l,3094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06" o:spid="_x0000_s2063" style="position:absolute;left:48184;width:41059;height:70993;visibility:visible;mso-wrap-style:square;v-text-anchor:top" coordsize="41059,709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" adj="0,,0" path="m40157,r902,686l37211,9690v-292,724,-698,927,-2312,927l15062,10617r-4254,8586c22758,21323,28524,23660,32969,28105v5067,5055,6972,9716,6972,16993c39941,52794,37821,58560,33172,63106v-5054,5169,-12344,7887,-20840,7887c4750,70993,,68567,,64732,,62205,1410,60985,4331,60985v2133,,4457,1004,7696,3328c15062,66548,16789,67246,18809,67246v7886,,14071,-7569,14071,-17297c32880,39942,27508,33681,15875,29934,11722,28613,7684,27902,4445,27902l3239,27089r88,-508l14364,2629r21145,c37630,2629,38633,2108,40157,xe" fillcolor="black" stroked="f" strokeweight="0">
                    <v:stroke miterlimit="83231f" joinstyle="miter"/>
                    <v:formulas/>
                    <v:path arrowok="t" o:connecttype="segments" textboxrect="0,0,41059,70993"/>
                  </v:shape>
                  <v:shape id="Shape 11107" o:spid="_x0000_s2064" style="position:absolute;left:174498;top:1194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" adj="0,,0" path="m21145,c31661,,39865,7798,39865,17907v,7899,-3950,15583,-12954,24993l9906,60706r24193,c38646,60706,39954,59792,43700,54013r1321,521l39446,68389,,68389,,67170,18009,48057c26505,39065,31153,29642,31153,21755,31153,13259,25387,7493,16891,7493,9906,7493,6274,10731,2235,20638l102,20129c1829,12954,3340,9715,6578,6274,10312,2222,15583,,21145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1108" o:spid="_x0000_s2065" style="position:absolute;left:146145;top:1194;width:22854;height:69799;visibility:visible;mso-wrap-style:square;v-text-anchor:top" coordsize="2285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" adj="0,,0" path="m400,c13659,,22854,14262,22854,35001v,12243,-3836,23978,-9703,29540c9519,68085,5162,69799,6,69799r-6,-3l,67165r6,5c8693,67170,13151,56350,13151,35217,13151,14071,8592,2629,95,2629l,2709,,156,400,xe" fillcolor="black" stroked="f" strokeweight="0">
                    <v:stroke miterlimit="83231f" joinstyle="miter"/>
                    <v:formulas/>
                    <v:path arrowok="t" o:connecttype="segments" textboxrect="0,0,22854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95" o:spid="_x0000_s2066" style="width:13.3pt;height:5.5pt;mso-position-horizontal-relative:char;mso-position-vertical-relative:line" coordsize="168605,69799">
                  <v:shape id="Shape 11110" o:spid="_x0000_s2067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" adj="0,,0" path="m19672,r,3044l19012,2794c12636,2794,8077,6934,8077,12802v,2832,915,5413,2954,8018l19672,28085r,11550l15773,36780c9906,41542,7684,45784,7684,52248v,4407,1289,8074,3540,10640l19672,66543r,3124l19418,69749c7988,69749,,62865,,53061,,46178,2223,43053,13145,34760,2527,25438,610,22517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111" o:spid="_x0000_s2068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" adj="0,,0" path="m5550,v3048,,5677,2629,5677,5766c11227,8699,8598,11227,5449,11227,2515,11227,,8699,,5766,,2629,2515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12" o:spid="_x0000_s2069" style="position:absolute;left:122072;top:22087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1113" o:spid="_x0000_s2070" style="position:absolute;left:49302;width:39332;height:69799;visibility:visible;mso-wrap-style:square;v-text-anchor:top" coordsize="39332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" adj="0,,0" path="m20129,v9297,,15774,5677,15774,13856c35903,19329,33363,23076,26390,27826v4445,1917,6376,3136,8395,5359c37719,36322,39332,41072,39332,46228v,6782,-2629,12649,-7379,16789c27203,67170,19202,69799,11417,69799,4330,69799,,67589,,64033,,61913,1511,60490,3835,60490v1715,,3442,724,6477,2527c14046,65456,16065,66167,18809,66167v7480,,13246,-6579,13246,-15075c32055,44120,28105,38341,21831,36119,19418,35217,17082,35001,11125,35001r,-1308c17996,31267,20828,29743,23850,26708v2540,-2527,4065,-6159,4065,-9817c27915,10528,23355,6071,16789,6071,10414,6071,5855,9423,1702,16802l190,16383c2413,10325,3937,7696,6959,4966,10604,1727,15062,,20129,xe" fillcolor="black" stroked="f" strokeweight="0">
                    <v:stroke miterlimit="83231f" joinstyle="miter"/>
                    <v:formulas/>
                    <v:path arrowok="t" o:connecttype="segments" textboxrect="0,0,39332,69799"/>
                  </v:shape>
                  <v:shape id="Shape 11114" o:spid="_x0000_s2071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" adj="0,,0" path="m152,c10261,,17538,6071,17538,14376v,6871,-3530,11113,-13550,16485c16230,39967,19672,44907,19672,52705v,5207,-1946,9480,-5410,12452l,69718,,66593r864,374c7429,66967,11989,62420,11989,55855v,-5677,-2439,-9322,-9817,-14580l,39685,,28135r1067,897l1968,28435v5766,-3848,8611,-8407,8611,-14173c10579,10776,9490,7922,7541,5939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15" o:spid="_x0000_s2072" style="position:absolute;left:138252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" adj="0,,0" path="m15583,r4458,l20041,45021r10312,l30353,51498r-10312,l20041,68389r-7798,l12243,51498,,51498,,45021r12141,l12141,10325,,27673,,22087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899" o:spid="_x0000_s2073" style="width:17.2pt;height:5.65pt;mso-position-horizontal-relative:char;mso-position-vertical-relative:line" coordsize="218402,71806">
                  <v:shape id="Shape 11117" o:spid="_x0000_s2074" style="position:absolute;left:2629;top:60396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" adj="0,,0" path="m18809,r,6029l13857,8676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1118" o:spid="_x0000_s2075" style="position:absolute;top:1194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" adj="0,,0" path="m21044,r393,196l21437,3635,20218,2845v-2921,,-5448,1105,-7175,3124c10922,8598,9296,14681,9296,20447v,6020,1217,10925,3393,14325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1119" o:spid="_x0000_s2076" style="position:absolute;left:105270;top:59461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" adj="0,,0" path="m5550,v3035,,5664,2629,5664,5766c11214,8699,8585,11227,5448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1120" o:spid="_x0000_s2077" style="position:absolute;left:49593;top:2629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" adj="0,,0" path="m5969,l43396,r,1613l21946,67767r-6566,l35408,7480r-21959,c7887,7480,6071,8788,1727,15672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121" o:spid="_x0000_s2078" style="position:absolute;left:21437;top:1390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" adj="0,,0" path="m,l15673,7814v3958,5048,6285,12183,6285,20527c21958,41993,15786,54541,5258,62224l,65035,,59006r775,-387c6020,53522,9861,46692,11938,38450l,42985,,39637r407,235c4039,39872,7785,38551,10630,36126v1105,-902,1511,-1829,1511,-3836l12141,28341v,-8497,-1137,-14920,-3375,-19219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1122" o:spid="_x0000_s2079" style="position:absolute;left:129146;top:1240;width:19685;height:69766;visibility:visible;mso-wrap-style:square;v-text-anchor:top" coordsize="19685,69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" adj="0,,0" path="m19685,r,3048l19025,2799c12649,2799,8090,6939,8090,12806v,2832,911,5414,2948,8020l19685,28111r,11528l15786,36784c9919,41546,7696,45788,7696,52265v,4401,1289,8065,3541,10628l19685,66547r,3137l19431,69766c7988,69766,,62882,,53065,,46182,2223,43058,13157,34765,2540,25443,610,22522,610,15943,610,11346,2658,7349,6083,4501l19685,xe" fillcolor="black" stroked="f" strokeweight="0">
                    <v:stroke miterlimit="83231f" joinstyle="miter"/>
                    <v:formulas/>
                    <v:path arrowok="t" o:connecttype="segments" textboxrect="0,0,19685,69766"/>
                  </v:shape>
                  <v:shape id="Shape 11123" o:spid="_x0000_s2080" style="position:absolute;left:148831;top:1194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" adj="0,,0" path="m140,c10261,,17538,6071,17538,14376v,6871,-3530,11113,-13550,16485c16230,39967,19672,44920,19672,52705v,5207,-1946,9484,-5410,12459l,69730,,66594r864,373c7429,66967,11989,62420,11989,55855v,-5677,-2439,-9322,-9817,-14580l,39685,,28157r1054,888l1968,28435v5766,-3848,8598,-8394,8598,-14173c10566,10776,9480,7922,7534,5939l,3094,,46,140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v:shape id="Shape 11124" o:spid="_x0000_s2081" style="position:absolute;left:17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" adj="0,,0" path="m40170,r902,686l37224,9690v-293,724,-711,927,-2324,927l15075,10617r-4242,8586c22758,21323,28537,23660,32982,28118v5067,5042,6985,9703,6985,16980c39967,52794,37833,58560,33185,63106v-5067,5169,-12344,7900,-20840,7900c4750,71006,,68567,,64732,,62205,1422,60985,4356,60985v2121,,4445,1016,7684,3328c15075,66548,16802,67259,18821,67259v7887,,14060,-7582,14060,-17310c32881,39942,27508,33681,15875,29934,11735,28626,7696,27902,4458,27902l3239,27089r101,-508l14364,2629r21145,c37630,2629,38633,2108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03" o:spid="_x0000_s2082" style="width:17.25pt;height:5.55pt;mso-position-horizontal-relative:char;mso-position-vertical-relative:line" coordsize="219101,70612">
                  <v:shape id="Shape 11126" o:spid="_x0000_s2083" style="position:absolute;left:2629;top:59202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" adj="0,,0" path="m18802,r,6031l13851,8676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1127" o:spid="_x0000_s2084" style="position:absolute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" adj="0,,0" path="m21031,r400,199l21431,3632,20219,2845v-2934,,-5461,1105,-7176,3124c10922,8598,9297,14681,9297,20447v,6020,1212,10925,3386,14325l21431,39837r,3346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1128" o:spid="_x0000_s2085" style="position:absolute;left:21431;top:199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" adj="0,,0" path="m,l15673,7811v3961,5048,6292,12183,6292,20526c21965,41990,15780,54538,5264,62221l,65034,,59003r775,-387c6020,53518,9862,46689,11932,38447l,42984,,39637r400,232c4045,39869,7792,38548,10624,36123v1117,-902,1511,-1829,1511,-3836l12135,28337v,-8496,-1137,-14919,-3374,-19218l,3433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1129" o:spid="_x0000_s2086" style="position:absolute;left:53226;top:50;width:19672;height:69761;visibility:visible;mso-wrap-style:square;v-text-anchor:top" coordsize="19672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" adj="0,,0" path="m19672,r,3039l19025,2794c12649,2794,8103,6935,8103,12802v,2832,911,5413,2946,8020l19672,28095r,11530l15786,36780c9919,41542,7684,45784,7684,52261v,4400,1292,8064,3544,10628l19672,66543r,3137l19418,69761c8001,69761,,62878,,53061,,46178,2235,43053,13157,34760,2527,25439,610,22517,610,15939,610,11342,2658,7344,6083,4496l19672,xe" fillcolor="black" stroked="f" strokeweight="0">
                    <v:stroke miterlimit="83231f" joinstyle="miter"/>
                    <v:formulas/>
                    <v:path arrowok="t" o:connecttype="segments" textboxrect="0,0,19672,69761"/>
                  </v:shape>
                  <v:shape id="Shape 11130" o:spid="_x0000_s2087" style="position:absolute;left:105258;top:58268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" adj="0,,0" path="m5562,v3036,,5664,2629,5664,5766c11226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1131" o:spid="_x0000_s2088" style="position:absolute;left:129134;top:50;width:19685;height:69762;visibility:visible;mso-wrap-style:square;v-text-anchor:top" coordsize="19685,69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" adj="0,,0" path="m19685,r,3040l19037,2795c12662,2795,8103,6935,8103,12802v,2832,908,5414,2942,8020l19685,28106r,11525l15799,36780c9932,41542,7696,45784,7696,52261v,4401,1289,8065,3540,10628l19685,66543r,3137l19431,69762c8001,69762,,62878,,53061,,46178,2235,43054,13170,34760,2540,25439,610,22518,610,15939,610,11342,2661,7345,6090,4496l19685,xe" fillcolor="black" stroked="f" strokeweight="0">
                    <v:stroke miterlimit="83231f" joinstyle="miter"/>
                    <v:formulas/>
                    <v:path arrowok="t" o:connecttype="segments" textboxrect="0,0,19685,69762"/>
                  </v:shape>
                  <v:shape id="Shape 11132" o:spid="_x0000_s2089" style="position:absolute;left:72898;width:19685;height:69730;visibility:visible;mso-wrap-style:square;v-text-anchor:top" coordsize="19685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" adj="0,,0" path="m152,c10274,,17564,6071,17564,14376v,6871,-3556,11113,-13563,16485c16243,39967,19685,44920,19685,52705v,5207,-1950,9484,-5416,12459l,69730,,66593r864,374c7442,66967,11989,62420,11989,55855v,-5677,-2426,-9322,-9805,-14580l,39675,,28145r1067,900l1981,28435v5766,-3848,8598,-8394,8598,-14173c10579,10776,9490,7922,7542,5939l,3090,,50,152,xe" fillcolor="black" stroked="f" strokeweight="0">
                    <v:stroke miterlimit="83231f" joinstyle="miter"/>
                    <v:formulas/>
                    <v:path arrowok="t" o:connecttype="segments" textboxrect="0,0,19685,69730"/>
                  </v:shape>
                  <v:shape id="Shape 11133" o:spid="_x0000_s2090" style="position:absolute;left:179756;top:51;width:19672;height:69761;visibility:visible;mso-wrap-style:square;v-text-anchor:top" coordsize="19672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" adj="0,,0" path="m19672,r,3043l19012,2794c12650,2794,8103,6934,8103,12802v,2832,908,5413,2941,8020l19672,28095r,11533l15773,36779c9906,41542,7684,45784,7684,52261v,4400,1292,8064,3545,10628l19672,66543r,3137l19418,69761c7989,69761,,62878,,53061,,46177,2223,43053,13145,34760,2528,25438,610,22517,610,15939,610,11341,2658,7344,6083,4496l19672,xe" fillcolor="black" stroked="f" strokeweight="0">
                    <v:stroke miterlimit="83231f" joinstyle="miter"/>
                    <v:formulas/>
                    <v:path arrowok="t" o:connecttype="segments" textboxrect="0,0,19672,69761"/>
                  </v:shape>
                  <v:shape id="Shape 11134" o:spid="_x0000_s2091" style="position:absolute;left:148819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" adj="0,,0" path="m152,c10275,,17552,6071,17552,14376v,6871,-3544,11113,-13551,16485c16243,39967,19672,44920,19672,52705v,5207,-1946,9484,-5410,12459l,69730,,66594r864,373c7430,66967,11988,62420,11988,55855v,-5677,-2425,-9322,-9816,-14580l,39681,,28156r1054,889l1981,28435v5766,-3848,8585,-8394,8585,-14173c10566,10776,9480,7922,7536,5939l,3090,,50,152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v:shape id="Shape 11135" o:spid="_x0000_s2092" style="position:absolute;left:199428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" adj="0,,0" path="m153,c10261,,17552,6071,17552,14376v,6871,-3544,11113,-13551,16485c16231,39967,19672,44920,19672,52705v,5207,-1946,9484,-5409,12459l,69730,,66593r864,374c7442,66967,11989,62420,11989,55855v,-5677,-2426,-9322,-9805,-14580l,39679,,28146r1067,899l1969,28435v5765,-3848,8610,-8394,8610,-14173c10579,10776,9490,7922,7541,5939l,3094,,51,153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29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07" o:spid="_x0000_s2093" style="width:15.55pt;height:7.15pt;mso-position-horizontal-relative:char;mso-position-vertical-relative:line" coordsize="197447,91034">
                  <v:shape id="Shape 11139" o:spid="_x0000_s2094" style="position:absolute;left:29959;top:42899;width:17101;height:27205;visibility:visible;mso-wrap-style:square;v-text-anchor:top" coordsize="17101,272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" adj="0,,0" path="m17101,r,3224l12510,5548c9941,7761,8903,10161,8903,13146r,406c8903,17908,11735,21337,15278,21337r1823,-573l17101,23969r-6471,3236c4458,27205,,22747,,16384,,13044,1422,9603,3645,7583,6902,4697,8688,3518,15952,468l17101,xe" fillcolor="black" stroked="f" strokeweight="0">
                    <v:stroke miterlimit="83231f" joinstyle="miter"/>
                    <v:formulas/>
                    <v:path arrowok="t" o:connecttype="segments" textboxrect="0,0,17101,27205"/>
                  </v:shape>
                  <v:shape id="Shape 11140" o:spid="_x0000_s2095" style="position:absolute;left:31890;top:23050;width:15170;height:15190;visibility:visible;mso-wrap-style:square;v-text-anchor:top" coordsize="15170,151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" adj="0,,0" path="m15170,r,2073l10519,3390c9204,4290,8395,5531,8395,6897r304,2425l8890,10935v,2236,-2121,4255,-4547,4255c2019,15190,,13171,,10834,,7646,1870,4814,4929,2779l15170,xe" fillcolor="black" stroked="f" strokeweight="0">
                    <v:stroke miterlimit="83231f" joinstyle="miter"/>
                    <v:formulas/>
                    <v:path arrowok="t" o:connecttype="segments" textboxrect="0,0,15170,15190"/>
                  </v:shape>
                  <v:shape id="Shape 11141" o:spid="_x0000_s2096" style="position:absolute;width:24079;height:69088;visibility:visible;mso-wrap-style:square;v-text-anchor:top" coordsize="2407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" adj="0,,0" path="m16091,r394,203l16485,60604v,5550,1219,6579,7594,6973l24079,69088r-23876,l203,67577v6376,-496,7785,-1816,7785,-7277l7988,12040c7988,7290,6985,5867,3746,5867l610,6071,,6071,,4458c6985,2730,10833,1714,16091,xe" fillcolor="black" stroked="f" strokeweight="0">
                    <v:stroke miterlimit="83231f" joinstyle="miter"/>
                    <v:formulas/>
                    <v:path arrowok="t" o:connecttype="segments" textboxrect="0,0,24079,69088"/>
                  </v:shape>
                  <v:shape id="Shape 11142" o:spid="_x0000_s2097" style="position:absolute;left:150419;top:22555;width:26956;height:68478;visibility:visible;mso-wrap-style:square;v-text-anchor:top" coordsize="26956,68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" adj="0,,0" path="m14961,r609,203l15570,8001,26956,1747r,4948l25895,6071v-4648,,-10325,3644,-10325,6680l15570,37643v,3035,5766,6667,10529,6667l26956,43807r,3164l25794,47549v-4242,,-6681,-1016,-10224,-4344l15570,59080v,6376,1321,7493,8903,7595l24473,68478,,68478,,66777v5969,-610,7074,-1728,7074,-6985l7074,12446c7074,7683,6375,6680,2934,6680l394,6782r,-1626c5969,3442,9512,2134,14961,xe" fillcolor="black" stroked="f" strokeweight="0">
                    <v:stroke miterlimit="83231f" joinstyle="miter"/>
                    <v:formulas/>
                    <v:path arrowok="t" o:connecttype="segments" textboxrect="0,0,26956,68478"/>
                  </v:shape>
                  <v:shape id="Shape 11143" o:spid="_x0000_s2098" style="position:absolute;left:72771;top:22555;width:76784;height:46533;visibility:visible;mso-wrap-style:square;v-text-anchor:top" coordsize="76784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" adj="0,,0" path="m14478,r698,203l15176,7798c23571,1422,26416,,30861,v5461,,8903,2743,10719,8509c47053,2642,52210,,58077,v7785,,11735,6071,11735,18009l69812,38837v,3962,1308,5791,4343,5981l76784,45021r,1512l54635,46533r,-1512c60503,44310,61316,43510,61316,37744r,-21348c61316,8001,59487,5270,53721,5270v-4648,,-7988,1817,-11024,6160l42697,36931v,6274,1512,7989,7290,8090l49987,46533r-22669,l27318,45021v5765,-393,6883,-1511,6883,-7188l34201,15888c34201,8801,31979,5270,27521,5270v-3531,,-7887,1728,-10414,4039l15596,11239r,28525c15596,43701,17107,44818,22466,45021r,1512l,46533,,45021v5677,-101,7087,-1612,7087,-7086l7087,12357c7087,7493,6185,5880,3543,5880v-1105,,-1917,102,-3238,394l305,4559c5880,3048,9309,1930,14478,xe" fillcolor="black" stroked="f" strokeweight="0">
                    <v:stroke miterlimit="83231f" joinstyle="miter"/>
                    <v:formulas/>
                    <v:path arrowok="t" o:connecttype="segments" textboxrect="0,0,76784,46533"/>
                  </v:shape>
                  <v:shape id="Shape 11144" o:spid="_x0000_s2099" style="position:absolute;left:47060;top:22555;width:23870;height:47549;visibility:visible;mso-wrap-style:square;v-text-anchor:top" coordsize="23870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" adj="0,,0" path="m1822,c7791,,12135,1930,14357,5562v1524,2439,2032,5373,2032,10630l16389,35916v,4457,699,5867,3036,5867c20936,41783,22155,41275,23870,39865r,2629c20326,46330,18205,47549,14764,47549v-4140,,-5969,-2121,-6477,-7379l,44313,,41108,5569,39357c7690,38151,8198,37224,8198,34099r,-14681l,23568,,20344,8198,17005r,-6172c8198,5372,5455,2426,502,2426l,2568,,495,1822,xe" fillcolor="black" stroked="f" strokeweight="0">
                    <v:stroke miterlimit="83231f" joinstyle="miter"/>
                    <v:formulas/>
                    <v:path arrowok="t" o:connecttype="segments" textboxrect="0,0,23870,47549"/>
                  </v:shape>
                  <v:shape id="Shape 11145" o:spid="_x0000_s2100" style="position:absolute;left:177375;top:22555;width:20072;height:46971;visibility:visible;mso-wrap-style:square;v-text-anchor:top" coordsize="20072,46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" adj="0,,0" path="m3181,v9817,,16891,9004,16891,21552c20072,28880,17748,35379,13932,40046l,46971,,43807,7993,39116v2151,-3299,3393,-8001,3393,-13614c11386,19634,10144,14776,7968,11386l,6695,,1747,3181,xe" fillcolor="black" stroked="f" strokeweight="0">
                    <v:stroke miterlimit="83231f" joinstyle="miter"/>
                    <v:formulas/>
                    <v:path arrowok="t" o:connecttype="segments" textboxrect="0,0,20072,4697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11" o:spid="_x0000_s2101" style="width:17.15pt;height:5.6pt;mso-position-horizontal-relative:char;mso-position-vertical-relative:line" coordsize="217602,71019">
                  <v:shape id="Shape 11147" o:spid="_x0000_s2102" style="position:absolute;left:48590;top:2329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1148" o:spid="_x0000_s2103" style="position:absolute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" adj="0,,0" path="m40157,r915,711l37224,9715v-305,699,-711,915,-2324,915l15075,10630r-4242,8598c22758,21349,28537,23673,32982,28118v5054,5054,6972,9728,6972,17005c39954,52794,37833,58572,33185,63119v-5067,5156,-12344,7900,-20841,7900c4763,71019,,68580,,64745,,62217,1422,60998,4356,60998v2121,,4445,1016,7684,3340c15075,66561,16789,67272,18821,67272v7887,,14059,-7595,14059,-17297c32880,39967,27508,33681,15875,29947,11735,28626,7683,27915,4458,27915l3238,27115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149" o:spid="_x0000_s2104" style="position:absolute;left:105067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" adj="0,,0" path="m5563,v3035,,5664,2629,5664,5766c11227,8687,8598,11214,5461,11214,2527,11214,,8687,,5766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150" o:spid="_x0000_s2105" style="position:absolute;left:178257;top:1219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" adj="0,,0" path="m20130,v9309,,15773,5664,15773,13856c35903,19317,33376,23051,26391,27813v4457,1930,6375,3137,8394,5359c37719,36309,39345,41059,39345,46215v,6795,-2629,12662,-7392,16802c27203,67158,19215,69799,11430,69799,4343,69799,,67577,,64033,,61900,1511,60477,3835,60477v1728,,3442,724,6477,2540c14059,65443,16078,66154,18809,66154v7480,,13258,-6578,13258,-15075c32067,44094,28118,38328,21844,36119,19418,35204,17082,35001,11125,35001r,-1321c17996,31255,20828,29743,23863,26695v2528,-2527,4052,-6172,4052,-9804c27915,10516,23355,6058,16789,6058,10414,6058,5867,9411,1714,16789l190,16383c2426,10312,3937,7683,6972,4940,10617,1727,15062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151" o:spid="_x0000_s2106" style="position:absolute;left:134518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" adj="0,,0" path="m18212,r800,190l19012,60896v,4852,1626,5868,9614,5957l28626,68377r-27915,l711,66853v4242,-89,5664,-394,7176,-1308c9512,64643,10312,62306,10312,58966r,-45821c10312,9906,9411,8395,7290,8395v-1016,,-2731,393,-4560,1117c2324,9703,1207,10109,,10630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52" o:spid="_x0000_s2107" style="position:absolute;left:64776;top:1219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" adj="0,,0" path="m15577,r4445,l20022,45009r10325,l30347,51486r-10325,l20022,68377r-7786,l12236,51486,,51486,,45009r12135,l12135,10312,,27661,,22072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15" o:spid="_x0000_s2108" style="width:17.15pt;height:5.6pt;mso-position-horizontal-relative:char;mso-position-vertical-relative:line" coordsize="217996,71018">
                  <v:shape id="Shape 11154" o:spid="_x0000_s2109" style="position:absolute;top:5804;width:22092;height:64965;visibility:visible;mso-wrap-style:square;v-text-anchor:top" coordsize="22092,649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" adj="0,,0" path="m22092,r,5830l21976,5886c16818,10855,13303,17405,11938,25044v3181,-1918,5306,-3054,7190,-3711l22092,20902r,4790l21031,25146v-3530,,-6667,914,-8801,2527c10211,29197,9398,32029,9398,37198v,7836,1368,14129,3848,18463l22092,61304r,3661l7074,58331c2731,53264,,44361,,35572,,22009,5956,10477,16891,2692l22092,xe" fillcolor="black" stroked="f" strokeweight="0">
                    <v:stroke miterlimit="83231f" joinstyle="miter"/>
                    <v:formulas/>
                    <v:path arrowok="t" o:connecttype="segments" textboxrect="0,0,22092,64965"/>
                  </v:shape>
                  <v:shape id="Shape 11155" o:spid="_x0000_s2110" style="position:absolute;left:104864;top:59474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" adj="0,,0" path="m5563,v3022,,5651,2629,5651,5766c11214,8699,8585,11227,5461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1156" o:spid="_x0000_s2111" style="position:absolute;left:22092;top:26302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" adj="0,,0" path="m2788,c14421,,21800,8192,21800,21133v,13970,-8700,23584,-21235,23584l,44467,,40806r1670,1066c8757,41872,12694,35712,12694,24587v,-6324,-1261,-11309,-3610,-14713l,5194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1157" o:spid="_x0000_s2112" style="position:absolute;left:134303;top:1207;width:28638;height:68377;visibility:visible;mso-wrap-style:square;v-text-anchor:top" coordsize="28638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" adj="0,,0" path="m18212,r812,203l19024,60896v,4852,1614,5868,9614,5969l28638,68377r-27927,l711,66865v4255,-101,5664,-393,7188,-1308c9512,64643,10325,62319,10325,58979r,-45822c10325,9919,9411,8407,7290,8407v-1004,,-2731,394,-4547,1105c2337,9715,1219,10109,,10630l,9207,18212,xe" fillcolor="black" stroked="f" strokeweight="0">
                    <v:stroke miterlimit="83231f" joinstyle="miter"/>
                    <v:formulas/>
                    <v:path arrowok="t" o:connecttype="segments" textboxrect="0,0,28638,68377"/>
                  </v:shape>
                  <v:shape id="Shape 11158" o:spid="_x0000_s2113" style="position:absolute;left:58395;top:1207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" adj="0,,0" path="m18199,r813,203l19012,60896v,4852,1626,5868,9614,5969l28626,68377r-27915,l711,66865v4242,-101,5664,-393,7176,-1308c9500,64643,10312,62319,10312,58979r,-45822c10312,9919,9411,8407,7290,8407v-1016,,-2743,394,-4560,1105c2324,9715,1219,10109,,10630l,9207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59" o:spid="_x0000_s2114" style="position:absolute;left:22092;top:406;width:19780;height:11228;visibility:visible;mso-wrap-style:square;v-text-anchor:top" coordsize="19780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" adj="0,,0" path="m19577,r203,1613l,11228,,5398,5631,2483c9461,1232,13811,502,19577,xe" fillcolor="black" stroked="f" strokeweight="0">
                    <v:stroke miterlimit="83231f" joinstyle="miter"/>
                    <v:formulas/>
                    <v:path arrowok="t" o:connecttype="segments" textboxrect="0,0,19780,11228"/>
                  </v:shape>
                  <v:shape id="Shape 11160" o:spid="_x0000_s2115" style="position:absolute;left:176924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" adj="0,,0" path="m40170,r902,698l37236,9703v-304,711,-711,927,-2336,927l15075,10630r-4255,8585c22758,21336,28524,23673,32982,28118v5055,5054,6972,9715,6972,17005c39954,52794,37833,58572,33185,63106v-5054,5169,-12344,7912,-20841,7912c4763,71018,,68580,,64732,,62205,1422,60998,4356,60998v2121,,4445,1016,7684,3328c15075,66561,16802,67272,18822,67272v7886,,14058,-7595,14058,-17310c32880,39954,27521,33680,15888,29947,11735,28626,7696,27915,4458,27915l3239,27114r101,-507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19" o:spid="_x0000_s2116" style="width:16.65pt;height:5.55pt;mso-position-horizontal-relative:char;mso-position-vertical-relative:line" coordsize="211328,70599">
                  <v:shape id="Shape 11162" o:spid="_x0000_s2117" style="position:absolute;top:851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" adj="0,,0" path="m19672,r,3044l19012,2794c12636,2794,8090,6935,8090,12802v,2832,911,5413,2948,8018l19672,28084r,11542l15773,36780c9919,41529,7683,45784,7683,52248v,4407,1290,8074,3541,10640l19672,66543r,3125l19418,69749c7988,69749,,62865,,53061,,46178,2223,43053,13145,34748,2527,25439,610,22518,610,15939,610,11335,2657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163" o:spid="_x0000_s2118" style="position:absolute;left:48387;top:5392;width:22104;height:64964;visibility:visible;mso-wrap-style:square;v-text-anchor:top" coordsize="22104,649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" adj="0,,0" path="m22104,r,5830l21976,5892c16818,10861,13303,17411,11938,25050v3181,-1917,5305,-3054,7190,-3711l22104,20906r,4792l21044,25152v-3543,,-6680,901,-8801,2527c10211,29190,9411,32035,9411,37191v,7842,1365,14139,3841,18474l22104,61317r,3647l7074,58324c2730,53270,,44367,,35566,,22015,5969,10483,16891,2698l22104,xe" fillcolor="black" stroked="f" strokeweight="0">
                    <v:stroke miterlimit="83231f" joinstyle="miter"/>
                    <v:formulas/>
                    <v:path arrowok="t" o:connecttype="segments" textboxrect="0,0,22104,64964"/>
                  </v:shape>
                  <v:shape id="Shape 11164" o:spid="_x0000_s2119" style="position:absolute;left:19672;top:80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" adj="0,,0" path="m153,c10274,,17551,6071,17551,14364v,6883,-3530,11125,-13550,16484c16231,39954,19672,44907,19672,52705v,5207,-1946,9481,-5410,12452l,69718,,66593r864,374c7442,66967,11989,62420,11989,55842v,-5677,-2426,-9309,-9817,-14580l,39677,,28135r1067,897l1968,28435v5766,-3848,8611,-8407,8611,-14173c10579,10776,9490,7922,7541,5939l,3094,,50,153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65" o:spid="_x0000_s2120" style="position:absolute;left:102641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" adj="0,,0" path="m5563,v3035,,5664,2629,5664,5766c11227,8699,8598,11227,5448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66" o:spid="_x0000_s2121" style="position:absolute;left:70491;top:25895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" adj="0,,0" path="m2775,c14408,,21800,8179,21800,21133v,13970,-8700,23571,-21248,23571l,44460,,40814r1657,1058c8744,41872,12694,35700,12694,24574v,-6324,-1264,-11306,-3615,-14706l,5194,,403,2775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1167" o:spid="_x0000_s2122" style="position:absolute;left:182689;top:800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" adj="0,,0" path="m18224,r801,203l19025,60896v,4852,1613,5868,9614,5969l28639,68377r-27915,l724,66865v4242,-101,5651,-393,7176,-1320c9525,64643,10325,62319,10325,58979r,-45834c10325,9919,9423,8395,7290,8395v-1003,,-2731,406,-4547,1117c2337,9715,1219,10109,,10630l,9208,18224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168" o:spid="_x0000_s2123" style="position:absolute;left:125209;top:800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" adj="0,,0" path="m20130,v9309,,15786,5677,15786,13856c35916,19329,33388,23063,26403,27826v4445,1917,6376,3137,8395,5359c37732,36322,39345,41072,39345,46228v,6782,-2629,12649,-7379,16789c27216,67158,19215,69799,11430,69799,4344,69799,,67589,,64033,,61900,1524,60490,3848,60490v1715,,3429,724,6477,2527c14059,65456,16091,66154,18822,66154v7480,,13246,-6566,13246,-15062c32068,44107,28118,38341,21844,36119,19418,35217,17094,35001,11125,35001r,-1308c18009,31255,20841,29743,23876,26708v2527,-2527,4039,-6172,4039,-9817c27915,10516,23368,6071,16789,6071,10414,6071,5867,9423,1715,16802l203,16383c2426,10325,3950,7696,6972,4953,10630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169" o:spid="_x0000_s2124" style="position:absolute;left:70491;width:19768;height:11221;visibility:visible;mso-wrap-style:square;v-text-anchor:top" coordsize="19768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" adj="0,,0" path="m19577,r191,1613l,11221,,5392,5620,2483c9452,1232,13805,502,19577,xe" fillcolor="black" stroked="f" strokeweight="0">
                    <v:stroke miterlimit="83231f" joinstyle="miter"/>
                    <v:formulas/>
                    <v:path arrowok="t" o:connecttype="segments" textboxrect="0,0,19768,1122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23" o:spid="_x0000_s2125" style="width:12.85pt;height:5.45pt;mso-position-horizontal-relative:char;mso-position-vertical-relative:line" coordsize="163042,69494">
                  <v:shape id="Shape 11171" o:spid="_x0000_s2126" style="position:absolute;left:9707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" adj="0,,0" path="m5563,v3035,,5664,2629,5664,5766c11227,8687,8598,11227,5461,11227,2527,11227,,8687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72" o:spid="_x0000_s2127" style="position:absolute;left:116510;top:22054;width:16199;height:29432;visibility:visible;mso-wrap-style:square;v-text-anchor:top" coordsize="16199,29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" adj="0,,0" path="m16199,r,5606l4064,22955r12135,l16199,29432,,29432,,22955,16199,xe" fillcolor="black" stroked="f" strokeweight="0">
                    <v:stroke miterlimit="83231f" joinstyle="miter"/>
                    <v:formulas/>
                    <v:path arrowok="t" o:connecttype="segments" textboxrect="0,0,16199,29432"/>
                  </v:shape>
                  <v:shape id="Shape 11173" o:spid="_x0000_s2128" style="position:absolute;left:50622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" adj="0,,0" path="m18199,r813,203l19012,60896v,4852,1626,5868,9614,5969l28626,68377r-27928,l698,66865v4242,-101,5677,-406,7189,-1320c9499,64643,10313,62306,10313,58979r,-45834c10313,9906,9398,8395,7277,8395v-1016,,-2730,393,-4547,1117c2311,9715,1207,10109,,10630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74" o:spid="_x0000_s2129" style="position:absolute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" adj="0,,0" path="m18212,r800,203l19012,60896v,4852,1626,5868,9614,5969l28626,68377r-27915,l711,66865v4255,-101,5664,-406,7188,-1320c9512,64643,10325,62306,10325,58979r,-45834c10325,9906,9423,8395,7290,8395v-1004,,-2731,393,-4560,1117c2337,9715,1219,10109,,10630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75" o:spid="_x0000_s2130" style="position:absolute;left:132709;width:30334;height:68377;visibility:visible;mso-wrap-style:square;v-text-anchor:top" coordsize="30334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" adj="0,,0" path="m15564,r4458,l20022,45009r10312,l30334,51486r-10312,l20022,68377r-7786,l12236,51486,,51486,,45009r12135,l12135,10312,,27661,,22054,15564,xe" fillcolor="black" stroked="f" strokeweight="0">
                    <v:stroke miterlimit="83231f" joinstyle="miter"/>
                    <v:formulas/>
                    <v:path arrowok="t" o:connecttype="segments" textboxrect="0,0,30334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27" o:spid="_x0000_s2131" style="width:17.4pt;height:5.6pt;mso-position-horizontal-relative:char;mso-position-vertical-relative:line" coordsize="221247,71019">
                  <v:shape id="Shape 11177" o:spid="_x0000_s2132" style="position:absolute;left:105067;top:59487;width:11240;height:11214;visibility:visible;mso-wrap-style:square;v-text-anchor:top" coordsize="11240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" adj="0,,0" path="m5562,v3049,,5678,2629,5678,5766c11240,8687,8611,11214,5474,11214,2527,11214,,8687,,5766,,2629,2527,,5562,xe" fillcolor="black" stroked="f" strokeweight="0">
                    <v:stroke miterlimit="83231f" joinstyle="miter"/>
                    <v:formulas/>
                    <v:path arrowok="t" o:connecttype="segments" textboxrect="0,0,11240,11214"/>
                  </v:shape>
                  <v:shape id="Shape 11178" o:spid="_x0000_s2133" style="position:absolute;left:177343;top:5797;width:22111;height:64975;visibility:visible;mso-wrap-style:square;v-text-anchor:top" coordsize="22111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" adj="0,,0" path="m22111,r,5834l21976,5900c16818,10872,13303,17425,11938,25064v3187,-1924,5312,-3064,7194,-3723l22111,20908r,4807l21044,25166v-3544,,-6681,901,-8801,2527c10223,29204,9411,32049,9411,37205v,7836,1365,14129,3843,18463l22111,61316r,3659l7086,58338c2730,53271,,44368,,35580,,22029,5969,10485,16891,2699l22111,xe" fillcolor="black" stroked="f" strokeweight="0">
                    <v:stroke miterlimit="83231f" joinstyle="miter"/>
                    <v:formulas/>
                    <v:path arrowok="t" o:connecttype="segments" textboxrect="0,0,22111,64975"/>
                  </v:shape>
                  <v:shape id="Shape 11179" o:spid="_x0000_s2134" style="position:absolute;left:49403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" adj="0,,0" path="m5969,l43396,r,1626l21958,67780r-6578,l35408,7480r-21946,c7887,7480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180" o:spid="_x0000_s2135" style="position:absolute;left:126327;top:1219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" adj="0,,0" path="m21145,c31661,,39853,7785,39853,17894v,7900,-3937,15583,-12942,24994l9918,60681r24169,c38646,60681,39954,59779,43700,54013r1321,508l39446,68377,,68377,,67158,18009,48044c26505,39040,31166,29642,31166,21742,31166,13259,25400,7480,16904,7480,9918,7480,6274,10732,2235,20638l114,20129c1816,12941,3340,9703,6578,6261,10312,2223,15583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181" o:spid="_x0000_s2136" style="position:absolute;width:41085;height:71019;visibility:visible;mso-wrap-style:square;v-text-anchor:top" coordsize="41085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" adj="0,,0" path="m40170,r915,711l37236,9715v-304,699,-723,915,-2323,915l15075,10630r-4242,8598c22759,21349,28537,23673,32982,28118v5067,5054,6985,9728,6985,17005c39967,52794,37833,58572,33185,63119v-5054,5156,-12344,7900,-20840,7900c4763,71019,,68580,,64745,,62217,1422,60998,4356,60998v2121,,4458,1016,7696,3340c15075,66561,16802,67272,18822,67272v7886,,14059,-7595,14059,-17297c32881,39967,27521,33681,15888,29947,11735,28626,7696,27915,4458,27915l3239,27115r101,-508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85,71019"/>
                  </v:shape>
                  <v:shape id="Shape 11182" o:spid="_x0000_s2137" style="position:absolute;left:199454;top:26302;width:21793;height:44717;visibility:visible;mso-wrap-style:square;v-text-anchor:top" coordsize="21793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" adj="0,,0" path="m2768,c14402,,21793,8192,21793,21133v,13970,-8699,23584,-21234,23584l,44470,,40811r1663,1061c8737,41872,12700,35713,12700,24587v,-6324,-1267,-11306,-3621,-14706l,5210,,403,2768,xe" fillcolor="black" stroked="f" strokeweight="0">
                    <v:stroke miterlimit="83231f" joinstyle="miter"/>
                    <v:formulas/>
                    <v:path arrowok="t" o:connecttype="segments" textboxrect="0,0,21793,44717"/>
                  </v:shape>
                  <v:shape id="Shape 11183" o:spid="_x0000_s2138" style="position:absolute;left:199454;top:407;width:19761;height:11225;visibility:visible;mso-wrap-style:square;v-text-anchor:top" coordsize="19761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" adj="0,,0" path="m19571,r190,1613l,11225,,5390,5613,2487c9446,1235,13798,502,19571,xe" fillcolor="black" stroked="f" strokeweight="0">
                    <v:stroke miterlimit="83231f" joinstyle="miter"/>
                    <v:formulas/>
                    <v:path arrowok="t" o:connecttype="segments" textboxrect="0,0,19761,1122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31" o:spid="_x0000_s2139" style="width:13.3pt;height:5.5pt;mso-position-horizontal-relative:char;mso-position-vertical-relative:line" coordsize="168999,69799">
                  <v:shape id="Shape 11185" o:spid="_x0000_s2140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" adj="0,,0" path="m19672,r,3044l19012,2794c12636,2794,8077,6935,8077,12802v,2832,915,5413,2954,8018l19672,28085r,11541l15773,36780c9906,41529,7684,45784,7684,52248v,4407,1289,8074,3540,10640l19672,66543r,3124l19418,69749c7988,69749,,62865,,53061,,46178,2223,43053,13145,34748,2527,25439,610,22518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186" o:spid="_x0000_s2141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" adj="0,,0" path="m5550,v3048,,5677,2629,5677,5766c11227,8699,8598,11227,5449,11227,2515,11227,,8699,,5766,,2629,2515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87" o:spid="_x0000_s2142" style="position:absolute;left:123292;top:160;width:22854;height:69636;visibility:visible;mso-wrap-style:square;v-text-anchor:top" coordsize="22854,696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" adj="0,,0" path="m22854,r,2549l13068,10765c10843,16255,9703,24427,9703,35159v,10515,1114,18475,3316,23806l22854,66992r,2644l8077,62756c3327,57104,,45255,,34232,,22408,3835,10775,9703,5098l22854,xe" fillcolor="black" stroked="f" strokeweight="0">
                    <v:stroke miterlimit="83231f" joinstyle="miter"/>
                    <v:formulas/>
                    <v:path arrowok="t" o:connecttype="segments" textboxrect="0,0,22854,69636"/>
                  </v:shape>
                  <v:shape id="Shape 11188" o:spid="_x0000_s2143" style="position:absolute;left:4798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" adj="0,,0" path="m21133,c31648,,39853,7798,39853,17894v,7912,-3950,15583,-12955,24994l9906,60693r24181,c38633,60693,39954,59779,43688,54013r1321,508l39446,68377,,68377,,67158,17996,48044c26505,39052,31153,29642,31153,21742,31153,13259,25387,7480,16891,7480,9906,7480,6261,10732,2222,20638l102,20130c1816,12954,3340,9715,6579,6261,10312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189" o:spid="_x0000_s2144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" adj="0,,0" path="m152,c10261,,17538,6071,17538,14364v,6883,-3530,11125,-13550,16484c16230,39954,19672,44907,19672,52705v,5207,-1946,9481,-5410,12452l,69718,,66593r864,374c7429,66967,11989,62420,11989,55842v,-5677,-2439,-9309,-9817,-14580l,39677,,28135r1067,897l1968,28435v5766,-3848,8611,-8407,8611,-14173c10579,10776,9490,7922,7541,5939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90" o:spid="_x0000_s2145" style="position:absolute;left:146145;width:22854;height:69799;visibility:visible;mso-wrap-style:square;v-text-anchor:top" coordsize="2285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" adj="0,,0" path="m413,c13659,,22854,14262,22854,35001v,12243,-3836,23978,-9703,29528c9519,68085,5162,69799,6,69799r-6,-3l,67152r6,6c8693,67158,13151,56350,13151,35217,13151,14059,8592,2629,95,2629l,2709,,160,413,xe" fillcolor="black" stroked="f" strokeweight="0">
                    <v:stroke miterlimit="83231f" joinstyle="miter"/>
                    <v:formulas/>
                    <v:path arrowok="t" o:connecttype="segments" textboxrect="0,0,22854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35" o:spid="_x0000_s2146" style="width:17.35pt;height:5.55pt;mso-position-horizontal-relative:char;mso-position-vertical-relative:line" coordsize="220535,70612">
                  <v:shape id="Shape 11192" o:spid="_x0000_s2147" style="position:absolute;left:2629;top:59201;width:18809;height:11411;visibility:visible;mso-wrap-style:square;v-text-anchor:top" coordsize="18809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" adj="0,,0" path="m18809,r,6031l13857,8678c10192,9941,5969,10751,305,11411l,9392,18809,xe" fillcolor="black" stroked="f" strokeweight="0">
                    <v:stroke miterlimit="83231f" joinstyle="miter"/>
                    <v:formulas/>
                    <v:path arrowok="t" o:connecttype="segments" textboxrect="0,0,18809,11411"/>
                  </v:shape>
                  <v:shape id="Shape 11193" o:spid="_x0000_s2148" style="position:absolute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" adj="0,,0" path="m21044,r393,196l21437,3635,20218,2845v-2921,,-5448,1105,-7175,3124c10922,8598,9296,14681,9296,20434v,6020,1217,10929,3393,14332l21437,39833r,3346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1194" o:spid="_x0000_s2149" style="position:absolute;left:105270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" adj="0,,0" path="m5550,v3035,,5664,2629,5664,5766c11214,8699,8585,11227,5448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1195" o:spid="_x0000_s2150" style="position:absolute;left:49593;top:1422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" adj="0,,0" path="m5969,l43396,r,1625l21946,67780r-6566,l35408,7480r-21959,c7887,7480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196" o:spid="_x0000_s2151" style="position:absolute;left:21437;top:196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" adj="0,,0" path="m,l15673,7810v3958,5046,6285,12180,6285,20531c21958,41993,15786,54541,5258,62224l,65035,,59005r775,-387c6020,53519,9861,46686,11938,38437l,42983,,39637r407,235c4039,39872,7785,38552,10630,36126v1105,-902,1511,-1829,1511,-3848l12141,28341v,-8497,-1137,-14920,-3375,-19218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1197" o:spid="_x0000_s2152" style="position:absolute;left:129146;top:46;width:19685;height:69766;visibility:visible;mso-wrap-style:square;v-text-anchor:top" coordsize="19685,69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" adj="0,,0" path="m19685,r,3048l19025,2799c12649,2799,8090,6939,8090,12806v,2832,911,5414,2948,8020l19685,28111r,11520l15786,36784c9919,41534,7696,45788,7696,52265v,4401,1289,8065,3541,10628l19685,66547r,3137l19431,69766c7988,69766,,62882,,53065,,46182,2223,43058,13157,34752,2540,25443,610,22522,610,15943,610,11346,2658,7349,6083,4501l19685,xe" fillcolor="black" stroked="f" strokeweight="0">
                    <v:stroke miterlimit="83231f" joinstyle="miter"/>
                    <v:formulas/>
                    <v:path arrowok="t" o:connecttype="segments" textboxrect="0,0,19685,69766"/>
                  </v:shape>
                  <v:shape id="Shape 11198" o:spid="_x0000_s2153" style="position:absolute;left:179768;top:59204;width:18802;height:11408;visibility:visible;mso-wrap-style:square;v-text-anchor:top" coordsize="18802,114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" adj="0,,0" path="m18802,r,6029l13851,8674c10185,9938,5962,10748,292,11408l,9389,18802,xe" fillcolor="black" stroked="f" strokeweight="0">
                    <v:stroke miterlimit="83231f" joinstyle="miter"/>
                    <v:formulas/>
                    <v:path arrowok="t" o:connecttype="segments" textboxrect="0,0,18802,11408"/>
                  </v:shape>
                  <v:shape id="Shape 11199" o:spid="_x0000_s2154" style="position:absolute;left:17712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" adj="0,,0" path="m21044,r400,199l21444,3625,20244,2845v-2947,,-5474,1105,-7189,3124c10922,8598,9309,14681,9309,20434v,6020,1213,10929,3388,14332l21444,39830r,3351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1200" o:spid="_x0000_s2155" style="position:absolute;left:148831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" adj="0,,0" path="m140,c10261,,17538,6071,17538,14364v,6883,-3530,11125,-13550,16484c16230,39954,19672,44920,19672,52705v,5207,-1946,9484,-5410,12459l,69730,,66594r864,373c7429,66967,11989,62420,11989,55842v,-5664,-2439,-9309,-9817,-14580l,39677,,28157r1054,888l1968,28435v5766,-3848,8598,-8394,8598,-14173c10566,10776,9480,7922,7534,5939l,3094,,46,140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v:shape id="Shape 11201" o:spid="_x0000_s2156" style="position:absolute;left:198571;top:199;width:21965;height:65033;visibility:visible;mso-wrap-style:square;v-text-anchor:top" coordsize="21965,650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" adj="0,,0" path="m,l15673,7806v3961,5047,6292,12181,6292,20531c21965,41990,15780,54538,5264,62221l,65033,,59004r781,-390c6029,53515,9874,46683,11944,38434l,42982,,39630r413,239c4058,39869,7804,38548,10623,36123v1118,-902,1512,-1829,1512,-3849l12135,28337v,-8496,-1137,-14919,-3372,-19218l,3425,,xe" fillcolor="black" stroked="f" strokeweight="0">
                    <v:stroke miterlimit="83231f" joinstyle="miter"/>
                    <v:formulas/>
                    <v:path arrowok="t" o:connecttype="segments" textboxrect="0,0,21965,65033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39" o:spid="_x0000_s2157" style="width:17.15pt;height:5.55pt;mso-position-horizontal-relative:char;mso-position-vertical-relative:line" coordsize="217792,70612">
                  <v:shape id="Shape 11203" o:spid="_x0000_s2158" style="position:absolute;left:2629;top:59201;width:18802;height:11411;visibility:visible;mso-wrap-style:square;v-text-anchor:top" coordsize="18802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" adj="0,,0" path="m18802,r,6032l13851,8677c10185,9941,5963,10751,292,11411l,9392,18802,xe" fillcolor="black" stroked="f" strokeweight="0">
                    <v:stroke miterlimit="83231f" joinstyle="miter"/>
                    <v:formulas/>
                    <v:path arrowok="t" o:connecttype="segments" textboxrect="0,0,18802,11411"/>
                  </v:shape>
                  <v:shape id="Shape 11204" o:spid="_x0000_s2159" style="position:absolute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" adj="0,,0" path="m21031,r400,199l21431,3632,20219,2845v-2934,,-5461,1105,-7176,3124c10922,8598,9297,14681,9297,20434v,6020,1212,10929,3386,14332l21431,39837r,3343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1205" o:spid="_x0000_s2160" style="position:absolute;left:53226;top:59200;width:18815;height:11412;visibility:visible;mso-wrap-style:square;v-text-anchor:top" coordsize="18815,11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" adj="0,,0" path="m18815,r,6027l13857,8678c10192,9941,5969,10751,305,11412l,9392,18815,xe" fillcolor="black" stroked="f" strokeweight="0">
                    <v:stroke miterlimit="83231f" joinstyle="miter"/>
                    <v:formulas/>
                    <v:path arrowok="t" o:connecttype="segments" textboxrect="0,0,18815,11412"/>
                  </v:shape>
                  <v:shape id="Shape 11206" o:spid="_x0000_s2161" style="position:absolute;left:21431;top:199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" adj="0,,0" path="m,l15673,7807v3961,5046,6292,12180,6292,20531c21965,41990,15780,54538,5264,62221l,65034,,59002r775,-388c6020,53516,9862,46683,11932,38434l,42981,,39637r400,232c4045,39869,7792,38548,10624,36123v1117,-902,1511,-1829,1511,-3848l12135,28338v,-8497,-1137,-14920,-3374,-19219l,3433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1207" o:spid="_x0000_s2162" style="position:absolute;left:5059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" adj="0,,0" path="m21044,r400,199l21444,3632,20231,2845v-2934,,-5461,1105,-7188,3124c10922,8598,9309,14681,9309,20434v,6020,1213,10929,3388,14332l21444,39830r,3347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1208" o:spid="_x0000_s2163" style="position:absolute;left:105258;top:58268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" adj="0,,0" path="m5562,v3036,,5664,2629,5664,5766c11226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1209" o:spid="_x0000_s2164" style="position:absolute;left:72041;top:199;width:21952;height:65029;visibility:visible;mso-wrap-style:square;v-text-anchor:top" coordsize="21952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" adj="0,,0" path="m,l15667,7807v3957,5046,6285,12180,6285,20531c21952,41990,15792,54538,5251,62221l,65029,,59001r775,-387c6023,53516,9868,46683,11944,38434l,42978,,39630r413,239c4058,39869,7791,38548,10623,36123v1105,-902,1512,-1829,1512,-3848l12135,28338v,-8497,-1137,-14920,-3374,-19219l,3433,,xe" fillcolor="black" stroked="f" strokeweight="0">
                    <v:stroke miterlimit="83231f" joinstyle="miter"/>
                    <v:formulas/>
                    <v:path arrowok="t" o:connecttype="segments" textboxrect="0,0,21952,65029"/>
                  </v:shape>
                  <v:shape id="Shape 11210" o:spid="_x0000_s2165" style="position:absolute;left:178435;width:39357;height:69812;visibility:visible;mso-wrap-style:square;v-text-anchor:top" coordsize="39357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" adj="0,,0" path="m20130,v9309,,15773,5677,15773,13856c35903,19329,33389,23063,26404,27826v4457,1917,6375,3137,8407,5359c37732,36322,39357,41072,39357,46228v,6782,-2628,12649,-7391,16789c27216,67170,19228,69812,11443,69812,4356,69812,,67589,,64033,,61900,1512,60490,3849,60490v1727,,3441,724,6477,2527c14072,65456,16091,66154,18821,66154v7494,,13259,-6566,13259,-15062c32080,44107,28118,38341,21857,36119,19431,35217,17094,35001,11126,35001r,-1308c18009,31255,20841,29743,23876,26708v2528,-2527,4052,-6172,4052,-9804c27928,10528,23368,6071,16802,6071,10427,6071,5868,9423,1728,16802l204,16383c2439,10325,3950,7696,6986,4953,10617,1727,15075,,20130,xe" fillcolor="black" stroked="f" strokeweight="0">
                    <v:stroke miterlimit="83231f" joinstyle="miter"/>
                    <v:formulas/>
                    <v:path arrowok="t" o:connecttype="segments" textboxrect="0,0,39357,69812"/>
                  </v:shape>
                  <v:shape id="Shape 11211" o:spid="_x0000_s2166" style="position:absolute;left:127826;width:39357;height:69812;visibility:visible;mso-wrap-style:square;v-text-anchor:top" coordsize="39357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" adj="0,,0" path="m20130,v9309,,15786,5677,15786,13856c35916,19329,33389,23063,26403,27826v4458,1917,6376,3137,8395,5359c37744,36322,39357,41072,39357,46228v,6782,-2628,12649,-7378,16789c27216,67170,19228,69812,11430,69812,4356,69812,,67589,,64033,,61900,1524,60490,3848,60490v1714,,3442,724,6465,2527c14059,65456,16091,66154,18809,66154v7492,,13259,-6566,13259,-15062c32068,44107,28131,38341,21857,36119,19418,35217,17107,35001,11138,35001r,-1308c18009,31255,20841,29743,23876,26708v2527,-2527,4052,-6172,4052,-9804c27928,10528,23368,6071,16790,6071,10414,6071,5868,9423,1727,16802l216,16383c2426,10325,3950,7696,6985,4953,10630,1727,15075,,20130,xe" fillcolor="black" stroked="f" strokeweight="0">
                    <v:stroke miterlimit="83231f" joinstyle="miter"/>
                    <v:formulas/>
                    <v:path arrowok="t" o:connecttype="segments" textboxrect="0,0,39357,69812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rPr>
          <w:trHeight w:val="329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43" o:spid="_x0000_s2167" style="width:19.3pt;height:7.15pt;mso-position-horizontal-relative:char;mso-position-vertical-relative:line" coordsize="244831,91033">
                  <v:shape id="Shape 11215" o:spid="_x0000_s2168" style="position:absolute;top:22555;width:26962;height:68478;visibility:visible;mso-wrap-style:square;v-text-anchor:top" coordsize="26962,68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" adj="0,,0" path="m14973,r610,203l15583,8001,26962,1751r,4947l25895,6071v-4648,,-10312,3644,-10312,6680l15583,37630v,3035,5766,6680,10516,6680l26962,43803r,3171l25806,47549v-4254,,-6680,-1016,-10223,-4356l15583,59080v,6376,1308,7480,8903,7595l24486,68478,,68478,,66777v5969,-623,7087,-1728,7087,-6985l7087,12446c7087,7683,6375,6680,2934,6680l406,6782r,-1626c5969,3442,9512,2134,14973,xe" fillcolor="black" stroked="f" strokeweight="0">
                    <v:stroke miterlimit="83231f" joinstyle="miter"/>
                    <v:formulas/>
                    <v:path arrowok="t" o:connecttype="segments" textboxrect="0,0,26962,68478"/>
                  </v:shape>
                  <v:shape id="Shape 11216" o:spid="_x0000_s2169" style="position:absolute;left:103645;top:22579;width:22308;height:47525;visibility:visible;mso-wrap-style:square;v-text-anchor:top" coordsize="22308,475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" adj="0,,0" path="m22308,r,3608l21044,2809c13868,2809,9106,9082,9106,18696v,7176,1626,14262,4458,19533l22308,43987r,3473l22162,47525c9411,47525,,37302,,23649,,16671,2302,10752,6248,6579l22308,xe" fillcolor="black" stroked="f" strokeweight="0">
                    <v:stroke miterlimit="83231f" joinstyle="miter"/>
                    <v:formulas/>
                    <v:path arrowok="t" o:connecttype="segments" textboxrect="0,0,22308,47525"/>
                  </v:shape>
                  <v:shape id="Shape 11217" o:spid="_x0000_s2170" style="position:absolute;left:26962;top:22555;width:20079;height:46974;visibility:visible;mso-wrap-style:square;v-text-anchor:top" coordsize="20079,469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" adj="0,,0" path="m3188,v9804,,16891,9004,16891,21552c20079,28880,17751,35379,13934,40046l,46974,,43803,7992,39111v2149,-3300,3387,-8002,3387,-13609c11379,19634,10141,14776,7966,11386l,6698,,1751,3188,xe" fillcolor="black" stroked="f" strokeweight="0">
                    <v:stroke miterlimit="83231f" joinstyle="miter"/>
                    <v:formulas/>
                    <v:path arrowok="t" o:connecttype="segments" textboxrect="0,0,20079,46974"/>
                  </v:shape>
                  <v:shape id="Shape 11218" o:spid="_x0000_s2171" style="position:absolute;left:51016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" adj="0,,0" path="m14465,r508,305l14973,31064v4648,-6083,8903,-8509,14872,-8509c38037,22555,42278,28016,42278,38633r,20130c42278,65748,42888,66561,48349,67577r,1511l26911,69088r,-1511c32779,66967,33795,65646,33795,58763r,-20015c33795,31661,31255,28016,26200,28016v-3950,,-6972,1727,-11227,6376l14973,58763v,6985,1016,8204,6884,8814l21857,69088,,69088,,67577v5867,-813,6477,-1715,6477,-8814l6477,11125c6477,6782,5664,5969,1321,5969l102,6071r,-1626l2832,3645c8496,2032,11036,1219,14465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v:shape id="Shape 11219" o:spid="_x0000_s2172" style="position:absolute;left:204470;top:23839;width:17799;height:45775;visibility:visible;mso-wrap-style:square;v-text-anchor:top" coordsize="17799,45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" adj="0,,0" path="m17799,r,2519l10949,5220c9179,7143,8039,10051,7480,13994r10319,l17799,17233r-10522,c7480,23392,8191,26745,10008,30593r7791,5184l17799,45775,5093,40166c1819,36245,,30580,,23608,,15302,2730,8127,7480,3974l17799,xe" fillcolor="black" stroked="f" strokeweight="0">
                    <v:stroke miterlimit="83231f" joinstyle="miter"/>
                    <v:formulas/>
                    <v:path arrowok="t" o:connecttype="segments" textboxrect="0,0,17799,45775"/>
                  </v:shape>
                  <v:shape id="Shape 11220" o:spid="_x0000_s2173" style="position:absolute;left:152946;top:22555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" adj="0,,0" path="m13957,r711,203l14668,8191c21552,1727,24689,,29337,v7480,,11938,5664,11938,15176l41275,38341v,4966,1207,6172,6172,6680l47447,46533r-21044,l26403,45021v5055,-406,6376,-2133,6376,-8496l32779,15380v,-6681,-2439,-9817,-7392,-9817c22060,5563,19825,6782,14973,11328r,28436c14973,43409,16497,44615,21653,45021r,1512l203,46533r,-1512c5359,44615,6477,43193,6477,37427r,-25083c6477,7391,5563,5880,2730,5880l,6274,,4559c5563,2934,9004,1816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1221" o:spid="_x0000_s2174" style="position:absolute;left:125952;top:22555;width:22307;height:47484;visibility:visible;mso-wrap-style:square;v-text-anchor:top" coordsize="22307,47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" adj="0,,0" path="m57,c12998,,22307,9614,22307,22873v,6978,-2428,13147,-6450,17572l,47484,,44010r1073,707c8655,44717,13202,37833,13202,26403v,-6928,-1489,-12820,-4042,-16981l,3631,,23,57,xe" fillcolor="black" stroked="f" strokeweight="0">
                    <v:stroke miterlimit="83231f" joinstyle="miter"/>
                    <v:formulas/>
                    <v:path arrowok="t" o:connecttype="segments" textboxrect="0,0,22307,47484"/>
                  </v:shape>
                  <v:shape id="Shape 11222" o:spid="_x0000_s2175" style="position:absolute;left:222269;top:52489;width:22562;height:17615;visibility:visible;mso-wrap-style:square;v-text-anchor:top" coordsize="22562,176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" adj="0,,0" path="m20949,r1613,724c18307,11633,10725,17615,1111,17615l,17125,,7127r5264,3503c11741,10630,16085,7696,20949,xe" fillcolor="black" stroked="f" strokeweight="0">
                    <v:stroke miterlimit="83231f" joinstyle="miter"/>
                    <v:formulas/>
                    <v:path arrowok="t" o:connecttype="segments" textboxrect="0,0,22562,17615"/>
                  </v:shape>
                  <v:shape id="Shape 11223" o:spid="_x0000_s2176" style="position:absolute;left:222269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" adj="0,,0" path="m3334,v5258,,9918,2134,12954,5779c18815,9004,19831,11938,20644,18517l,18517,,15278r10319,c9011,6477,6572,3645,400,3645l,3803,,1284,3334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47" o:spid="_x0000_s2177" style="width:17.5pt;height:5.6pt;mso-position-horizontal-relative:char;mso-position-vertical-relative:line" coordsize="222250,71006">
                  <v:shape id="Shape 11225" o:spid="_x0000_s2178" style="position:absolute;left:53226;top:1257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" adj="0,,0" path="m19685,r,3044l19025,2794c12649,2794,8103,6947,8103,12802v,2832,911,5410,2946,8015l19685,28105r,11530l15786,36780c9919,41529,7696,45784,7696,52261v,4400,1289,8065,3540,10628l19685,66543r,3125l19431,69749c8001,69749,,62878,,53074,,46190,2235,43054,13157,34748,2540,25451,610,22518,610,15952,610,11342,2657,7341,6085,4493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226" o:spid="_x0000_s2179" style="position:absolute;top:1206;width:45009;height:68390;visibility:visible;mso-wrap-style:square;v-text-anchor:top" coordsize="4500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" adj="0,,0" path="m21133,c31661,,39853,7798,39853,17907v,7887,-3950,15583,-12954,24994l9906,60693r24181,c38633,60693,39954,59792,43688,54026r1321,508l39446,68390,,68390,,67170,17996,48057c26492,39053,31153,29642,31153,21755,31153,13259,25387,7493,16891,7493,9906,7493,6261,10732,2222,20638l89,20142c1816,12954,3327,9728,6566,6274,10312,2235,15570,,21133,xe" fillcolor="black" stroked="f" strokeweight="0">
                    <v:stroke miterlimit="83231f" joinstyle="miter"/>
                    <v:formulas/>
                    <v:path arrowok="t" o:connecttype="segments" textboxrect="0,0,45009,68390"/>
                  </v:shape>
                  <v:shape id="Shape 11227" o:spid="_x0000_s2180" style="position:absolute;left:105258;top:59474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" adj="0,,0" path="m5563,v3035,,5664,2642,5664,5778c11227,8699,8598,11239,5461,11239,2527,11239,,8699,,5778,,2642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1228" o:spid="_x0000_s2181" style="position:absolute;left:176517;top:1367;width:22866;height:69639;visibility:visible;mso-wrap-style:square;v-text-anchor:top" coordsize="22866,696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" adj="0,,0" path="m22866,r,2572l13083,10774c10855,16261,9715,24427,9715,35146v,21056,4458,31864,13145,31864l22866,67005r,2631l22860,69639v-5867,,-11024,-2413,-14757,-6871c3340,57104,,45268,,34244,,22408,3848,10774,9715,5110l22866,xe" fillcolor="black" stroked="f" strokeweight="0">
                    <v:stroke miterlimit="83231f" joinstyle="miter"/>
                    <v:formulas/>
                    <v:path arrowok="t" o:connecttype="segments" textboxrect="0,0,22866,69639"/>
                  </v:shape>
                  <v:shape id="Shape 11229" o:spid="_x0000_s2182" style="position:absolute;left:72911;top:1206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" adj="0,,0" path="m152,c10262,,17551,6083,17551,14376v,6884,-3543,11126,-13563,16485c16231,39967,19672,44920,19672,52705v,5213,-1946,9487,-5410,12457l,69718,,66594r864,373c7429,66967,11989,62421,11989,55855v,-5677,-2426,-9322,-9817,-14580l,39685,,28155r1054,890l1968,28423v5766,-3836,8598,-8382,8598,-14148c10566,10782,9480,7925,7534,5941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230" o:spid="_x0000_s2183" style="position:absolute;left:126721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" adj="0,,0" path="m40157,r915,711l37224,9715v-305,712,-699,902,-2324,902l15075,10617r-4255,8598c22758,21349,28524,23685,32982,28118v5054,5067,6972,9715,6972,16992c39954,52806,37833,58572,33172,63119v-5054,5156,-12331,7887,-20828,7887c4763,71006,,68593,,64744,,62217,1410,60998,4343,60998v2134,,4458,1003,7697,3340c15075,66573,16789,67272,18821,67272v7887,,14047,-7582,14047,-17298c32868,39954,27521,33693,15888,29946,11735,28626,7696,27927,4458,27927l3238,27102r102,-496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231" o:spid="_x0000_s2184" style="position:absolute;left:199384;top:1206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" adj="0,,0" path="m413,c13659,,22866,14275,22866,35014v,12243,-3848,23978,-9715,29527l,69797,,67165,9834,59123v2202,-5345,3317,-13333,3317,-23906c13151,14059,8604,2642,108,2642l,2732,,160,413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51" o:spid="_x0000_s2185" style="width:17.2pt;height:5.55pt;mso-position-horizontal-relative:char;mso-position-vertical-relative:line" coordsize="218199,70587">
                  <v:shape id="Shape 11233" o:spid="_x0000_s2186" style="position:absolute;left:49695;top:5387;width:22104;height:64956;visibility:visible;mso-wrap-style:square;v-text-anchor:top" coordsize="22104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" adj="0,,0" path="m22104,r,5833l21976,5896c16818,10863,13303,17410,11938,25042v3188,-1924,5312,-3057,7196,-3709l22104,20907r,4784l21044,25144v-3544,,-6680,914,-8801,2527c10223,29196,9411,32028,9411,37184v,7848,1365,14148,3843,18485l22104,61315r,3641l7087,58329c2730,53275,,44372,,35571,,22020,5969,10488,16891,2691l22104,xe" fillcolor="black" stroked="f" strokeweight="0">
                    <v:stroke miterlimit="83231f" joinstyle="miter"/>
                    <v:formulas/>
                    <v:path arrowok="t" o:connecttype="segments" textboxrect="0,0,22104,64956"/>
                  </v:shape>
                  <v:shape id="Shape 11234" o:spid="_x0000_s2187" style="position:absolute;top:787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" adj="0,,0" path="m20130,v9296,,15773,5677,15773,13869c35903,19329,33376,23076,26403,27838v4445,1906,6376,3125,8395,5347c37732,36335,39345,41085,39345,46241v,6769,-2629,12649,-7379,16789c27216,67170,19215,69799,11430,69799,4344,69799,,67577,,64046,,61913,1511,60503,3835,60503v1728,,3442,711,6478,2527c14059,65456,16078,66167,18809,66167v7493,,13259,-6566,13259,-15062c32068,44120,28118,38354,21844,36119,19418,35217,17094,35014,11125,35014r,-1321c18009,31267,20841,29744,23863,26721v2540,-2540,4052,-6185,4052,-9817c27915,10528,23368,6083,16789,6083,10414,6083,5867,9411,1715,16789l203,16396c2426,10325,3950,7696,6972,4966,10617,1740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235" o:spid="_x0000_s2188" style="position:absolute;left:103950;top:59055;width:11227;height:11240;visibility:visible;mso-wrap-style:square;v-text-anchor:top" coordsize="11227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" adj="0,,0" path="m5562,v3036,,5665,2642,5665,5779c11227,8712,8598,11240,5461,11240,2527,11240,,8712,,5779,,2642,2527,,5562,xe" fillcolor="black" stroked="f" strokeweight="0">
                    <v:stroke miterlimit="83231f" joinstyle="miter"/>
                    <v:formulas/>
                    <v:path arrowok="t" o:connecttype="segments" textboxrect="0,0,11227,11240"/>
                  </v:shape>
                  <v:shape id="Shape 11236" o:spid="_x0000_s2189" style="position:absolute;left:71799;top:25895;width:21800;height:44691;visibility:visible;mso-wrap-style:square;v-text-anchor:top" coordsize="21800,446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" adj="0,,0" path="m2788,c14421,,21800,8179,21800,21133v,13957,-8700,23558,-21248,23558l,44447,,40806r1670,1066c8744,41872,12694,35687,12694,24574v,-6324,-1264,-11309,-3615,-14712l,5182,,399,2788,xe" fillcolor="black" stroked="f" strokeweight="0">
                    <v:stroke miterlimit="83231f" joinstyle="miter"/>
                    <v:formulas/>
                    <v:path arrowok="t" o:connecttype="segments" textboxrect="0,0,21800,44691"/>
                  </v:shape>
                  <v:shape id="Shape 11237" o:spid="_x0000_s2190" style="position:absolute;left:174803;top:22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" adj="0,,0" path="m5969,l43396,r,1626l21958,67780r-6578,l35408,7480r-21946,c7887,7480,6071,8801,1714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238" o:spid="_x0000_s2191" style="position:absolute;left:125209;top:787;width:45009;height:68390;visibility:visible;mso-wrap-style:square;v-text-anchor:top" coordsize="4500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" adj="0,,0" path="m21133,c31661,,39853,7798,39853,17907v,7887,-3937,15583,-12942,24994l9906,60693r24181,c38633,60693,39954,59792,43701,54026r1308,508l39446,68390,,68390,,67170,18009,48057c26505,39052,31153,29642,31153,21755,31153,13259,25387,7493,16891,7493,9906,7493,6274,10732,2223,20638l102,20142c1816,12954,3340,9728,6566,6274,10312,2235,15570,,21133,xe" fillcolor="black" stroked="f" strokeweight="0">
                    <v:stroke miterlimit="83231f" joinstyle="miter"/>
                    <v:formulas/>
                    <v:path arrowok="t" o:connecttype="segments" textboxrect="0,0,45009,68390"/>
                  </v:shape>
                  <v:shape id="Shape 11239" o:spid="_x0000_s2192" style="position:absolute;left:71799;width:19768;height:11220;visibility:visible;mso-wrap-style:square;v-text-anchor:top" coordsize="19768,112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" adj="0,,0" path="m19577,r191,1613l,11220,,5387,5629,2481c9461,1232,13811,502,19577,xe" fillcolor="black" stroked="f" strokeweight="0">
                    <v:stroke miterlimit="83231f" joinstyle="miter"/>
                    <v:formulas/>
                    <v:path arrowok="t" o:connecttype="segments" textboxrect="0,0,19768,1122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55" o:spid="_x0000_s2193" style="width:17.25pt;height:5.55pt;mso-position-horizontal-relative:char;mso-position-vertical-relative:line" coordsize="219215,70587">
                  <v:shape id="Shape 11241" o:spid="_x0000_s2194" style="position:absolute;top:838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" adj="0,,0" path="m19672,r,3044l19012,2794c12636,2794,8090,6947,8090,12802v,2832,911,5413,2948,8020l19672,28096r,11543l15773,36792c9919,41542,7683,45796,7683,52261v,4400,1290,8067,3541,10634l19672,66555r,3112l19418,69749c7988,69749,,62878,,53074,,46190,2223,43053,13145,34760,2527,25451,610,22530,610,15952,610,11342,2657,7341,6083,4493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242" o:spid="_x0000_s2195" style="position:absolute;left:48387;top:5392;width:22104;height:64951;visibility:visible;mso-wrap-style:square;v-text-anchor:top" coordsize="22104,649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" adj="0,,0" path="m22104,r,5828l21976,5891c16818,10858,13303,17405,11938,25038v3181,-1918,5305,-3052,7190,-3706l22104,20903r,4783l21044,25139v-3543,,-6680,914,-8801,2527c10211,29190,9411,32022,9411,37179v,7848,1365,14148,3841,18484l22104,61317r,3634l7074,58324c2730,53270,,44367,,35566,,22015,5969,10483,16891,2698l22104,xe" fillcolor="black" stroked="f" strokeweight="0">
                    <v:stroke miterlimit="83231f" joinstyle="miter"/>
                    <v:formulas/>
                    <v:path arrowok="t" o:connecttype="segments" textboxrect="0,0,22104,64951"/>
                  </v:shape>
                  <v:shape id="Shape 11243" o:spid="_x0000_s2196" style="position:absolute;left:19672;top:788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" adj="0,,0" path="m153,c10274,,17551,6083,17551,14376v,6884,-3530,11126,-13550,16485c16231,39967,19672,44920,19672,52718v,5207,-1946,9477,-5410,12445l,69718,,66605r864,375c7442,66980,11989,62420,11989,55855v,-5677,-2426,-9322,-9817,-14580l,39689,,28146r1067,899l1968,28435v5766,-3848,8611,-8395,8611,-14160c10579,10788,9490,7931,7541,5945l,3094,,50,153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244" o:spid="_x0000_s2197" style="position:absolute;left:102641;top:59055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" adj="0,,0" path="m5563,v3035,,5664,2642,5664,5779c11227,8712,8598,11239,5448,11239,2527,11239,,8712,,5779,,2642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1245" o:spid="_x0000_s2198" style="position:absolute;left:70491;top:25895;width:21800;height:44691;visibility:visible;mso-wrap-style:square;v-text-anchor:top" coordsize="21800,446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" adj="0,,0" path="m2775,c14408,,21800,8179,21800,21133v,13970,-8700,23558,-21248,23558l,44448,,40813r1657,1059c8744,41872,12694,35687,12694,24574v,-6324,-1264,-11309,-3615,-14712l,5182,,400,2775,xe" fillcolor="black" stroked="f" strokeweight="0">
                    <v:stroke miterlimit="83231f" joinstyle="miter"/>
                    <v:formulas/>
                    <v:path arrowok="t" o:connecttype="segments" textboxrect="0,0,21800,44691"/>
                  </v:shape>
                  <v:shape id="Shape 11246" o:spid="_x0000_s2199" style="position:absolute;left:172682;top:22866;width:16186;height:29420;visibility:visible;mso-wrap-style:square;v-text-anchor:top" coordsize="16186,29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" adj="0,,0" path="m16186,r,5595l4051,22943r12135,l16186,29420,,29420,,22943,16186,xe" fillcolor="black" stroked="f" strokeweight="0">
                    <v:stroke miterlimit="83231f" joinstyle="miter"/>
                    <v:formulas/>
                    <v:path arrowok="t" o:connecttype="segments" textboxrect="0,0,16186,29420"/>
                  </v:shape>
                  <v:shape id="Shape 11247" o:spid="_x0000_s2200" style="position:absolute;left:123901;top:788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" adj="0,,0" path="m21133,c31661,,39853,7810,39853,17907v,7899,-3950,15583,-12954,24993l9906,60706r24181,c38633,60706,39954,59792,43701,54026r1308,508l39446,68389,,68389,,67170,17996,48057c26505,39065,31153,29642,31153,21755,31153,13259,25387,7493,16891,7493,9906,7493,6261,10731,2223,20638l89,20142c1816,12954,3328,9728,6566,6274,10312,2235,15570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1248" o:spid="_x0000_s2201" style="position:absolute;left:70491;width:19768;height:11220;visibility:visible;mso-wrap-style:square;v-text-anchor:top" coordsize="19768,112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" adj="0,,0" path="m19577,r191,1613l,11220,,5392,5620,2483c9452,1232,13805,502,19577,xe" fillcolor="black" stroked="f" strokeweight="0">
                    <v:stroke miterlimit="83231f" joinstyle="miter"/>
                    <v:formulas/>
                    <v:path arrowok="t" o:connecttype="segments" textboxrect="0,0,19768,11220"/>
                  </v:shape>
                  <v:shape id="Shape 11249" o:spid="_x0000_s2202" style="position:absolute;left:188868;top:788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" adj="0,,0" path="m15576,r4445,l20021,45021r10326,l30347,51498r-10326,l20021,68389r-7785,l12236,51498,,51498,,45021r12135,l12135,10325,,27673,,22078,15576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59" o:spid="_x0000_s2203" style="width:9.3pt;height:5.55pt;mso-position-horizontal-relative:char;mso-position-vertical-relative:line" coordsize="118301,70625">
                  <v:shape id="Shape 11251" o:spid="_x0000_s2204" style="position:absolute;left:2629;top:59204;width:18815;height:11421;visibility:visible;mso-wrap-style:square;v-text-anchor:top" coordsize="18815,114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" adj="0,,0" path="m18815,r,6030l13857,8686c10192,9951,5969,10761,305,11421l,9389,18815,xe" fillcolor="black" stroked="f" strokeweight="0">
                    <v:stroke miterlimit="83231f" joinstyle="miter"/>
                    <v:formulas/>
                    <v:path arrowok="t" o:connecttype="segments" textboxrect="0,0,18815,11421"/>
                  </v:shape>
                  <v:shape id="Shape 11252" o:spid="_x0000_s2205" style="position:absolute;width:21444;height:44425;visibility:visible;mso-wrap-style:square;v-text-anchor:top" coordsize="21444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" adj="0,,0" path="m21044,r400,199l21444,3640,20218,2845v-2921,,-5448,1118,-7175,3137c10922,8611,9309,14694,9309,20447v,6020,1213,10925,3386,14325l21444,39837r,3352l18199,44425c7277,44425,,36220,,23889,,10224,9004,,21044,xe" fillcolor="black" stroked="f" strokeweight="0">
                    <v:stroke miterlimit="83231f" joinstyle="miter"/>
                    <v:formulas/>
                    <v:path arrowok="t" o:connecttype="segments" textboxrect="0,0,21444,44425"/>
                  </v:shape>
                  <v:shape id="Shape 11253" o:spid="_x0000_s2206" style="position:absolute;left:54648;top:58268;width:11227;height:11240;visibility:visible;mso-wrap-style:square;v-text-anchor:top" coordsize="11227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" adj="0,,0" path="m5575,v3023,,5652,2642,5652,5779c11227,8712,8598,11240,5474,11240,2527,11240,,8712,,5779,,2642,2527,,5575,xe" fillcolor="black" stroked="f" strokeweight="0">
                    <v:stroke miterlimit="83231f" joinstyle="miter"/>
                    <v:formulas/>
                    <v:path arrowok="t" o:connecttype="segments" textboxrect="0,0,11227,11240"/>
                  </v:shape>
                  <v:shape id="Shape 11254" o:spid="_x0000_s2207" style="position:absolute;left:74904;top:1435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" adj="0,,0" path="m5969,l43396,r,1625l21958,67780r-6591,l35395,7480r-21945,c7887,7480,6071,8788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255" o:spid="_x0000_s2208" style="position:absolute;left:21444;top:199;width:21952;height:65034;visibility:visible;mso-wrap-style:square;v-text-anchor:top" coordsize="21952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" adj="0,,0" path="m,l15667,7813v3958,5050,6285,12187,6285,20537c21952,42003,15780,54538,5252,62221l,65034,,59004r769,-383c6014,53525,9855,46695,11932,38447l,42990,,39637r400,232c4045,39869,7779,38548,10624,36135v1105,-901,1511,-1828,1511,-3848l12135,28350v,-8502,-1137,-14929,-3375,-19229l,3440,,xe" fillcolor="black" stroked="f" strokeweight="0">
                    <v:stroke miterlimit="83231f" joinstyle="miter"/>
                    <v:formulas/>
                    <v:path arrowok="t" o:connecttype="segments" textboxrect="0,0,21952,6503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63" o:spid="_x0000_s2209" style="width:17.25pt;height:5.55pt;mso-position-horizontal-relative:char;mso-position-vertical-relative:line" coordsize="219113,70625">
                  <v:shape id="Shape 11257" o:spid="_x0000_s2210" style="position:absolute;left:53226;top:59196;width:18828;height:11429;visibility:visible;mso-wrap-style:square;v-text-anchor:top" coordsize="18828,114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" adj="0,,0" path="m18828,r,6040l13867,8693c10198,9959,5975,10768,317,11429l,9384,18828,xe" fillcolor="black" stroked="f" strokeweight="0">
                    <v:stroke miterlimit="83231f" joinstyle="miter"/>
                    <v:formulas/>
                    <v:path arrowok="t" o:connecttype="segments" textboxrect="0,0,18828,11429"/>
                  </v:shape>
                  <v:shape id="Shape 11258" o:spid="_x0000_s2211" style="position:absolute;left:50597;width:21456;height:44412;visibility:visible;mso-wrap-style:square;v-text-anchor:top" coordsize="21456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" adj="0,,0" path="m21056,r400,199l21456,3631,20244,2845v-2934,,-5461,1118,-7176,3137c10935,8611,9322,14681,9322,20434v,6027,1213,10932,3386,14331l21456,39824r,3359l18224,44412c7303,44412,,36220,,23889,,10224,9004,,21056,xe" fillcolor="black" stroked="f" strokeweight="0">
                    <v:stroke miterlimit="83231f" joinstyle="miter"/>
                    <v:formulas/>
                    <v:path arrowok="t" o:connecttype="segments" textboxrect="0,0,21456,44412"/>
                  </v:shape>
                  <v:shape id="Shape 11259" o:spid="_x0000_s2212" style="position:absolute;width:45009;height:68390;visibility:visible;mso-wrap-style:square;v-text-anchor:top" coordsize="4500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" adj="0,,0" path="m21133,c31661,,39853,7798,39853,17907v,7887,-3950,15583,-12954,24994l9906,60693r24181,c38633,60693,39954,59792,43688,54026r1321,508l39459,68390,,68390,,67170,18009,48057c26505,39053,31153,29642,31153,21755,31153,13259,25387,7493,16891,7493,9906,7493,6261,10732,2223,20638l102,20142c1829,12954,3340,9728,6579,6274,10325,2235,15583,,21133,xe" fillcolor="black" stroked="f" strokeweight="0">
                    <v:stroke miterlimit="83231f" joinstyle="miter"/>
                    <v:formulas/>
                    <v:path arrowok="t" o:connecttype="segments" textboxrect="0,0,45009,68390"/>
                  </v:shape>
                  <v:shape id="Shape 11260" o:spid="_x0000_s2213" style="position:absolute;left:105258;top:58268;width:11240;height:11239;visibility:visible;mso-wrap-style:square;v-text-anchor:top" coordsize="11240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" adj="0,,0" path="m5576,v3035,,5664,2642,5664,5778c11240,8699,8611,11239,5474,11239,2527,11239,,8699,,5778,,2642,2527,,5576,xe" fillcolor="black" stroked="f" strokeweight="0">
                    <v:stroke miterlimit="83231f" joinstyle="miter"/>
                    <v:formulas/>
                    <v:path arrowok="t" o:connecttype="segments" textboxrect="0,0,11240,11239"/>
                  </v:shape>
                  <v:shape id="Shape 11261" o:spid="_x0000_s2214" style="position:absolute;left:72053;top:199;width:21939;height:65037;visibility:visible;mso-wrap-style:square;v-text-anchor:top" coordsize="21939,650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" adj="0,,0" path="m,l15661,7811v3954,5048,6278,12183,6278,20527c21939,41990,15780,54538,5264,62221l,65037,,58997r767,-383c6017,53522,9862,46695,11932,38447l,42984,,39625r400,231c4045,39856,7792,38548,10624,36123v1117,-902,1511,-1816,1511,-3836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39,65037"/>
                  </v:shape>
                  <v:shape id="Shape 11262" o:spid="_x0000_s2215" style="position:absolute;left:125921;top:153;width:22860;height:69646;visibility:visible;mso-wrap-style:square;v-text-anchor:top" coordsize="22860,696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" adj="0,,0" path="m22860,r,2574l13076,10782c10852,16268,9715,24434,9715,35153v,21056,4433,31864,13145,31864l22860,69646v-5867,,-11024,-2413,-14770,-6871c3340,57111,,45275,,34251,,22415,3835,10782,9715,5117l22860,xe" fillcolor="black" stroked="f" strokeweight="0">
                    <v:stroke miterlimit="83231f" joinstyle="miter"/>
                    <v:formulas/>
                    <v:path arrowok="t" o:connecttype="segments" textboxrect="0,0,22860,69646"/>
                  </v:shape>
                  <v:shape id="Shape 11263" o:spid="_x0000_s2216" style="position:absolute;left:179756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" adj="0,,0" path="m19685,r,3044l19025,2794c12649,2794,8103,6947,8103,12802v,2832,908,5410,2941,8015l19685,28105r,11526l15799,36780c9932,41529,7696,45784,7696,52261v,4400,1289,8065,3541,10628l19685,66543r,3125l19431,69749c8001,69749,,62878,,53074,,46190,2236,43054,13157,34748,2540,25451,610,22518,610,15952,610,11342,2661,7341,6090,4493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264" o:spid="_x0000_s2217" style="position:absolute;left:148780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" adj="0,,0" path="m394,c13653,,22860,14275,22860,35014v,12243,-3848,23978,-9715,29527c9513,68085,5156,69799,,69799l,67170v8687,,13145,-10807,13145,-31953c13145,14059,8598,2642,102,2642l,2727,,153,394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265" o:spid="_x0000_s2218" style="position:absolute;left:199441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" adj="0,,0" path="m152,c10261,,17551,6083,17551,14376v,6884,-3543,11126,-13550,16485c16230,39967,19672,44920,19672,52705v,5213,-1946,9487,-5410,12457l,69718,,66594r864,373c7429,66967,11989,62421,11989,55855v,-5677,-2439,-9322,-9817,-14580l,39682,,28156r1054,889l1968,28423v5779,-3836,8598,-8382,8598,-14148c10566,10782,9477,7925,7529,5941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67" o:spid="_x0000_s2219" style="width:13.65pt;height:5.6pt;mso-position-horizontal-relative:char;mso-position-vertical-relative:line" coordsize="173456,71006">
                  <v:shape id="Shape 11267" o:spid="_x0000_s2220" style="position:absolute;top:23295;width:16180;height:29410;visibility:visible;mso-wrap-style:square;v-text-anchor:top" coordsize="16180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" adj="0,,0" path="m16180,r,5586l4039,22933r12141,l16180,29410,,29410,,22933,16180,xe" fillcolor="black" stroked="f" strokeweight="0">
                    <v:stroke miterlimit="83231f" joinstyle="miter"/>
                    <v:formulas/>
                    <v:path arrowok="t" o:connecttype="segments" textboxrect="0,0,16180,29410"/>
                  </v:shape>
                  <v:shape id="Shape 11268" o:spid="_x0000_s2221" style="position:absolute;left:107099;top:59474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" adj="0,,0" path="m5550,v3035,,5664,2642,5664,5779c11214,8712,8585,11239,5448,11239,2515,11239,,8712,,5779,,2642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1269" o:spid="_x0000_s2222" style="position:absolute;left:127749;top:1369;width:22847;height:69636;visibility:visible;mso-wrap-style:square;v-text-anchor:top" coordsize="22847,696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" adj="0,,0" path="m22847,r,2564l13069,10772c10843,16258,9703,24424,9703,35143v,21057,4458,31865,13144,31865l22847,69636v-5867,,-11023,-2413,-14770,-6870c3328,57102,,45265,,34242,,22405,3835,10772,9703,5108l22847,xe" fillcolor="black" stroked="f" strokeweight="0">
                    <v:stroke miterlimit="83231f" joinstyle="miter"/>
                    <v:formulas/>
                    <v:path arrowok="t" o:connecttype="segments" textboxrect="0,0,22847,69636"/>
                  </v:shape>
                  <v:shape id="Shape 11270" o:spid="_x0000_s2223" style="position:absolute;left:16180;top:1207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" adj="0,,0" path="m15583,r4458,l20041,45021r10312,l30353,51498r-10312,l20041,68389r-7798,l12243,51498,,51498,,45021r12142,l12142,10325,,27674,,22088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v:shape id="Shape 11271" o:spid="_x0000_s2224" style="position:absolute;left:52629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" adj="0,,0" path="m40170,r902,711l37224,9715v-293,712,-711,902,-2312,902l15075,10617r-4242,8598c22758,21349,28537,23686,32982,28118v5067,5067,6985,9715,6985,16992c39967,52807,37833,58572,33185,63119v-5067,5156,-12344,7887,-20841,7887c4750,71006,,68593,,64744,,62217,1422,60998,4356,60998v2121,,4445,1003,7684,3340c15075,66573,16802,67272,18821,67272v7887,,14059,-7582,14059,-17298c32880,39954,27508,33693,15875,29947,11735,28626,7696,27927,4457,27927l3238,27102r102,-495l14363,2629r21146,c37630,2629,38646,2121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272" o:spid="_x0000_s2225" style="position:absolute;left:150597;top:1207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" adj="0,,0" path="m419,c13665,,22860,14275,22860,35014v,12243,-3848,23978,-9715,29527c9512,68085,5169,69799,,69799l,67170v8699,,13145,-10807,13145,-31953c13145,14059,8598,2642,102,2642l,2727,,163,419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71" o:spid="_x0000_s2226" style="width:17.2pt;height:5.65pt;mso-position-horizontal-relative:char;mso-position-vertical-relative:line" coordsize="218402,71818">
                  <v:shape id="Shape 11274" o:spid="_x0000_s2227" style="position:absolute;left:2629;top:60400;width:18809;height:11418;visibility:visible;mso-wrap-style:square;v-text-anchor:top" coordsize="18809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" adj="0,,0" path="m18809,r,6030l13857,8683c10192,9948,5969,10758,305,11418l,9386,18809,xe" fillcolor="black" stroked="f" strokeweight="0">
                    <v:stroke miterlimit="83231f" joinstyle="miter"/>
                    <v:formulas/>
                    <v:path arrowok="t" o:connecttype="segments" textboxrect="0,0,18809,11418"/>
                  </v:shape>
                  <v:shape id="Shape 11275" o:spid="_x0000_s2228" style="position:absolute;top:1194;width:21437;height:44425;visibility:visible;mso-wrap-style:square;v-text-anchor:top" coordsize="21437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" adj="0,,0" path="m21044,r393,196l21437,3635,20218,2845v-2921,,-5448,1118,-7175,3137c10922,8611,9296,14694,9296,20447v,6020,1217,10925,3393,14325l21437,39833r,3359l18199,44425c7277,44425,,36220,,23889,,10224,9004,,21044,xe" fillcolor="black" stroked="f" strokeweight="0">
                    <v:stroke miterlimit="83231f" joinstyle="miter"/>
                    <v:formulas/>
                    <v:path arrowok="t" o:connecttype="segments" textboxrect="0,0,21437,44425"/>
                  </v:shape>
                  <v:shape id="Shape 11276" o:spid="_x0000_s2229" style="position:absolute;left:21437;top:1390;width:21958;height:65041;visibility:visible;mso-wrap-style:square;v-text-anchor:top" coordsize="21958,650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" adj="0,,0" path="m,l15673,7816v3958,5050,6285,12187,6285,20537c21958,42006,15786,54541,5258,62224l,65041,,59010r775,-386c6020,53528,9861,46699,11938,38450l,42995,,39637r407,235c4039,39872,7785,38552,10630,36138v1105,-901,1511,-1828,1511,-3848l12141,28353v,-8502,-1137,-14928,-3375,-19229l,3439,,xe" fillcolor="black" stroked="f" strokeweight="0">
                    <v:stroke miterlimit="83231f" joinstyle="miter"/>
                    <v:formulas/>
                    <v:path arrowok="t" o:connecttype="segments" textboxrect="0,0,21958,65041"/>
                  </v:shape>
                  <v:shape id="Shape 11277" o:spid="_x0000_s2230" style="position:absolute;left:50000;top:1352;width:22860;height:69654;visibility:visible;mso-wrap-style:square;v-text-anchor:top" coordsize="22860,696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" adj="0,,0" path="m22860,r,2569l13076,10778c10852,16266,9716,24436,9716,35161v,21044,4445,31864,13144,31864l22860,69654v-5867,,-11024,-2426,-14770,-6871c3340,57106,,45283,,34246,,22423,3848,10789,9716,5113l22860,xe" fillcolor="black" stroked="f" strokeweight="0">
                    <v:stroke miterlimit="83231f" joinstyle="miter"/>
                    <v:formulas/>
                    <v:path arrowok="t" o:connecttype="segments" textboxrect="0,0,22860,69654"/>
                  </v:shape>
                  <v:shape id="Shape 11278" o:spid="_x0000_s2231" style="position:absolute;left:105270;top:59461;width:11214;height:11240;visibility:visible;mso-wrap-style:square;v-text-anchor:top" coordsize="11214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" adj="0,,0" path="m5550,v3035,,5664,2642,5664,5779c11214,8712,8585,11240,5448,11240,2527,11240,,8712,,5779,,2642,2527,,5550,xe" fillcolor="black" stroked="f" strokeweight="0">
                    <v:stroke miterlimit="83231f" joinstyle="miter"/>
                    <v:formulas/>
                    <v:path arrowok="t" o:connecttype="segments" textboxrect="0,0,11214,11240"/>
                  </v:shape>
                  <v:shape id="Shape 11279" o:spid="_x0000_s2232" style="position:absolute;left:125501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" adj="0,,0" path="m5969,l43396,r,1625l21958,67780r-6578,l35408,7480r-21946,c7887,7480,6083,8788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280" o:spid="_x0000_s2233" style="position:absolute;left:72860;top:1194;width:22860;height:69812;visibility:visible;mso-wrap-style:square;v-text-anchor:top" coordsize="22860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" adj="0,,0" path="m406,c13652,,22860,14275,22860,35014v,12243,-3836,23978,-9716,29527c9512,68097,5156,69812,,69812l,67183v8699,,13144,-10820,13144,-31966c13144,14072,8598,2642,102,2642l,2727,,158,406,xe" fillcolor="black" stroked="f" strokeweight="0">
                    <v:stroke miterlimit="83231f" joinstyle="miter"/>
                    <v:formulas/>
                    <v:path arrowok="t" o:connecttype="segments" textboxrect="0,0,22860,69812"/>
                  </v:shape>
                  <v:shape id="Shape 11281" o:spid="_x0000_s2234" style="position:absolute;left:17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" adj="0,,0" path="m40170,r902,698l37224,9703v-293,711,-711,914,-2324,914l15075,10617r-4242,8585c22758,21336,28537,23673,32982,28118v5067,5054,6985,9703,6985,16980c39967,52794,37833,58560,33185,63106v-5067,5169,-12344,7900,-20840,7900c4750,71006,,68580,,64732,,62205,1422,60985,4356,60985v2121,,4445,1016,7684,3341c15075,66561,16802,67272,18821,67272v7887,,14060,-7595,14060,-17310c32881,39942,27508,33680,15875,29934,11735,28626,7696,27915,4458,27915l3239,27102r101,-508l14364,2629r21145,c37630,2629,38633,2121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4975" o:spid="_x0000_s2235" style="width:16.85pt;height:5.55pt;mso-position-horizontal-relative:char;mso-position-vertical-relative:line" coordsize="213944,70625">
                  <v:shape id="Shape 11283" o:spid="_x0000_s2236" style="position:absolute;left:2629;top:59207;width:18802;height:11418;visibility:visible;mso-wrap-style:square;v-text-anchor:top" coordsize="18802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" adj="0,,0" path="m18802,r,6032l13851,8683c10185,9948,5963,10757,292,11418l,9386,18802,xe" fillcolor="black" stroked="f" strokeweight="0">
                    <v:stroke miterlimit="83231f" joinstyle="miter"/>
                    <v:formulas/>
                    <v:path arrowok="t" o:connecttype="segments" textboxrect="0,0,18802,11418"/>
                  </v:shape>
                  <v:shape id="Shape 11284" o:spid="_x0000_s2237" style="position:absolute;width:21431;height:44425;visibility:visible;mso-wrap-style:square;v-text-anchor:top" coordsize="21431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" adj="0,,0" path="m21031,r400,199l21431,3632,20219,2845v-2934,,-5461,1118,-7176,3137c10922,8611,9297,14694,9297,20447v,6020,1212,10925,3386,14325l21431,39837r,3356l18199,44425c7277,44425,,36220,,23889,,10224,8992,,21031,xe" fillcolor="black" stroked="f" strokeweight="0">
                    <v:stroke miterlimit="83231f" joinstyle="miter"/>
                    <v:formulas/>
                    <v:path arrowok="t" o:connecttype="segments" textboxrect="0,0,21431,44425"/>
                  </v:shape>
                  <v:shape id="Shape 11285" o:spid="_x0000_s2238" style="position:absolute;left:105258;top:58268;width:11226;height:11240;visibility:visible;mso-wrap-style:square;v-text-anchor:top" coordsize="11226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" adj="0,,0" path="m5562,v3036,,5664,2642,5664,5779c11226,8712,8598,11240,5461,11240,2527,11240,,8712,,5779,,2642,2527,,5562,xe" fillcolor="black" stroked="f" strokeweight="0">
                    <v:stroke miterlimit="83231f" joinstyle="miter"/>
                    <v:formulas/>
                    <v:path arrowok="t" o:connecttype="segments" textboxrect="0,0,11226,11240"/>
                  </v:shape>
                  <v:shape id="Shape 11286" o:spid="_x0000_s2239" style="position:absolute;left:124701;top:22096;width:16174;height:29402;visibility:visible;mso-wrap-style:square;v-text-anchor:top" coordsize="16174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" adj="0,,0" path="m16174,r,5577l4039,22925r12135,l16174,29402,,29402,,22925,16174,xe" fillcolor="black" stroked="f" strokeweight="0">
                    <v:stroke miterlimit="83231f" joinstyle="miter"/>
                    <v:formulas/>
                    <v:path arrowok="t" o:connecttype="segments" textboxrect="0,0,16174,29402"/>
                  </v:shape>
                  <v:shape id="Shape 11287" o:spid="_x0000_s2240" style="position:absolute;left:21431;top:199;width:21965;height:65039;visibility:visible;mso-wrap-style:square;v-text-anchor:top" coordsize="21965,650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" adj="0,,0" path="m,l15673,7813v3961,5050,6292,12187,6292,20537c21965,42003,15780,54538,5264,62221l,65039,,59007r775,-386c6020,53525,9862,46695,11932,38447l,42994,,39637r400,232c4045,39869,7792,38548,10624,36135v1117,-901,1511,-1828,1511,-3848l12135,28350v,-8502,-1137,-14929,-3374,-19229l,3433,,xe" fillcolor="black" stroked="f" strokeweight="0">
                    <v:stroke miterlimit="83231f" joinstyle="miter"/>
                    <v:formulas/>
                    <v:path arrowok="t" o:connecttype="segments" textboxrect="0,0,21965,65039"/>
                  </v:shape>
                  <v:shape id="Shape 11288" o:spid="_x0000_s2241" style="position:absolute;left:50597;width:45022;height:68390;visibility:visible;mso-wrap-style:square;v-text-anchor:top" coordsize="45022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" adj="0,,0" path="m21146,c31661,,39865,7811,39865,17920v,7886,-3949,15570,-12954,24981l9919,60706r24168,c38646,60706,39954,59792,43701,54026r1321,508l39446,68390,,68390,,67183,18009,48070c26505,39065,31153,29642,31153,21755,31153,13259,25387,7493,16891,7493,9919,7493,6274,10732,2235,20638l102,20142c1816,12954,3340,9728,6566,6287,10313,2235,15570,,21146,xe" fillcolor="black" stroked="f" strokeweight="0">
                    <v:stroke miterlimit="83231f" joinstyle="miter"/>
                    <v:formulas/>
                    <v:path arrowok="t" o:connecttype="segments" textboxrect="0,0,45022,68390"/>
                  </v:shape>
                  <v:shape id="Shape 11289" o:spid="_x0000_s2242" style="position:absolute;left:185319;width:28625;height:68390;visibility:visible;mso-wrap-style:square;v-text-anchor:top" coordsize="28625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" adj="0,,0" path="m18211,r800,216l19011,60909v,4852,1627,5868,9614,5969l28625,68390r-27914,l711,66878v4241,-101,5664,-393,7175,-1308c9499,64643,10325,62332,10325,58992r,-45822c10325,9931,9410,8420,7289,8420v-1028,,-2730,394,-4559,1105c2324,9728,1219,10122,,10630l,9220,18211,xe" fillcolor="black" stroked="f" strokeweight="0">
                    <v:stroke miterlimit="83231f" joinstyle="miter"/>
                    <v:formulas/>
                    <v:path arrowok="t" o:connecttype="segments" textboxrect="0,0,28625,68390"/>
                  </v:shape>
                  <v:shape id="Shape 11290" o:spid="_x0000_s2243" style="position:absolute;left:140875;width:30346;height:68390;visibility:visible;mso-wrap-style:square;v-text-anchor:top" coordsize="30346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" adj="0,,0" path="m15589,r4432,l20021,45021r10325,l30346,51499r-10325,l20021,68390r-7785,l12236,51499,,51499,,45021r12135,l12135,10325,,27673,,22096,15589,xe" fillcolor="black" stroked="f" strokeweight="0">
                    <v:stroke miterlimit="83231f" joinstyle="miter"/>
                    <v:formulas/>
                    <v:path arrowok="t" o:connecttype="segments" textboxrect="0,0,30346,68390"/>
                  </v:shape>
                  <w10:wrap type="none"/>
                  <w10:anchorlock/>
                </v:group>
              </w:pict>
            </w:r>
          </w:p>
        </w:tc>
      </w:tr>
      <w:tr w:rsidR="00E24A64" w:rsidTr="008C0C2B">
        <w:tblPrEx>
          <w:tblCellMar>
            <w:top w:w="10" w:type="dxa"/>
            <w:left w:w="160" w:type="dxa"/>
          </w:tblCellMar>
        </w:tblPrEx>
        <w:trPr>
          <w:trHeight w:val="330"/>
          <w:jc w:val="center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723" o:spid="_x0000_s2244" style="width:51.2pt;height:7.95pt;mso-position-horizontal-relative:char;mso-position-vertical-relative:line" coordsize="650427,101155">
                  <v:shape id="Shape 11295" o:spid="_x0000_s2245" style="position:absolute;top:23475;width:40005;height:52401;visibility:visible;mso-wrap-style:square;v-text-anchor:top" coordsize="40005,52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" adj="0,,0" path="m40005,r,5676l27407,25693r12598,l40005,29034r-14719,l18415,40146v-1918,2946,-2730,4254,-2730,5778c15685,48147,17805,48960,19926,49061v508,,1829,89,1829,1410c21755,52401,20231,52401,19723,52401v-508,,-2832,-304,-9703,-304c2934,52097,2324,52401,1422,52401,203,52401,,51284,,50979,,49252,1206,49150,2235,49061v3632,-304,7785,-1321,12433,-8699l40005,xe" fillcolor="black" stroked="f" strokeweight="0">
                    <v:stroke miterlimit="83231f" joinstyle="miter"/>
                    <v:formulas/>
                    <v:path arrowok="t" o:connecttype="segments" textboxrect="0,0,40005,52401"/>
                  </v:shape>
                  <v:shape id="Shape 11296" o:spid="_x0000_s2246" style="position:absolute;left:81661;top:6788;width:46133;height:69088;visibility:visible;mso-wrap-style:square;v-text-anchor:top" coordsize="46133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" adj="0,,0" path="m19634,l46133,r,3340l39256,3340v-4153,,-4255,292,-5169,3734l27216,34493r15380,l46133,33831r,3360l45123,37516r-18415,l20536,62509r-305,1626c20231,65037,20434,65342,22568,65545v1714,203,3543,203,3835,203c28130,65748,29439,65748,29439,67158v,1930,-1423,1930,-2020,1930c26708,69088,24079,68783,14364,68783r-6477,c5969,68885,3543,69088,1626,69088,305,69088,,68072,,67666,,65748,1118,65748,3442,65748v7188,,7378,-914,8293,-4661l25298,6769v305,-1308,394,-1410,394,-1829c25692,3340,22758,3340,19431,3340v-1626,,-2934,,-2934,-1422c16497,,17805,,19634,xe" fillcolor="black" stroked="f" strokeweight="0">
                    <v:stroke miterlimit="83231f" joinstyle="miter"/>
                    <v:formulas/>
                    <v:path arrowok="t" o:connecttype="segments" textboxrect="0,0,46133,69088"/>
                  </v:shape>
                  <v:shape id="Shape 11297" o:spid="_x0000_s2247" style="position:absolute;left:40005;top:3651;width:33236;height:72225;visibility:visible;mso-wrap-style:square;v-text-anchor:top" coordsize="33236,72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" adj="0,,0" path="m14211,v1728,,1829,699,2134,2921l24333,65443v305,2528,407,3442,5969,3442c31915,68885,33236,68885,33236,70295v,1930,-1626,1930,-2019,1930c30404,72225,28677,71920,19583,71920r-6375,l7442,72225v-1625,,-1727,-1308,-1727,-1422c5715,68885,7036,68885,8547,68885v4750,,6579,-1524,6579,-2934l13005,48857,,48857,,45517r12598,l8344,12243,,25500,,19824,11176,2020c11786,1016,12395,,14211,xe" fillcolor="black" stroked="f" strokeweight="0">
                    <v:stroke miterlimit="83231f" joinstyle="miter"/>
                    <v:formulas/>
                    <v:path arrowok="t" o:connecttype="segments" textboxrect="0,0,33236,72225"/>
                  </v:shape>
                  <v:shape id="Shape 11298" o:spid="_x0000_s2248" style="position:absolute;left:127794;top:6788;width:28721;height:37191;visibility:visible;mso-wrap-style:square;v-text-anchor:top" coordsize="28721,371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" adj="0,,0" path="m,l7588,c20631,,28721,6883,28721,15469v,5968,-3791,11481,-9403,15500l,37191,,33831,7752,32380v2643,-1151,4237,-2490,4992,-3246c18409,23559,18917,14554,18917,13246,18917,5766,12541,3340,4248,3340l,3340,,xe" fillcolor="black" stroked="f" strokeweight="0">
                    <v:stroke miterlimit="83231f" joinstyle="miter"/>
                    <v:formulas/>
                    <v:path arrowok="t" o:connecttype="segments" textboxrect="0,0,28721,37191"/>
                  </v:shape>
                  <v:shape id="Shape 11299" o:spid="_x0000_s2249" style="position:absolute;left:170052;width:25286;height:101155;visibility:visible;mso-wrap-style:square;v-text-anchor:top" coordsize="25286,1011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" adj="0,,0" path="m23876,r1410,1219c25286,1727,25184,1829,23774,3137,18618,7785,6579,21463,6579,50584v,15672,3441,34493,17297,47549c25184,99441,25286,99542,25286,99936v,1219,-1219,1219,-2020,1219c9512,91453,,73254,,50584,,38455,2832,20244,16383,6083,17196,5156,22250,,23876,xe" fillcolor="black" stroked="f" strokeweight="0">
                    <v:stroke miterlimit="83231f" joinstyle="miter"/>
                    <v:formulas/>
                    <v:path arrowok="t" o:connecttype="segments" textboxrect="0,0,25286,101155"/>
                  </v:shape>
                  <v:shape id="Shape 11300" o:spid="_x0000_s2250" style="position:absolute;left:205501;top:23475;width:40005;height:52401;visibility:visible;mso-wrap-style:square;v-text-anchor:top" coordsize="40005,52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" adj="0,,0" path="m40005,r,5677l27407,25693r12598,l40005,29034r-14719,l18402,40146v-1917,2946,-2717,4254,-2717,5778c15685,48147,17805,48960,19926,49061v508,,1829,89,1829,1410c21755,52401,20231,52401,19723,52401v-508,,-2832,-304,-9715,-304c2934,52097,2324,52401,1422,52401,203,52401,,51284,,50979,,49252,1207,49150,2222,49061v3645,-304,7786,-1321,12446,-8699l40005,xe" fillcolor="black" stroked="f" strokeweight="0">
                    <v:stroke miterlimit="83231f" joinstyle="miter"/>
                    <v:formulas/>
                    <v:path arrowok="t" o:connecttype="segments" textboxrect="0,0,40005,52401"/>
                  </v:shape>
                  <v:shape id="Shape 11301" o:spid="_x0000_s2251" style="position:absolute;left:287162;top:6788;width:45529;height:69088;visibility:visible;mso-wrap-style:square;v-text-anchor:top" coordsize="4552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" adj="0,,0" path="m19621,l45529,r,3340l39256,3340v-4153,,-4255,292,-5169,3734l20129,62611r-393,2223l20942,65748r15075,l45529,63302r,4044l37833,69088r-34798,c1321,69088,,69088,,67666,,65748,1219,65748,3137,65748v7480,,7683,-813,8598,-4661l25298,6769v305,-1308,394,-1410,394,-1829c25692,3340,22758,3340,19431,3340v-1727,,-2934,,-2934,-1422c16497,,17805,,19621,xe" fillcolor="black" stroked="f" strokeweight="0">
                    <v:stroke miterlimit="83231f" joinstyle="miter"/>
                    <v:formulas/>
                    <v:path arrowok="t" o:connecttype="segments" textboxrect="0,0,45529,69088"/>
                  </v:shape>
                  <v:shape id="Shape 11302" o:spid="_x0000_s2252" style="position:absolute;left:245506;top:3651;width:33236;height:72225;visibility:visible;mso-wrap-style:square;v-text-anchor:top" coordsize="33236,72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" adj="0,,0" path="m14211,v1728,,1829,699,2134,2921l24333,65443v305,2528,394,3442,5969,3442c31915,68885,33236,68885,33236,70295v,1930,-1626,1930,-2032,1930c30404,72225,28677,71920,19583,71920r-6375,l7442,72225v-1625,,-1727,-1308,-1727,-1422c5715,68885,7036,68885,8547,68885v4750,,6579,-1524,6579,-2934l13005,48857,,48857,,45517r12598,l8344,12243,,25500,,19824,11176,2020c11786,1016,12395,,14211,xe" fillcolor="black" stroked="f" strokeweight="0">
                    <v:stroke miterlimit="83231f" joinstyle="miter"/>
                    <v:formulas/>
                    <v:path arrowok="t" o:connecttype="segments" textboxrect="0,0,33236,72225"/>
                  </v:shape>
                  <v:shape id="Shape 11303" o:spid="_x0000_s2253" style="position:absolute;left:378437;top:6788;width:45517;height:69088;visibility:visible;mso-wrap-style:square;v-text-anchor:top" coordsize="45517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" adj="0,,0" path="m19622,l45517,r,3340l39243,3340v-4140,,-4242,292,-5156,3734l20129,62611r-406,2223l20942,65748r15062,l45517,63303r,4046l37833,69088r-34798,c1308,69088,,69088,,67666,,65748,1219,65748,3137,65748v7480,,7683,-813,8598,-4661l25286,6769v304,-1308,406,-1410,406,-1829c25692,3340,22758,3340,19418,3340v-1714,,-2933,,-2933,-1422c16485,,17805,,19622,xe" fillcolor="black" stroked="f" strokeweight="0">
                    <v:stroke miterlimit="83231f" joinstyle="miter"/>
                    <v:formulas/>
                    <v:path arrowok="t" o:connecttype="segments" textboxrect="0,0,45517,69088"/>
                  </v:shape>
                  <v:shape id="Shape 11304" o:spid="_x0000_s2254" style="position:absolute;left:332692;top:6788;width:34887;height:67346;visibility:visible;mso-wrap-style:square;v-text-anchor:top" coordsize="34887,6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" adj="0,,0" path="m,l9500,c24574,,34887,10617,34887,26086v,16926,-11945,32652,-26923,39457l,67346,,63302,5839,61801v4223,-2327,7509,-5362,9731,-8194c24371,42278,25794,25781,25794,22454,25794,10109,17793,3340,5969,3340l,3340,,xe" fillcolor="black" stroked="f" strokeweight="0">
                    <v:stroke miterlimit="83231f" joinstyle="miter"/>
                    <v:formulas/>
                    <v:path arrowok="t" o:connecttype="segments" textboxrect="0,0,34887,67346"/>
                  </v:shape>
                  <v:shape id="Shape 11305" o:spid="_x0000_s2255" style="position:absolute;left:423954;top:6788;width:34900;height:67349;visibility:visible;mso-wrap-style:square;v-text-anchor:top" coordsize="34900,673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" adj="0,,0" path="m,l9512,c24587,,34900,10617,34900,26086v,16926,-11945,32652,-26923,39457l,67349,,63303,5840,61801v4225,-2327,7514,-5362,9743,-8194c24384,42278,25794,25781,25794,22454,25794,10109,17805,3340,5969,3340l,3340,,xe" fillcolor="black" stroked="f" strokeweight="0">
                    <v:stroke miterlimit="83231f" joinstyle="miter"/>
                    <v:formulas/>
                    <v:path arrowok="t" o:connecttype="segments" textboxrect="0,0,34900,67349"/>
                  </v:shape>
                  <v:shape id="Shape 11306" o:spid="_x0000_s2256" style="position:absolute;left:474877;width:25286;height:101155;visibility:visible;mso-wrap-style:square;v-text-anchor:top" coordsize="25286,1011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" adj="0,,0" path="m23876,r1410,1219c25286,1727,25184,1829,23774,3137,18618,7785,6579,21463,6579,50584v,15672,3441,34493,17297,47549c25184,99441,25286,99542,25286,99936v,1219,-1207,1219,-2020,1219c9512,91453,,73254,,50584,,38455,2832,20244,16383,6083,17196,5156,22250,,23876,xe" fillcolor="black" stroked="f" strokeweight="0">
                    <v:stroke miterlimit="83231f" joinstyle="miter"/>
                    <v:formulas/>
                    <v:path arrowok="t" o:connecttype="segments" textboxrect="0,0,25286,101155"/>
                  </v:shape>
                  <v:shape id="Shape 11307" o:spid="_x0000_s2257" style="position:absolute;left:512041;top:4664;width:62421;height:73342;visibility:visible;mso-wrap-style:square;v-text-anchor:top" coordsize="62421,733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" adj="0,,0" path="m38748,v5156,,11531,1410,15468,7176c55334,5956,57963,2730,59080,1410,60198,203,60388,,61100,r1321,1219l62116,2730,56960,23063v-407,1626,-509,2020,-1728,2020c54521,25083,53619,24879,53619,23660v,-394,407,-2527,407,-4953c54026,7785,47752,3023,38646,3023v-10325,,-18821,8496,-18821,16395c19825,26492,25502,28524,28524,29223v2337,622,6274,1524,9208,2235c42494,32664,45822,33477,48870,36817v2717,2820,4241,6464,4241,11138c53111,60084,41072,73342,26403,73342v-10210,,-15976,-4064,-18300,-7086l3238,71907c2121,73228,2032,73342,1321,73342l,72009v,-292,711,-3023,1118,-4534l5258,50978v508,-2337,609,-2731,1930,-2731c7595,48247,8699,48349,8699,49568r-101,1016c8001,53010,8001,55118,8001,55423v,12547,12040,14579,18606,14579c37236,70002,45936,60592,45936,51791v,-8408,-6477,-10021,-9411,-10719c33591,40361,33388,40361,29845,39446,22568,37732,19621,36906,16294,33375v-508,-711,-3645,-4152,-3645,-10007c12649,11836,24689,,38748,xe" fillcolor="black" stroked="f" strokeweight="0">
                    <v:stroke miterlimit="83231f" joinstyle="miter"/>
                    <v:formulas/>
                    <v:path arrowok="t" o:connecttype="segments" textboxrect="0,0,62421,73342"/>
                  </v:shape>
                  <v:shape id="Shape 11308" o:spid="_x0000_s2258" style="position:absolute;left:625243;top:7;width:25184;height:101143;visibility:visible;mso-wrap-style:square;v-text-anchor:top" coordsize="25184,10114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" adj="0,,0" path="m1321,c3137,,12344,8191,17297,17500v6274,11939,7887,23470,7887,33071c25184,62712,22352,80925,8801,95085v-813,901,-5867,6058,-7480,6058l,99936v,-495,102,-597,1410,-1918c6579,93357,18606,79604,18606,50571,18606,34989,15380,16485,1219,3035,,1816,,1625,,1207l1321,xe" fillcolor="black" stroked="f" strokeweight="0">
                    <v:stroke miterlimit="83231f" joinstyle="miter"/>
                    <v:formulas/>
                    <v:path arrowok="t" o:connecttype="segments" textboxrect="0,0,25184,101143"/>
                  </v:shape>
                  <v:shape id="Shape 11309" o:spid="_x0000_s2259" style="position:absolute;left:583421;top:7;width:25184;height:101143;visibility:visible;mso-wrap-style:square;v-text-anchor:top" coordsize="25184,10114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" adj="0,,0" path="m1308,c3137,,12344,8191,17297,17500v6274,11939,7887,23470,7887,33071c25184,62712,22352,80925,8801,95085v-813,901,-5867,6058,-7493,6058l,99936v,-495,102,-597,1410,-1918c6579,93357,18606,79604,18606,50571,18606,34989,15380,16485,1207,3035,,1816,,1625,,1207l1308,xe" fillcolor="black" stroked="f" strokeweight="0">
                    <v:stroke miterlimit="83231f" joinstyle="miter"/>
                    <v:formulas/>
                    <v:path arrowok="t" o:connecttype="segments" textboxrect="0,0,25184,101143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727" o:spid="_x0000_s2260" style="width:17.6pt;height:5.55pt;mso-position-horizontal-relative:char;mso-position-vertical-relative:line" coordsize="223672,70612">
                  <v:shape id="Shape 11311" o:spid="_x0000_s2261" style="position:absolute;top:22892;width:16186;height:29420;visibility:visible;mso-wrap-style:square;v-text-anchor:top" coordsize="16186,29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" adj="0,,0" path="m16186,r,5595l4051,22943r12135,l16186,29420,,29420,,22943,16186,xe" fillcolor="black" stroked="f" strokeweight="0">
                    <v:stroke miterlimit="83231f" joinstyle="miter"/>
                    <v:formulas/>
                    <v:path arrowok="t" o:connecttype="segments" textboxrect="0,0,16186,29420"/>
                  </v:shape>
                  <v:shape id="Shape 11312" o:spid="_x0000_s2262" style="position:absolute;left:107086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313" o:spid="_x0000_s2263" style="position:absolute;left:128753;top:5397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" adj="0,,0" path="m22104,r,5837l21976,5900c16818,10869,13303,17419,11938,25058v3188,-1924,5312,-3064,7195,-3723l22104,20902r,4809l21031,25159v-3530,,-6667,902,-8801,2528c10211,29198,9411,32030,9411,37186v,7843,1365,14141,3843,18480l22104,61317r,3654l7074,58332c2730,53277,,44387,,35573,,22022,5969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1314" o:spid="_x0000_s2264" style="position:absolute;left:52426;top:813;width:45022;height:68390;visibility:visible;mso-wrap-style:square;v-text-anchor:top" coordsize="45022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" adj="0,,0" path="m21146,c31674,,39865,7785,39865,17907v,7887,-3949,15583,-12954,24981l9919,60694r24168,c38646,60694,39967,59779,43701,54013r1321,508l39459,68390,,68390,,67170,18009,48044c26505,39040,31153,29642,31153,21755,31153,13246,25400,7493,16891,7493,9919,7493,6274,10719,2235,20638l102,20130c1829,12954,3340,9716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90"/>
                  </v:shape>
                  <v:shape id="Shape 11315" o:spid="_x0000_s2265" style="position:absolute;left:16186;top:813;width:30347;height:68390;visibility:visible;mso-wrap-style:square;v-text-anchor:top" coordsize="30347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" adj="0,,0" path="m15576,r4458,l20034,45022r10313,l30347,51499r-10313,l20034,68390r-7798,l12236,51499,,51499,,45022r12135,l12135,10325,,27674,,22079,15576,xe" fillcolor="black" stroked="f" strokeweight="0">
                    <v:stroke miterlimit="83231f" joinstyle="miter"/>
                    <v:formulas/>
                    <v:path arrowok="t" o:connecttype="segments" textboxrect="0,0,30347,68390"/>
                  </v:shape>
                  <v:shape id="Shape 11316" o:spid="_x0000_s2266" style="position:absolute;left:150857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" adj="0,,0" path="m2775,c14408,,21799,8192,21799,21146v,13957,-8699,23571,-21247,23571l,44473,,40818r1670,1067c8744,41885,12694,35713,12694,24574v,-6318,-1267,-11296,-3621,-14695l,5213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1317" o:spid="_x0000_s2267" style="position:absolute;left:177140;top:22900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1318" o:spid="_x0000_s2268" style="position:absolute;left:150857;width:19767;height:11234;visibility:visible;mso-wrap-style:square;v-text-anchor:top" coordsize="19767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" adj="0,,0" path="m19564,r203,1626l,11234,,5397,5623,2492c9455,1242,13805,508,19564,xe" fillcolor="black" stroked="f" strokeweight="0">
                    <v:stroke miterlimit="83231f" joinstyle="miter"/>
                    <v:formulas/>
                    <v:path arrowok="t" o:connecttype="segments" textboxrect="0,0,19767,11234"/>
                  </v:shape>
                  <v:shape id="Shape 11319" o:spid="_x0000_s2269" style="position:absolute;left:193320;top:813;width:30353;height:68390;visibility:visible;mso-wrap-style:square;v-text-anchor:top" coordsize="30353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" adj="0,,0" path="m15583,r4445,l20028,45022r10325,l30353,51499r-10325,l20028,68390r-7785,l12243,51499,,51499,,45022r12141,l12141,10325,,27674,,22087,15583,xe" fillcolor="black" stroked="f" strokeweight="0">
                    <v:stroke miterlimit="83231f" joinstyle="miter"/>
                    <v:formulas/>
                    <v:path arrowok="t" o:connecttype="segments" textboxrect="0,0,30353,6839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731" o:spid="_x0000_s2270" style="width:17.05pt;height:5.55pt;mso-position-horizontal-relative:char;mso-position-vertical-relative:line" coordsize="216484,70612">
                  <v:shape id="Shape 11321" o:spid="_x0000_s2271" style="position:absolute;left:103950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322" o:spid="_x0000_s2272" style="position:absolute;left:125616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" adj="0,,0" path="m22098,r,5836l21971,5898c16812,10867,13297,17417,11938,25056v3188,-1924,5312,-3064,7195,-3723l22098,20901r,4805l21031,25157v-3530,,-6667,902,-8788,2528c10211,29196,9398,32028,9398,37184v,7842,1369,14142,3850,18480l22098,61311r,3655l7074,58330c2730,53275,,44385,,35571,,22020,5969,10489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1323" o:spid="_x0000_s2273" style="position:absolute;left:49289;top:813;width:45021;height:68390;visibility:visible;mso-wrap-style:square;v-text-anchor:top" coordsize="45021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" adj="0,,0" path="m21145,c31674,,39865,7785,39865,17907v,7887,-3949,15583,-12954,24981l9919,60694r24168,c38646,60694,39954,59779,43701,54013r1320,508l39459,68390,,68390,,67170,18009,48044c26505,39040,31153,29642,31153,21755,31153,13246,25387,7493,16891,7493,9919,7493,6274,10719,2235,20638l102,20130c1816,12954,3340,9716,6578,6274,10325,2223,15583,,21145,xe" fillcolor="black" stroked="f" strokeweight="0">
                    <v:stroke miterlimit="83231f" joinstyle="miter"/>
                    <v:formulas/>
                    <v:path arrowok="t" o:connecttype="segments" textboxrect="0,0,45021,68390"/>
                  </v:shape>
                  <v:shape id="Shape 11324" o:spid="_x0000_s2274" style="position:absolute;top:813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" adj="0,,0" path="m20130,v9296,,15773,5652,15773,13856c35903,19329,33376,23076,26403,27826v4445,1918,6376,3137,8395,5346c37732,36322,39345,41072,39345,46228v,6782,-2629,12649,-7379,16789c27216,67170,19215,69799,11430,69799,4344,69799,,67564,,64034,,61913,1511,60490,3835,60490v1728,,3442,711,6478,2527c14059,65443,16078,66154,18809,66154v7493,,13259,-6565,13259,-15062c32068,44107,28118,38341,21844,36119,19418,35204,17094,35001,11125,35001r,-1320c18009,31255,20841,29744,23863,26708v2540,-2540,4052,-6172,4052,-9817c27915,10516,23368,6071,16789,6071,10414,6071,5867,9398,1715,16790l203,16383c2426,10325,3950,7696,6972,4966,10617,1715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325" o:spid="_x0000_s2275" style="position:absolute;left:147714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" adj="0,,0" path="m2781,c14414,,21806,8192,21806,21146v,13957,-8700,23571,-21247,23571l,44470,,40815r1676,1070c8750,41885,12700,35713,12700,24574v,-6318,-1267,-11296,-3621,-14695l,5210,,405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1326" o:spid="_x0000_s2276" style="position:absolute;left:177127;top:813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" adj="0,,0" path="m20142,v9297,,15774,5652,15774,13856c35916,19329,33388,23076,26403,27826v4458,1918,6376,3137,8408,5346c37732,36322,39357,41072,39357,46228v,6782,-2629,12649,-7391,16789c27216,67170,19228,69799,11443,69799,4356,69799,,67564,,64034,,61913,1524,60490,3848,60490v1715,,3442,711,6477,2527c14072,65443,16091,66154,18821,66154v7493,,13246,-6565,13246,-15062c32067,44107,28130,38341,21857,36119,19431,35204,17094,35001,11138,35001r,-1320c18009,31255,20841,29744,23876,26708v2527,-2540,4051,-6172,4051,-9817c27927,10516,23381,6071,16802,6071,10427,6071,5867,9398,1727,16790l203,16383c2438,10325,3950,7696,6985,4966,10630,1715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1327" o:spid="_x0000_s2277" style="position:absolute;left:147714;width:19774;height:11235;visibility:visible;mso-wrap-style:square;v-text-anchor:top" coordsize="19774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" adj="0,,0" path="m19571,r203,1626l,11235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74,112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735" o:spid="_x0000_s2278" style="width:17.35pt;height:5.6pt;mso-position-horizontal-relative:char;mso-position-vertical-relative:line" coordsize="220129,71019">
                  <v:shape id="Shape 11329" o:spid="_x0000_s2279" style="position:absolute;left:106286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" adj="0,,0" path="m5563,v3022,,5651,2629,5651,5766c11214,8687,8585,11214,5448,11214,2515,11214,,8687,,5766,,2629,2515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330" o:spid="_x0000_s2280" style="position:absolute;top:2629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" adj="0,,0" path="m5969,l43396,r,1613l21958,67767r-6578,l35408,7493r-21946,c7900,7493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331" o:spid="_x0000_s2281" style="position:absolute;left:180772;top:127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" adj="0,,0" path="m19685,r,3019l19025,2769c12649,2769,8103,6909,8103,12789v,2832,911,5414,2946,8019l19685,28082r,11543l15786,36754c9919,41516,7696,45758,7696,52236v,4400,1289,8067,3540,10634l19685,66530r,3137l19431,69749c8001,69749,,62865,,53048,,46165,2235,43028,13157,34747,2540,25438,610,22492,610,15913,610,11316,2657,7325,6085,4483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332" o:spid="_x0000_s2282" style="position:absolute;left:59817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" adj="0,,0" path="m18212,r813,190l19025,60896v,4852,1613,5868,9601,5957l28626,68377r-27915,l711,66853v4242,-89,5664,-407,7176,-1309c9512,64643,10312,62306,10312,58966r,-45821c10312,9906,9411,8394,7277,8394v-1003,,-2730,407,-4547,1105c2324,9703,1219,10122,,10617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333" o:spid="_x0000_s2283" style="position:absolute;left:127737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" adj="0,,0" path="m40157,r915,711l37224,9716v-305,698,-699,901,-2324,901l15075,10617r-4242,8611c22771,21349,28537,23660,32982,28130v5054,5042,6985,9691,6985,16993c39967,52806,37833,58560,33185,63132v-5067,5156,-12344,7887,-20841,7887c4763,71019,,68580,,64744,,62205,1422,60998,4356,60998v2121,,4445,1016,7684,3340c15075,66561,16789,67272,18821,67272v7887,,14059,-7595,14059,-17298c32880,39954,27521,33681,15888,29934,11735,28626,7696,27915,4458,27915l3238,27115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334" o:spid="_x0000_s2284" style="position:absolute;left:200457;top:1219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" adj="0,,0" path="m152,c10262,,17551,6058,17551,14363v,6871,-3543,11126,-13563,16485c16231,39954,19672,44907,19672,52692v,5213,-1946,9490,-5410,12464l,69718,,66580r864,374c7429,66954,11989,62408,11989,55829v,-5651,-2426,-9296,-9817,-14554l,39676,,28132r1054,888l1968,28423v5766,-3849,8598,-8395,8598,-14161c10566,10769,9477,7909,7530,5921l,3069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739" o:spid="_x0000_s2285" style="width:8.9pt;height:5.55pt;mso-position-horizontal-relative:char;mso-position-vertical-relative:line" coordsize="112738,70612">
                  <v:shape id="Shape 11336" o:spid="_x0000_s2286" style="position:absolute;left:2629;top:59199;width:18815;height:11413;visibility:visible;mso-wrap-style:square;v-text-anchor:top" coordsize="18815,11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" adj="0,,0" path="m18815,r,6022l13857,8678c10192,9943,5969,10752,305,11413l,9394,18815,xe" fillcolor="black" stroked="f" strokeweight="0">
                    <v:stroke miterlimit="83231f" joinstyle="miter"/>
                    <v:formulas/>
                    <v:path arrowok="t" o:connecttype="segments" textboxrect="0,0,18815,11413"/>
                  </v:shape>
                  <v:shape id="Shape 11337" o:spid="_x0000_s2287" style="position:absolute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" adj="0,,0" path="m21044,r400,199l21444,3627,20218,2832v-2921,,-5448,1118,-7175,3137c10922,8598,9309,14668,9309,20447v,6013,1213,10919,3386,14321l21444,39836r,3343l18199,44412c7277,44412,,36220,,23863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1338" o:spid="_x0000_s2288" style="position:absolute;left:54648;top:58268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" adj="0,,0" path="m5575,v3023,,5652,2629,5652,5766c11227,8699,8598,11226,5474,11226,2527,11226,,8699,,5766,,2629,2527,,5575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339" o:spid="_x0000_s2289" style="position:absolute;left:21444;top:199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" adj="0,,0" path="m,l15667,7807v3958,5046,6285,12181,6285,20531c21952,41990,15780,54525,5252,62209l,65022,,59000r769,-384c6014,53519,9855,46689,11932,38447l,42980,,39637r400,232c4045,39869,7779,38548,10624,36123v1105,-915,1511,-1829,1511,-3848l12135,28338v,-8497,-1137,-14923,-3375,-19225l,3428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1340" o:spid="_x0000_s2290" style="position:absolute;left:84112;width:28626;height:68390;visibility:visible;mso-wrap-style:square;v-text-anchor:top" coordsize="28626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" adj="0,,0" path="m18199,r813,203l19012,60896v,4865,1626,5868,9614,5969l28626,68390r-27928,l698,66865v4255,-101,5678,-406,7189,-1308c9512,64643,10313,62319,10313,58979r,-45822c10313,9919,9398,8407,7277,8407v-1003,,-2730,407,-4559,1092c2311,9715,1207,10122,,10617l,9208,18199,xe" fillcolor="black" stroked="f" strokeweight="0">
                    <v:stroke miterlimit="83231f" joinstyle="miter"/>
                    <v:formulas/>
                    <v:path arrowok="t" o:connecttype="segments" textboxrect="0,0,28626,6839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743" o:spid="_x0000_s2291" style="width:7.5pt;height:5.6pt;mso-position-horizontal-relative:char;mso-position-vertical-relative:line" coordsize="95529,71019">
                  <v:shape id="Shape 11342" o:spid="_x0000_s2292" style="position:absolute;left:49797;top:137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" adj="0,,0" path="m22866,r,2564l13077,10766c10852,16253,9715,24419,9715,35138v,21044,4458,31877,13145,31877l22866,67010r,2631l22860,69644v-5868,,-11024,-2439,-14757,-6884c3340,57096,,45260,,34236,,22387,3848,10754,9715,5102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343" o:spid="_x0000_s2293" style="position:absolute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" adj="0,,0" path="m40170,r902,711l37224,9715v-292,699,-711,902,-2311,902l15075,10617r-4254,8611c22759,21349,28537,23660,32982,28130v5055,5042,6973,9703,6973,16993c39955,52806,37833,58560,33185,63132v-5067,5156,-12344,7887,-20840,7887c4763,71019,,68580,,64744,,62205,1422,60998,4344,60998v2133,,4457,1016,7696,3340c15075,66561,16802,67272,18822,67272v7886,,14046,-7595,14046,-17298c32868,39967,27508,33681,15875,29934,11735,28626,7696,27915,4445,27915l3239,27115r101,-508l14364,2629r21133,c37630,2629,38634,2121,40170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344" o:spid="_x0000_s2294" style="position:absolute;left:72663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" adj="0,,0" path="m400,c13646,,22866,14262,22866,35001v,12230,-3847,23965,-9715,29540l,69797,,67165,9840,59111v2200,-5352,3311,-13346,3311,-23919c13151,14059,8605,2629,108,2629l,2720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747" o:spid="_x0000_s2295" style="width:17.35pt;height:5.5pt;mso-position-horizontal-relative:char;mso-position-vertical-relative:line" coordsize="220116,69799">
                  <v:shape id="Shape 11346" o:spid="_x0000_s2296" style="position:absolute;left:106273;top:5826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" adj="0,,0" path="m5563,v3035,,5664,2629,5664,5766c11227,8687,8598,11214,5461,11214,2527,11214,,8687,,5766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347" o:spid="_x0000_s2297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" adj="0,,0" path="m5969,l43396,r,1613l21946,67767r-6579,l35395,7493r-21946,c7887,7493,6071,8801,1714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348" o:spid="_x0000_s2298" style="position:absolute;left:180772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" adj="0,,0" path="m19672,r,3019l19012,2769c12649,2769,8090,6909,8090,12789v,2832,911,5414,2948,8019l19672,28072r,11550l15786,36754c9919,41516,7684,45758,7684,52236v,4400,1289,8067,3540,10634l19672,66530r,3142l19431,69749c7989,69749,,62865,,53048,,46165,2223,43028,13157,34747,2527,25438,597,22492,597,15913,597,11316,2648,7325,6077,4483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349" o:spid="_x0000_s2299" style="position:absolute;left:128854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" adj="0,,0" path="m20117,v9309,,15786,5652,15786,13843c35903,19317,33363,23063,26403,27813v4433,1918,6363,3137,8395,5359c37719,36309,39344,41059,39344,46215v,6782,-2628,12649,-7391,16802c27203,67170,19202,69799,11417,69799,4344,69799,,67564,,64033,,61913,1511,60477,3835,60477v1715,,3442,712,6477,2540c14059,65443,16078,66154,18809,66154v7480,,13246,-6579,13246,-15075c32055,44094,28105,38329,21844,36106,19418,35192,17082,35001,11113,35001r,-1321c17996,31255,20828,29731,23863,26695v2540,-2527,4052,-6159,4052,-9804c27915,10516,23355,6058,16789,6058,10414,6058,5855,9398,1702,16789l190,16383c2426,10312,3937,7683,6972,4953,10604,1702,15062,,20117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1350" o:spid="_x0000_s2300" style="position:absolute;left:516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" adj="0,,0" path="m21146,c31674,,39853,7785,39853,17907v,7887,-3937,15570,-12942,24981l9919,60693r24168,c38633,60693,39954,59779,43701,54013r1308,508l39459,68377,,68377,,67170,18009,48044c26505,39040,31166,29642,31166,21755,31166,13246,25387,7493,16904,7493,9919,7493,6274,10706,2222,20638l102,20129c1829,12941,3340,9703,6579,6274,10325,2210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351" o:spid="_x0000_s2301" style="position:absolute;left:200444;width:19672;height:69722;visibility:visible;mso-wrap-style:square;v-text-anchor:top" coordsize="19672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" adj="0,,0" path="m152,c10274,,17551,6058,17551,14363v,6871,-3530,11126,-13550,16485c16243,39954,19672,44907,19672,52692v,5213,-1946,9490,-5408,12464l,69722,,66580r864,374c7429,66954,11989,62408,11989,55829v,-5651,-2426,-9296,-9817,-14554l,39672,,28122r1067,898l1968,28423v5779,-3849,8598,-8395,8598,-14161c10566,10769,9480,7909,7534,5921l,3069,,50,152,xe" fillcolor="black" stroked="f" strokeweight="0">
                    <v:stroke miterlimit="83231f" joinstyle="miter"/>
                    <v:formulas/>
                    <v:path arrowok="t" o:connecttype="segments" textboxrect="0,0,19672,697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751" o:spid="_x0000_s2302" style="width:17.25pt;height:5.6pt;mso-position-horizontal-relative:char;mso-position-vertical-relative:line" coordsize="218808,71425">
                  <v:shape id="Shape 11353" o:spid="_x0000_s2303" style="position:absolute;top:863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" adj="0,,0" path="m19672,r,3027l19025,2782c12649,2782,8090,6922,8090,12802v,2826,911,5407,2948,8012l19672,28072r,11555l15786,36767c9906,41529,7684,45771,7684,52236v,4407,1289,8077,3540,10645l19672,66542r,3126l19419,69749c7989,69749,,62865,,53061,,46177,2236,43041,13145,34760,2527,25438,610,22505,610,15926,610,11329,2658,7335,6083,4490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354" o:spid="_x0000_s2304" style="position:absolute;left:50610;top:60014;width:18815;height:11411;visibility:visible;mso-wrap-style:square;v-text-anchor:top" coordsize="18815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" adj="0,,0" path="m18815,r,6024l13859,8676c10192,9941,5969,10751,305,11411l,9392,18815,xe" fillcolor="black" stroked="f" strokeweight="0">
                    <v:stroke miterlimit="83231f" joinstyle="miter"/>
                    <v:formulas/>
                    <v:path arrowok="t" o:connecttype="segments" textboxrect="0,0,18815,11411"/>
                  </v:shape>
                  <v:shape id="Shape 11355" o:spid="_x0000_s2305" style="position:absolute;left:47981;top:813;width:21444;height:44399;visibility:visible;mso-wrap-style:square;v-text-anchor:top" coordsize="21444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" adj="0,,0" path="m21031,r413,205l21444,3620,20231,2832v-2934,,-5461,1118,-7188,3137c10922,8598,9296,14668,9296,20447v,6013,1216,10919,3394,14321l21444,39830r,3343l18212,44399c7277,44399,,36220,,23863,,10223,9004,,21031,xe" fillcolor="black" stroked="f" strokeweight="0">
                    <v:stroke miterlimit="83231f" joinstyle="miter"/>
                    <v:formulas/>
                    <v:path arrowok="t" o:connecttype="segments" textboxrect="0,0,21444,44399"/>
                  </v:shape>
                  <v:shape id="Shape 11356" o:spid="_x0000_s2306" style="position:absolute;left:19672;top:81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" adj="0,,0" path="m152,c10262,,17551,6071,17551,14363v,6871,-3543,11126,-13550,16498c16243,39967,19672,44907,19672,52705v,5213,-1946,9487,-5410,12457l,69718,,66593r864,374c7442,66967,11989,62408,11989,55842v,-5664,-2438,-9309,-9817,-14567l,39677,,28123r1067,897l1981,28435v5753,-3848,8598,-8407,8598,-14173c10579,10776,9490,7919,7542,5933l,3077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357" o:spid="_x0000_s2307" style="position:absolute;left:102641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" adj="0,,0" path="m5550,v3048,,5677,2629,5677,5766c11227,8699,8598,11227,5449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358" o:spid="_x0000_s2308" style="position:absolute;left:69425;top:1018;width:21952;height:65019;visibility:visible;mso-wrap-style:square;v-text-anchor:top" coordsize="21952,65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" adj="0,,0" path="m,l15665,7799v3959,5045,6287,12176,6287,20520c21952,41984,15780,54519,5264,62202l,65019,,58996r773,-386c6020,53513,9861,46683,11931,38441l,42968,,39624r413,239c4045,39863,7791,38542,10611,36116v1117,-927,1536,-1828,1536,-3847l12147,28319v,-8490,-1140,-14913,-3379,-19214l,3414,,xe" fillcolor="black" stroked="f" strokeweight="0">
                    <v:stroke miterlimit="83231f" joinstyle="miter"/>
                    <v:formulas/>
                    <v:path arrowok="t" o:connecttype="segments" textboxrect="0,0,21952,65019"/>
                  </v:shape>
                  <v:shape id="Shape 11359" o:spid="_x0000_s2309" style="position:absolute;left:126530;top:859;width:19672;height:69753;visibility:visible;mso-wrap-style:square;v-text-anchor:top" coordsize="19672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" adj="0,,0" path="m19672,r,3036l19012,2786c12636,2786,8077,6926,8077,12806v,2826,911,5407,2948,8012l19672,28087r,11547l15773,36771c9906,41534,7684,45776,7684,52240v,4407,1289,8077,3540,10645l19672,66547r,3125l19418,69753c7988,69753,,62869,,53065,,46182,2210,43045,13145,34765,2527,25443,597,22509,597,15930,597,11333,2645,7339,6071,4494l19672,xe" fillcolor="black" stroked="f" strokeweight="0">
                    <v:stroke miterlimit="83231f" joinstyle="miter"/>
                    <v:formulas/>
                    <v:path arrowok="t" o:connecttype="segments" textboxrect="0,0,19672,69753"/>
                  </v:shape>
                  <v:shape id="Shape 11360" o:spid="_x0000_s2310" style="position:absolute;left:174904;top:5406;width:22104;height:64962;visibility:visible;mso-wrap-style:square;v-text-anchor:top" coordsize="22104,649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" adj="0,,0" path="m22104,r,5829l21979,5891c16821,10859,13310,17409,11951,25048v3181,-1917,5305,-3057,7190,-3718l22104,20897r,4799l21044,25150v-3543,,-6680,902,-8801,2527c10224,29189,9411,32021,9411,37177v,7842,1365,14142,3843,18480l22104,61308r,3654l7087,58322c2730,53268,,44378,,35564,,22013,5969,10482,16891,2697l22104,xe" fillcolor="black" stroked="f" strokeweight="0">
                    <v:stroke miterlimit="83231f" joinstyle="miter"/>
                    <v:formulas/>
                    <v:path arrowok="t" o:connecttype="segments" textboxrect="0,0,22104,64962"/>
                  </v:shape>
                  <v:shape id="Shape 11361" o:spid="_x0000_s2311" style="position:absolute;left:146203;top:81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" adj="0,,0" path="m140,c10261,,17538,6071,17538,14363v,6871,-3530,11126,-13550,16498c16230,39967,19672,44907,19672,52705v,5213,-1946,9487,-5410,12457l,69718,,66593r864,374c7429,66967,11989,62408,11989,55842v,-5664,-2439,-9309,-9817,-14567l,39680,,28134r1054,886l1968,28435v5766,-3848,8598,-8407,8598,-14173c10566,10776,9480,7919,7534,5933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362" o:spid="_x0000_s2312" style="position:absolute;left:197009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" adj="0,,0" path="m2788,c14421,,21799,8191,21799,21145v,13970,-8686,23572,-21247,23572l,44472,,40818r1670,1066c8757,41884,12694,35712,12694,24574v,-6318,-1264,-11297,-3615,-14695l,5206,,408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1363" o:spid="_x0000_s2313" style="position:absolute;left:197009;width:19780;height:11235;visibility:visible;mso-wrap-style:square;v-text-anchor:top" coordsize="19780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" adj="0,,0" path="m19577,r203,1625l,11235,,5406,5630,2494c9462,1241,13811,508,19577,xe" fillcolor="black" stroked="f" strokeweight="0">
                    <v:stroke miterlimit="83231f" joinstyle="miter"/>
                    <v:formulas/>
                    <v:path arrowok="t" o:connecttype="segments" textboxrect="0,0,19780,112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214" w:firstLine="0"/>
              <w:jc w:val="both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755" o:spid="_x0000_s2314" style="width:17.1pt;height:5.55pt;mso-position-horizontal-relative:char;mso-position-vertical-relative:line" coordsize="216878,70612">
                  <v:shape id="Shape 11365" o:spid="_x0000_s2315" style="position:absolute;top:861;width:19666;height:69751;visibility:visible;mso-wrap-style:square;v-text-anchor:top" coordsize="19666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" adj="0,,0" path="m19666,r,3031l19012,2784c12636,2784,8077,6924,8077,12804v,2826,915,5407,2954,8012l19666,28070r,11563l15773,36769c9906,41531,7671,45773,7671,52238v,4407,1289,8077,3540,10645l19666,66547r,3125l19418,69751c7988,69751,,62867,,53063,,46179,2223,43043,13145,34762,2527,25440,610,22507,610,15928,610,11331,2654,7337,6077,4492l19666,xe" fillcolor="black" stroked="f" strokeweight="0">
                    <v:stroke miterlimit="83231f" joinstyle="miter"/>
                    <v:formulas/>
                    <v:path arrowok="t" o:connecttype="segments" textboxrect="0,0,19666,69751"/>
                  </v:shape>
                  <v:shape id="Shape 11366" o:spid="_x0000_s2316" style="position:absolute;left:48375;top:5400;width:22111;height:64970;visibility:visible;mso-wrap-style:square;v-text-anchor:top" coordsize="22111,64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" adj="0,,0" path="m22111,r,5834l21982,5897c16824,10865,13309,17415,11938,25054v3187,-1917,5315,-3057,7199,-3718l22111,20901r,4804l21044,25156v-3544,,-6681,902,-8801,2527c10223,29195,9411,32027,9411,37183v,7842,1365,14141,3843,18480l22111,61318r,3652l7086,58328c2730,53274,,44384,,35570,,22019,5969,10487,16891,2703l22111,xe" fillcolor="black" stroked="f" strokeweight="0">
                    <v:stroke miterlimit="83231f" joinstyle="miter"/>
                    <v:formulas/>
                    <v:path arrowok="t" o:connecttype="segments" textboxrect="0,0,22111,64970"/>
                  </v:shape>
                  <v:shape id="Shape 11367" o:spid="_x0000_s2317" style="position:absolute;left:19666;top:813;width:19666;height:69720;visibility:visible;mso-wrap-style:square;v-text-anchor:top" coordsize="19666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" adj="0,,0" path="m146,c10268,,17545,6071,17545,14363v,6871,-3530,11126,-13551,16498c16237,39967,19666,44907,19666,52705v,5213,-1946,9487,-5408,12457l,69720,,66595r857,372c7436,66967,11995,62408,11995,55842v,-5664,-2438,-9309,-9830,-14567l,39682,,28118r1073,902l1975,28435v5766,-3848,8598,-8407,8598,-14173c10573,10776,9487,7919,7541,5933l,3079,,48,146,xe" fillcolor="black" stroked="f" strokeweight="0">
                    <v:stroke miterlimit="83231f" joinstyle="miter"/>
                    <v:formulas/>
                    <v:path arrowok="t" o:connecttype="segments" textboxrect="0,0,19666,69720"/>
                  </v:shape>
                  <v:shape id="Shape 11368" o:spid="_x0000_s2318" style="position:absolute;left:102629;top:59080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" adj="0,,0" path="m5563,v3048,,5677,2629,5677,5766c11240,8699,8611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369" o:spid="_x0000_s2319" style="position:absolute;left:70485;top:25895;width:21793;height:44717;visibility:visible;mso-wrap-style:square;v-text-anchor:top" coordsize="21793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" adj="0,,0" path="m2768,c14402,,21793,8191,21793,21145v,13970,-8700,23572,-21247,23572l,44475,,40822r1663,1062c8750,41884,12700,35712,12700,24574v,-6318,-1267,-11297,-3621,-14695l,5209,,405,2768,xe" fillcolor="black" stroked="f" strokeweight="0">
                    <v:stroke miterlimit="83231f" joinstyle="miter"/>
                    <v:formulas/>
                    <v:path arrowok="t" o:connecttype="segments" textboxrect="0,0,21793,44717"/>
                  </v:shape>
                  <v:shape id="Shape 11370" o:spid="_x0000_s2320" style="position:absolute;left:173482;top:2235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" adj="0,,0" path="m5982,l43396,r,1613l21946,67767r-6566,l35408,7480r-21958,c7900,7480,6071,8801,1727,15672l,14872,5982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371" o:spid="_x0000_s2321" style="position:absolute;left:123889;top:813;width:45022;height:68389;visibility:visible;mso-wrap-style:square;v-text-anchor:top" coordsize="45022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" adj="0,,0" path="m21146,c31661,,39853,7798,39853,17907v,7899,-3938,15583,-12942,24981l9918,60706r24169,c38646,60706,39955,59779,43701,54013r1321,508l39446,68389,,68389,,67170,18009,48057c26505,39052,31153,29642,31153,21755,31153,13246,25400,7493,16891,7493,9918,7493,6274,10719,2222,20638l89,20129c1816,12954,3340,9715,6566,6274,10312,2222,15570,,21146,xe" fillcolor="black" stroked="f" strokeweight="0">
                    <v:stroke miterlimit="83231f" joinstyle="miter"/>
                    <v:formulas/>
                    <v:path arrowok="t" o:connecttype="segments" textboxrect="0,0,45022,68389"/>
                  </v:shape>
                  <v:shape id="Shape 11372" o:spid="_x0000_s2322" style="position:absolute;left:70485;width:19774;height:11234;visibility:visible;mso-wrap-style:square;v-text-anchor:top" coordsize="19774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" adj="0,,0" path="m19571,r203,1625l,11234,,5400,5613,2494c9446,1241,13798,508,19571,xe" fillcolor="black" stroked="f" strokeweight="0">
                    <v:stroke miterlimit="83231f" joinstyle="miter"/>
                    <v:formulas/>
                    <v:path arrowok="t" o:connecttype="segments" textboxrect="0,0,19774,11234"/>
                  </v:shape>
                  <w10:wrap type="none"/>
                  <w10:anchorlock/>
                </v:group>
              </w:pict>
            </w:r>
          </w:p>
        </w:tc>
      </w:tr>
    </w:tbl>
    <w:p w:rsidR="000F7FF9" w:rsidRPr="00633D77" w:rsidRDefault="000F7FF9" w:rsidP="006F5334">
      <w:pPr>
        <w:spacing w:afterLines="30" w:line="276" w:lineRule="auto"/>
        <w:ind w:firstLine="0"/>
        <w:jc w:val="both"/>
        <w:rPr>
          <w:rFonts w:eastAsia="Calibri" w:cs="Calibri"/>
          <w:b/>
          <w:color w:val="006898"/>
          <w:lang w:val="en-US"/>
        </w:rPr>
      </w:pPr>
    </w:p>
    <w:p w:rsidR="00E24A64" w:rsidRPr="00633D77" w:rsidRDefault="00493D69" w:rsidP="006F5334">
      <w:pPr>
        <w:pStyle w:val="-1"/>
        <w:spacing w:afterLines="30" w:line="276" w:lineRule="auto"/>
        <w:jc w:val="both"/>
        <w:rPr>
          <w:color w:val="000000" w:themeColor="text1"/>
          <w:lang w:val="en-US"/>
        </w:rPr>
      </w:pPr>
      <w:r w:rsidRPr="002E0BE9">
        <w:rPr>
          <w:rFonts w:eastAsia="Calibri"/>
          <w:b/>
          <w:lang w:val="en-US"/>
        </w:rPr>
        <w:t>Table 2.0:</w:t>
      </w:r>
      <w:r w:rsidR="00E24A64" w:rsidRPr="000F7FF9">
        <w:rPr>
          <w:rFonts w:eastAsia="Calibri"/>
          <w:b/>
          <w:color w:val="000000" w:themeColor="text1"/>
          <w:lang w:val="en-US"/>
        </w:rPr>
        <w:t xml:space="preserve"> </w:t>
      </w:r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 xml:space="preserve">Average recall rate of the </w:t>
      </w:r>
      <w:r w:rsidR="00E24A64" w:rsidRPr="002E0BE9">
        <w:rPr>
          <w:rFonts w:eastAsia="Calibri"/>
          <w:i/>
          <w:color w:val="000000" w:themeColor="text1"/>
          <w:sz w:val="17"/>
          <w:szCs w:val="17"/>
          <w:lang w:val="en-US"/>
        </w:rPr>
        <w:t xml:space="preserve">MSSD </w:t>
      </w:r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 xml:space="preserve">and the </w:t>
      </w:r>
      <w:r w:rsidR="00E24A64" w:rsidRPr="002E0BE9">
        <w:rPr>
          <w:rFonts w:eastAsia="Calibri"/>
          <w:i/>
          <w:color w:val="000000" w:themeColor="text1"/>
          <w:sz w:val="17"/>
          <w:szCs w:val="17"/>
          <w:lang w:val="en-US"/>
        </w:rPr>
        <w:t xml:space="preserve">MSPD </w:t>
      </w:r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 xml:space="preserve">metrics based on the BOP version of the </w:t>
      </w:r>
      <w:proofErr w:type="spellStart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>LineMod</w:t>
      </w:r>
      <w:proofErr w:type="spellEnd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 xml:space="preserve">-Occlusion data. Our results are based on the CVML-18 network. Results of other approaches are from the BOP challenge </w:t>
      </w:r>
      <w:proofErr w:type="spellStart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>leaderboard</w:t>
      </w:r>
      <w:proofErr w:type="spellEnd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 xml:space="preserve">, results for individual object are not reported here since the challenge only provides the results for all objects. Please note CVML-18, </w:t>
      </w:r>
      <w:proofErr w:type="spellStart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>CosyPose</w:t>
      </w:r>
      <w:proofErr w:type="spellEnd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 xml:space="preserve">, Pix2Pose, CDPN, CDPNv2, EPOS and </w:t>
      </w:r>
      <w:proofErr w:type="spellStart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>PVNet</w:t>
      </w:r>
      <w:proofErr w:type="spellEnd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 xml:space="preserve"> all use the </w:t>
      </w:r>
      <w:proofErr w:type="spellStart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>LineMod</w:t>
      </w:r>
      <w:proofErr w:type="spellEnd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 xml:space="preserve"> PBR images, CDPNv2 refers to the extended version of CDPN, </w:t>
      </w:r>
      <w:proofErr w:type="spellStart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>CosyPose</w:t>
      </w:r>
      <w:proofErr w:type="spellEnd"/>
      <w:r w:rsidR="00E24A64" w:rsidRPr="002E0BE9">
        <w:rPr>
          <w:rFonts w:eastAsia="Calibri"/>
          <w:color w:val="000000" w:themeColor="text1"/>
          <w:sz w:val="17"/>
          <w:szCs w:val="17"/>
          <w:lang w:val="en-US"/>
        </w:rPr>
        <w:t xml:space="preserve"> uses object’s 3D model during training for iterative refinement.</w:t>
      </w:r>
    </w:p>
    <w:tbl>
      <w:tblPr>
        <w:tblW w:w="0" w:type="auto"/>
        <w:tblInd w:w="-136" w:type="dxa"/>
        <w:tblCellMar>
          <w:top w:w="16" w:type="dxa"/>
          <w:left w:w="6" w:type="dxa"/>
          <w:right w:w="13" w:type="dxa"/>
        </w:tblCellMar>
        <w:tblLook w:val="04A0"/>
      </w:tblPr>
      <w:tblGrid>
        <w:gridCol w:w="464"/>
        <w:gridCol w:w="426"/>
        <w:gridCol w:w="313"/>
        <w:gridCol w:w="313"/>
        <w:gridCol w:w="769"/>
        <w:gridCol w:w="828"/>
        <w:gridCol w:w="211"/>
        <w:gridCol w:w="211"/>
        <w:gridCol w:w="563"/>
        <w:gridCol w:w="411"/>
        <w:gridCol w:w="258"/>
        <w:gridCol w:w="258"/>
        <w:gridCol w:w="824"/>
        <w:gridCol w:w="884"/>
      </w:tblGrid>
      <w:tr w:rsidR="00086B16" w:rsidTr="008C0C2B">
        <w:trPr>
          <w:trHeight w:val="329"/>
        </w:trPr>
        <w:tc>
          <w:tcPr>
            <w:tcW w:w="0" w:type="auto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7D7B98" w:rsidRDefault="00E24A64" w:rsidP="006F5334">
            <w:pPr>
              <w:spacing w:afterLines="30" w:line="276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369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19" o:spid="_x0000_s4777" style="width:109.55pt;height:9.95pt;mso-position-horizontal-relative:char;mso-position-vertical-relative:line" coordsize="1596936,90640">
                  <v:shape id="Shape 11392" o:spid="_x0000_s4778" style="position:absolute;left:68135;top:43681;width:20930;height:27629;visibility:visible;mso-wrap-style:square;v-text-anchor:top" coordsize="20930,27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" adj="0,,0" path="m20930,r,4594l17896,6150v-2075,2061,-3139,4588,-3139,7522c14757,17723,16891,20454,19914,20454r1016,-614l20930,23331r-9716,4298c4750,27629,,23083,,16911,,12567,2121,9125,6464,6090,8338,4826,10512,3690,13724,2413l20930,xe" fillcolor="black" stroked="f" strokeweight="0">
                    <v:stroke miterlimit="83231f" joinstyle="miter"/>
                    <v:formulas/>
                    <v:path arrowok="t" o:connecttype="segments" textboxrect="0,0,20930,27629"/>
                  </v:shape>
                  <v:shape id="Shape 11393" o:spid="_x0000_s4779" style="position:absolute;left:70053;top:22086;width:19012;height:19393;visibility:visible;mso-wrap-style:square;v-text-anchor:top" coordsize="19012,193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" adj="0,,0" path="m19012,r,3939l16789,3200v-3543,,-6375,1626,-6375,3746l11633,9182v1207,1613,1816,2934,1816,4343c13449,16967,10617,19393,6579,19393,2426,19393,,16865,,12712,,8921,1921,5737,5271,3500l19012,xe" fillcolor="black" stroked="f" strokeweight="0">
                    <v:stroke miterlimit="83231f" joinstyle="miter"/>
                    <v:formulas/>
                    <v:path arrowok="t" o:connecttype="segments" textboxrect="0,0,19012,19393"/>
                  </v:shape>
                  <v:shape id="Shape 11394" o:spid="_x0000_s4780" style="position:absolute;top:1524;width:62624;height:68377;visibility:visible;mso-wrap-style:square;v-text-anchor:top" coordsize="62624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" adj="0,,0" path="m,l35319,r,2527c26505,2934,25095,4242,25095,11824r,47751c25095,63932,27013,65240,33185,65240v7785,,13462,-1816,17602,-5563c54331,56439,56350,53302,59690,45415r2934,l58471,68377,,68377,,65849v7391,-914,8699,-2019,8699,-7188l8699,9703c8699,4547,6883,2934,,2527l,xe" fillcolor="black" stroked="f" strokeweight="0">
                    <v:stroke miterlimit="83231f" joinstyle="miter"/>
                    <v:formulas/>
                    <v:path arrowok="t" o:connecttype="segments" textboxrect="0,0,62624,68377"/>
                  </v:shape>
                  <v:shape id="Shape 11395" o:spid="_x0000_s4781" style="position:absolute;left:152438;top:22193;width:20847;height:49118;visibility:visible;mso-wrap-style:square;v-text-anchor:top" coordsize="20847,49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" adj="0,,0" path="m20847,r,3204l15866,6541v-1112,2527,-1642,6572,-1794,12643l20847,19184r,3733l14567,22917v406,6985,1219,10326,3035,13564l20847,38412r,10704l20841,49118c8306,49118,,39415,,24645,,17260,2127,11065,5834,6717l20847,xe" fillcolor="black" stroked="f" strokeweight="0">
                    <v:stroke miterlimit="83231f" joinstyle="miter"/>
                    <v:formulas/>
                    <v:path arrowok="t" o:connecttype="segments" textboxrect="0,0,20847,49118"/>
                  </v:shape>
                  <v:shape id="Shape 11396" o:spid="_x0000_s4782" style="position:absolute;left:89065;top:22060;width:25895;height:49251;visibility:visible;mso-wrap-style:square;v-text-anchor:top" coordsize="2589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" adj="0,,0" path="m102,c12446,,20129,5360,20129,13856r,26390c20129,41872,20841,42787,22250,42787r1118,-407l24384,41364r1511,2121c22060,47638,18923,49251,14567,49251v-4953,,-7176,-1918,-8293,-7074l,44953,,41461,6172,37732r,-14681l,26216,,21622,6274,19520r,-7378c6274,9055,5617,6826,4226,5369l,3965,,26,102,xe" fillcolor="black" stroked="f" strokeweight="0">
                    <v:stroke miterlimit="83231f" joinstyle="miter"/>
                    <v:formulas/>
                    <v:path arrowok="t" o:connecttype="segments" textboxrect="0,0,25895,49251"/>
                  </v:shape>
                  <v:shape id="Shape 11397" o:spid="_x0000_s4783" style="position:absolute;left:118237;top:6172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" adj="0,,0" path="m16789,r2528,l19317,17094r9512,l28829,21552r-9512,l19317,51994v,4051,1117,5766,3937,5766c25387,57760,27000,56350,29032,52502r2528,1117c27407,61913,23368,64948,16586,64948,9601,64948,5258,60896,5258,54318r,-32766l,21552,,18809c6566,13246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1398" o:spid="_x0000_s4784" style="position:absolute;left:173285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" adj="0,,0" path="m17291,r2438,1422c16440,6128,13554,9287,10466,11269l,14057,,3354,5759,6782c10116,6782,13252,4966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399" o:spid="_x0000_s4785" style="position:absolute;left:355791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" adj="0,,0" path="m20841,r,3204l15859,6538v-1114,2527,-1648,6572,-1800,12643l20841,19181r,3733l14567,22914v406,6985,1219,10325,3035,13564l20841,38405r,10709l20841,49114c8293,49114,,39412,,24642,,17257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1400" o:spid="_x0000_s4786" style="position:absolute;left:313080;top:22060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" adj="0,,0" path="m32779,v4750,,8191,3328,8191,7887c40970,11836,38341,14656,34595,14656v-2629,,-4140,-902,-6071,-3632c27407,9398,26505,8700,25692,8700v-3340,,-6172,4343,-6172,9601l19520,37427v,6261,1219,7582,7391,7988l26911,47841,,47841,,45415v4445,-812,5461,-1930,5461,-6070l5461,9601c5461,5563,4343,4242,,3632l,1207r19126,l19126,9500c23876,2731,27711,,32779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1401" o:spid="_x0000_s4787" style="position:absolute;left:196990;top:22060;width:52388;height:47841;visibility:visible;mso-wrap-style:square;v-text-anchor:top" coordsize="52388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" adj="0,,0" path="m33782,v8293,,13653,5563,13653,14262l47435,39650v,4254,1016,5460,4953,5765l52388,47841r-23775,l28613,45415v3442,-406,4763,-2019,4763,-5765l33376,15164v,-5664,-1728,-8395,-5271,-8395c25781,6769,23355,7989,21133,10313r-1715,2324l19418,39650v,3746,1207,5257,4953,5765l24371,47841,,47841,,45415v4547,-914,5347,-1816,5347,-6070l5347,9601c5347,5360,4445,4344,,3632l,1207r19317,l19317,8789c23063,2832,27711,,33782,xe" fillcolor="black" stroked="f" strokeweight="0">
                    <v:stroke miterlimit="83231f" joinstyle="miter"/>
                    <v:formulas/>
                    <v:path arrowok="t" o:connecttype="segments" textboxrect="0,0,52388,47841"/>
                  </v:shape>
                  <v:shape id="Shape 11402" o:spid="_x0000_s4788" style="position:absolute;left:173285;top:22060;width:19221;height:23051;visibility:visible;mso-wrap-style:square;v-text-anchor:top" coordsize="19221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" adj="0,,0" path="m298,c5861,,10522,2020,13862,5969v3239,3835,4750,8598,5359,17082l,23051,,19317r6775,l6775,17793c6572,12637,6369,9804,5861,7887,5048,4750,3131,3137,298,3137l,3337,,133,298,xe" fillcolor="black" stroked="f" strokeweight="0">
                    <v:stroke miterlimit="83231f" joinstyle="miter"/>
                    <v:formulas/>
                    <v:path arrowok="t" o:connecttype="segments" textboxrect="0,0,19221,23051"/>
                  </v:shape>
                  <v:shape id="Shape 11403" o:spid="_x0000_s4789" style="position:absolute;left:253162;top:6172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" adj="0,,0" path="m16789,r2528,l19317,17094r9512,l28829,21552r-9512,l19317,51994v,4051,1117,5766,3949,5766c25387,57760,27000,56350,29032,52502r2528,1117c27407,61913,23368,64948,16586,64948,9601,64948,5258,60896,5258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1404" o:spid="_x0000_s4790" style="position:absolute;left:376631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" adj="0,,0" path="m17297,r2426,1422c16440,6128,13557,9287,10471,11269l,14059,,3350,5766,6782c10109,6782,13259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05" o:spid="_x0000_s4791" style="position:absolute;left:400126;top:23169;width:27921;height:67471;visibility:visible;mso-wrap-style:square;v-text-anchor:top" coordsize="27921,674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" adj="0,,0" path="m27921,r,4920l21857,8099v-1219,1308,-2134,2934,-2134,3632l19723,36318v1524,3848,4458,6172,7798,6172l27921,42208r,5038l25849,46799v-1821,-924,-3694,-2442,-6126,-4817l19723,56245v,6769,1727,8801,7900,9093l27623,67471,,67471,,65046v4864,-813,5664,-1727,5664,-5868l5664,8493c5664,4251,4661,3235,203,2523l203,98r19330,l19533,7083c21095,4149,22787,2101,24835,787l27921,xe" fillcolor="black" stroked="f" strokeweight="0">
                    <v:stroke miterlimit="83231f" joinstyle="miter"/>
                    <v:formulas/>
                    <v:path arrowok="t" o:connecttype="segments" textboxrect="0,0,27921,67471"/>
                  </v:shape>
                  <v:shape id="Shape 11406" o:spid="_x0000_s4792" style="position:absolute;left:376631;top:22060;width:19228;height:23051;visibility:visible;mso-wrap-style:square;v-text-anchor:top" coordsize="19228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" adj="0,,0" path="m305,c5867,,10528,2020,13856,5969v3238,3835,4762,8598,5372,17082l,23051,,19317r6782,l6782,17793c6578,12637,6375,9804,5867,7887,5067,4750,3137,3137,305,3137l,3341,,136,305,xe" fillcolor="black" stroked="f" strokeweight="0">
                    <v:stroke miterlimit="83231f" joinstyle="miter"/>
                    <v:formulas/>
                    <v:path arrowok="t" o:connecttype="segments" textboxrect="0,0,19228,23051"/>
                  </v:shape>
                  <v:shape id="Shape 11407" o:spid="_x0000_s4793" style="position:absolute;left:500139;top:22194;width:20834;height:49117;visibility:visible;mso-wrap-style:square;v-text-anchor:top" coordsize="20834,49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" adj="0,,0" path="m20834,r,3203l15853,6540v-1111,2528,-1642,6572,-1794,12643l20834,19183r,3734l14567,22917v394,6985,1206,10325,3023,13564l20834,38412r,10704l20828,49117c8293,49117,,39414,,24644,,17259,2124,11065,5828,6717l20834,xe" fillcolor="black" stroked="f" strokeweight="0">
                    <v:stroke miterlimit="83231f" joinstyle="miter"/>
                    <v:formulas/>
                    <v:path arrowok="t" o:connecttype="segments" textboxrect="0,0,20834,49117"/>
                  </v:shape>
                  <v:shape id="Shape 11408" o:spid="_x0000_s4794" style="position:absolute;left:457416;top:22060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" adj="0,,0" path="m32779,v4762,,8191,3328,8191,7887c40970,11836,38341,14656,34608,14656v-2629,,-4153,-902,-6071,-3632c27419,9398,26505,8700,25692,8700v-3327,,-6159,4343,-6159,9601l19533,37427v,6261,1206,7582,7378,7988l26911,47841,,47841,,45415v4458,-812,5474,-1930,5474,-6070l5474,9601c5474,5563,4356,4242,,3632l,1207r19126,l19126,9500c23876,2731,27724,,32779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1409" o:spid="_x0000_s4795" style="position:absolute;left:428047;top:22060;width:23171;height:49162;visibility:visible;mso-wrap-style:square;v-text-anchor:top" coordsize="23171,491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" adj="0,,0" path="m4350,c15577,,23171,9601,23171,23660v,14974,-8102,25502,-19431,25502l,48355,,43317,6061,39041c7490,35979,8198,31350,8198,25083,8198,11836,5772,5766,502,5766l,6029,,1109,4350,xe" fillcolor="black" stroked="f" strokeweight="0">
                    <v:stroke miterlimit="83231f" joinstyle="miter"/>
                    <v:formulas/>
                    <v:path arrowok="t" o:connecttype="segments" textboxrect="0,0,23171,49162"/>
                  </v:shape>
                  <v:shape id="Shape 11410" o:spid="_x0000_s4796" style="position:absolute;left:520973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" adj="0,,0" path="m17304,r2425,1422c16440,6128,13557,9287,10471,11269l,14057,,3354,5759,6782c10116,6782,13252,4966,17304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11" o:spid="_x0000_s4797" style="position:absolute;left:584454;top:22194;width:20834;height:49117;visibility:visible;mso-wrap-style:square;v-text-anchor:top" coordsize="20834,49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" adj="0,,0" path="m20834,r,3203l15853,6540v-1112,2528,-1642,6572,-1794,12643l20834,19183r,3734l14567,22917v406,6985,1219,10325,3035,13564l20834,38405r,10711l20828,49117c8293,49117,,39414,,24644,,17259,2124,11065,5828,6717l20834,xe" fillcolor="black" stroked="f" strokeweight="0">
                    <v:stroke miterlimit="83231f" joinstyle="miter"/>
                    <v:formulas/>
                    <v:path arrowok="t" o:connecttype="segments" textboxrect="0,0,20834,49117"/>
                  </v:shape>
                  <v:shape id="Shape 11412" o:spid="_x0000_s4798" style="position:absolute;left:545071;top:22060;width:33998;height:49251;visibility:visible;mso-wrap-style:square;v-text-anchor:top" coordsize="33998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" adj="0,,0" path="m16091,v2223,,4547,394,7887,1512c25591,2020,26607,2223,27216,2223v1219,,1816,-508,2426,-2020l31877,203r,14656l29337,14859c27826,10414,26708,8598,24587,6566,22365,4445,19634,3328,17005,3328v-3848,,-6680,2527,-6680,5880c10325,12637,13157,15164,20028,18098v10020,4254,13970,8610,13970,15786c33998,42990,27623,49251,18415,49251v-2832,,-8191,-1105,-10922,-2324l5169,46317v-914,,-1524,711,-2629,2845l,49162,,32461r2832,c4966,41275,9614,45822,16701,45822v4546,,7582,-2642,7582,-6579c24283,36005,21450,33477,14567,30442,4356,26099,203,21438,203,14770,203,6261,6883,,16091,xe" fillcolor="black" stroked="f" strokeweight="0">
                    <v:stroke miterlimit="83231f" joinstyle="miter"/>
                    <v:formulas/>
                    <v:path arrowok="t" o:connecttype="segments" textboxrect="0,0,33998,49251"/>
                  </v:shape>
                  <v:shape id="Shape 11413" o:spid="_x0000_s4799" style="position:absolute;left:520973;top:22060;width:19222;height:23051;visibility:visible;mso-wrap-style:square;v-text-anchor:top" coordsize="19222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" adj="0,,0" path="m298,c5874,,10522,2020,13862,5969v3239,3835,4750,8598,5360,17082l,23051,,19317r6776,l6776,17793c6572,12637,6369,9804,5874,7887,5061,4750,3131,3137,298,3137l,3337,,134,298,xe" fillcolor="black" stroked="f" strokeweight="0">
                    <v:stroke miterlimit="83231f" joinstyle="miter"/>
                    <v:formulas/>
                    <v:path arrowok="t" o:connecttype="segments" textboxrect="0,0,19222,23051"/>
                  </v:shape>
                  <v:shape id="Shape 11414" o:spid="_x0000_s4800" style="position:absolute;left:605288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" adj="0,,0" path="m17304,r2425,1422c16440,6128,13557,9287,10471,11269l,14057,,3346,5772,6782c10115,6782,13252,4966,17304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15" o:spid="_x0000_s4801" style="position:absolute;left:719379;top:43679;width:20942;height:27632;visibility:visible;mso-wrap-style:square;v-text-anchor:top" coordsize="20942,276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" adj="0,,0" path="m20942,r,4595l17904,6153v-2074,2061,-3134,4588,-3134,7522c14770,17726,16891,20457,19926,20457r1016,-614l20942,23330r-9715,4302c4750,27632,,23085,,16913,,12570,2121,9128,6477,6093,8350,4829,10525,3692,13735,2416l20942,xe" fillcolor="black" stroked="f" strokeweight="0">
                    <v:stroke miterlimit="83231f" joinstyle="miter"/>
                    <v:formulas/>
                    <v:path arrowok="t" o:connecttype="segments" textboxrect="0,0,20942,27632"/>
                  </v:shape>
                  <v:shape id="Shape 11416" o:spid="_x0000_s4802" style="position:absolute;left:721297;top:22086;width:19025;height:19393;visibility:visible;mso-wrap-style:square;v-text-anchor:top" coordsize="19025,193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" adj="0,,0" path="m19025,r,3940l16802,3200v-3543,,-6375,1626,-6375,3746l11633,9182v1219,1613,1829,2934,1829,4343c13462,16967,10630,19393,6579,19393,2438,19393,,16865,,12712,,8921,1924,5737,5277,3500l19025,xe" fillcolor="black" stroked="f" strokeweight="0">
                    <v:stroke miterlimit="83231f" joinstyle="miter"/>
                    <v:formulas/>
                    <v:path arrowok="t" o:connecttype="segments" textboxrect="0,0,19025,19393"/>
                  </v:shape>
                  <v:shape id="Shape 11417" o:spid="_x0000_s4803" style="position:absolute;left:628993;top:22060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" adj="0,,0" path="m33782,v8293,,13665,5563,13665,14262l47447,39650v,4254,1004,5460,4953,5765l52400,47841r-23774,l28626,45415v3442,-406,4750,-2019,4750,-5765l33376,15164v,-5664,-1715,-8395,-5258,-8395c25794,6769,23368,7989,21133,10313r-1715,2324l19418,39650v,3746,1220,5257,4953,5765l24371,47841,,47841,,45415v4547,-914,5360,-1816,5360,-6070l5360,9601c5360,5360,4445,4344,,3632l,1207r19317,l19317,8789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1418" o:spid="_x0000_s4804" style="position:absolute;left:605288;top:22060;width:19221;height:23051;visibility:visible;mso-wrap-style:square;v-text-anchor:top" coordsize="19221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" adj="0,,0" path="m298,c5874,,10522,2020,13862,5969v3239,3835,4750,8598,5359,17082l,23051,,19317r6775,l6775,17793c6585,12637,6369,9804,5874,7887,5061,4750,3143,3137,298,3137l,3337,,134,298,xe" fillcolor="black" stroked="f" strokeweight="0">
                    <v:stroke miterlimit="83231f" joinstyle="miter"/>
                    <v:formulas/>
                    <v:path arrowok="t" o:connecttype="segments" textboxrect="0,0,19221,23051"/>
                  </v:shape>
                  <v:shape id="Shape 11419" o:spid="_x0000_s4805" style="position:absolute;left:685165;top:6172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" adj="0,,0" path="m16789,r2540,l19329,17094r9500,l28829,21552r-9500,l19329,51994v,4051,1105,5766,3937,5766c25400,57760,27013,56350,29032,52502r2528,1117c27419,61913,23368,64948,16586,64948,9614,64948,5271,60896,5271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1420" o:spid="_x0000_s4806" style="position:absolute;left:802780;top:23266;width:24181;height:46635;visibility:visible;mso-wrap-style:square;v-text-anchor:top" coordsize="24181,466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" adj="0,,0" path="m,l19431,r,38443c19431,42278,20638,43701,24181,44209r,2426l,46635,,44209c4648,43091,5372,42278,5372,38138r,-29743c5372,4255,4458,3340,,2426l,xe" fillcolor="black" stroked="f" strokeweight="0">
                    <v:stroke miterlimit="83231f" joinstyle="miter"/>
                    <v:formulas/>
                    <v:path arrowok="t" o:connecttype="segments" textboxrect="0,0,24181,46635"/>
                  </v:shape>
                  <v:shape id="Shape 11421" o:spid="_x0000_s4807" style="position:absolute;left:831837;top:22082;width:22809;height:49207;visibility:visible;mso-wrap-style:square;v-text-anchor:top" coordsize="22809,492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" adj="0,,0" path="m22809,r,3230l16564,7970v-1238,3540,-1692,9306,-1692,18208c14872,33563,15376,38545,16627,41680r6182,4389l22809,49207,6458,42214c2400,37802,,31582,,24349,,17473,2502,11380,6610,7006l22809,xe" fillcolor="black" stroked="f" strokeweight="0">
                    <v:stroke miterlimit="83231f" joinstyle="miter"/>
                    <v:formulas/>
                    <v:path arrowok="t" o:connecttype="segments" textboxrect="0,0,22809,49207"/>
                  </v:shape>
                  <v:shape id="Shape 11422" o:spid="_x0000_s4808" style="position:absolute;left:740321;top:22060;width:25895;height:49251;visibility:visible;mso-wrap-style:square;v-text-anchor:top" coordsize="2589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" adj="0,,0" path="m102,c12433,,20130,5360,20130,13856r,26390c20130,41872,20828,42787,22250,42787r1118,-407l24371,41364r1524,2121c22047,47638,18910,49251,14567,49251v-4953,,-7188,-1918,-8306,-7074l,44949,,41461,6172,37732r,-14681l,26214,,21619,6261,19520r,-7378c6261,9055,5604,6826,4215,5369l,3966,,26,102,xe" fillcolor="black" stroked="f" strokeweight="0">
                    <v:stroke miterlimit="83231f" joinstyle="miter"/>
                    <v:formulas/>
                    <v:path arrowok="t" o:connecttype="segments" textboxrect="0,0,25895,49251"/>
                  </v:shape>
                  <v:shape id="Shape 11423" o:spid="_x0000_s4809" style="position:absolute;left:769480;top:6172;width:31572;height:64948;visibility:visible;mso-wrap-style:square;v-text-anchor:top" coordsize="31572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" adj="0,,0" path="m16789,r2540,l19329,17094r9500,l28829,21552r-9500,l19329,51994v,4051,1105,5766,3937,5766c25387,57760,27013,56350,29032,52502r2540,1117c27419,61913,23368,64948,16586,64948,9614,64948,5258,60896,5258,54318r,-32766l,21552,,18809c6578,13246,10630,8699,16789,xe" fillcolor="black" stroked="f" strokeweight="0">
                    <v:stroke miterlimit="83231f" joinstyle="miter"/>
                    <v:formulas/>
                    <v:path arrowok="t" o:connecttype="segments" textboxrect="0,0,31572,64948"/>
                  </v:shape>
                  <v:shape id="Shape 11424" o:spid="_x0000_s4810" style="position:absolute;left:807237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" adj="0,,0" path="m7887,v4356,,7785,3544,7785,7887c15672,12345,12243,15685,7785,15685,3340,15685,,12345,,7785,,3544,3543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v:shape id="Shape 11425" o:spid="_x0000_s4811" style="position:absolute;left:882041;top:22060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" adj="0,,0" path="m33782,v8293,,13652,5563,13652,14262l47434,39650v,4254,1016,5460,4966,5765l52400,47841r-23774,l28626,45415v3441,-406,4749,-2019,4749,-5765l33375,15164v,-5664,-1714,-8395,-5257,-8395c25794,6769,23368,7989,21145,10313r-1727,2324l19418,39650v,3746,1220,5257,4953,5765l24371,47841,,47841,,45415v4546,-914,5359,-1816,5359,-6070l5359,9601c5359,5360,4457,4344,,3632l,1207r19317,l19317,8789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1426" o:spid="_x0000_s4812" style="position:absolute;left:854647;top:22060;width:22809;height:49251;visibility:visible;mso-wrap-style:square;v-text-anchor:top" coordsize="228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" adj="0,,0" path="m51,c13106,,22809,10516,22809,24676v,14059,-9703,24575,-22758,24575l,49229,,46091r51,36c5918,46127,7938,40856,7938,25286,7938,8700,6020,3137,152,3137l,3253,,22,51,xe" fillcolor="black" stroked="f" strokeweight="0">
                    <v:stroke miterlimit="83231f" joinstyle="miter"/>
                    <v:formulas/>
                    <v:path arrowok="t" o:connecttype="segments" textboxrect="0,0,22809,49251"/>
                  </v:shape>
                  <v:shape id="Shape 11427" o:spid="_x0000_s4813" style="position:absolute;left:963219;top:1524;width:27864;height:69697;visibility:visible;mso-wrap-style:square;v-text-anchor:top" coordsize="27864,696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" adj="0,,0" path="m,l19621,r,26200l27864,22418r,4405l26708,25997v-3340,,-5359,1613,-7087,5956l19621,58572v,4852,2731,7989,6986,7989l27864,65679r,3998l14770,64021,6782,69697r-1220,l5562,8293c5562,4242,4648,3340,,2425l,xe" fillcolor="black" stroked="f" strokeweight="0">
                    <v:stroke miterlimit="83231f" joinstyle="miter"/>
                    <v:formulas/>
                    <v:path arrowok="t" o:connecttype="segments" textboxrect="0,0,27864,69697"/>
                  </v:shape>
                  <v:shape id="Shape 11428" o:spid="_x0000_s4814" style="position:absolute;left:1020305;top:43683;width:20936;height:27628;visibility:visible;mso-wrap-style:square;v-text-anchor:top" coordsize="20936,276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" adj="0,,0" path="m20936,r,4592l17902,6149v-2072,2061,-3132,4588,-3132,7522c14770,17722,16891,20453,19926,20453r1010,-612l20936,23333r-9709,4295c4750,27628,,23082,,16909,,12566,2121,9124,6477,6089,8344,4825,10519,3689,13732,2412l20936,xe" fillcolor="black" stroked="f" strokeweight="0">
                    <v:stroke miterlimit="83231f" joinstyle="miter"/>
                    <v:formulas/>
                    <v:path arrowok="t" o:connecttype="segments" textboxrect="0,0,20936,27628"/>
                  </v:shape>
                  <v:shape id="Shape 11429" o:spid="_x0000_s4815" style="position:absolute;left:1022236;top:22087;width:19006;height:19391;visibility:visible;mso-wrap-style:square;v-text-anchor:top" coordsize="19006,193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" adj="0,,0" path="m19006,r,3938l16777,3199v-3531,,-6363,1625,-6363,3746l11633,9180v1207,1613,1816,2934,1816,4344c13449,16965,10617,19391,6566,19391,2413,19391,,16864,,12711,,8920,1921,5735,5270,3498l19006,xe" fillcolor="black" stroked="f" strokeweight="0">
                    <v:stroke miterlimit="83231f" joinstyle="miter"/>
                    <v:formulas/>
                    <v:path arrowok="t" o:connecttype="segments" textboxrect="0,0,19006,19391"/>
                  </v:shape>
                  <v:shape id="Shape 11430" o:spid="_x0000_s4816" style="position:absolute;left:991083;top:22060;width:23114;height:49251;visibility:visible;mso-wrap-style:square;v-text-anchor:top" coordsize="23114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" adj="0,,0" path="m4102,c15329,,23114,9703,23114,23660v,15075,-9398,25591,-22860,25591l,49141,,45143,5921,40991c7487,37602,8242,32468,8242,25489v,-6629,-781,-11636,-2346,-14986l,6288,,1882,4102,xe" fillcolor="black" stroked="f" strokeweight="0">
                    <v:stroke miterlimit="83231f" joinstyle="miter"/>
                    <v:formulas/>
                    <v:path arrowok="t" o:connecttype="segments" textboxrect="0,0,23114,49251"/>
                  </v:shape>
                  <v:shape id="Shape 11431" o:spid="_x0000_s4817" style="position:absolute;left:1110298;top:22194;width:20834;height:49117;visibility:visible;mso-wrap-style:square;v-text-anchor:top" coordsize="20834,49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" adj="0,,0" path="m20834,r,3203l15853,6540v-1112,2528,-1642,6572,-1794,12643l20834,19183r,3734l14567,22917v394,6985,1206,10325,3022,13564l20834,38412r,10704l20828,49117c8281,49117,,39414,,24644,,17259,2124,11065,5828,6717l20834,xe" fillcolor="black" stroked="f" strokeweight="0">
                    <v:stroke miterlimit="83231f" joinstyle="miter"/>
                    <v:formulas/>
                    <v:path arrowok="t" o:connecttype="segments" textboxrect="0,0,20834,49117"/>
                  </v:shape>
                  <v:shape id="Shape 11432" o:spid="_x0000_s4818" style="position:absolute;left:1070915;top:22060;width:33985;height:49251;visibility:visible;mso-wrap-style:square;v-text-anchor:top" coordsize="3398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" adj="0,,0" path="m16091,v2223,,4547,394,7887,1512c25591,2020,26607,2223,27216,2223v1207,,1816,-508,2426,-2020l31864,203r,14656l29337,14859c27813,10414,26708,8598,24587,6566,22352,4445,19622,3328,16993,3328v-3836,,-6668,2527,-6668,5880c10325,12637,13157,15164,20028,18098v10020,4254,13957,8610,13957,15786c33985,42990,27610,49251,18415,49251v-2832,,-8191,-1105,-10934,-2324l5156,46317v-901,,-1511,711,-2629,2845l,49162,,32461r2832,c4953,41275,9614,45822,16701,45822v4546,,7582,-2642,7582,-6579c24283,36005,21450,33477,14567,30442,4344,26099,203,21438,203,14770,203,6261,6883,,16091,xe" fillcolor="black" stroked="f" strokeweight="0">
                    <v:stroke miterlimit="83231f" joinstyle="miter"/>
                    <v:formulas/>
                    <v:path arrowok="t" o:connecttype="segments" textboxrect="0,0,33985,49251"/>
                  </v:shape>
                  <v:shape id="Shape 11433" o:spid="_x0000_s4819" style="position:absolute;left:1041241;top:22060;width:25902;height:49251;visibility:visible;mso-wrap-style:square;v-text-anchor:top" coordsize="25902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" adj="0,,0" path="m108,c12452,,20136,5360,20136,13856r,26390c20136,41872,20847,42787,22257,42787r1105,-407l24390,41364r1512,2121c22053,47638,18917,49251,14573,49251v-4965,,-7188,-1918,-8293,-7074l,44955,,41464,6166,37732r,-14681l,26215,,21623,6280,19520r,-7378c6280,9055,5623,6826,4231,5369l,3966,,28,108,xe" fillcolor="black" stroked="f" strokeweight="0">
                    <v:stroke miterlimit="83231f" joinstyle="miter"/>
                    <v:formulas/>
                    <v:path arrowok="t" o:connecttype="segments" textboxrect="0,0,25902,49251"/>
                  </v:shape>
                  <v:shape id="Shape 11434" o:spid="_x0000_s4820" style="position:absolute;left:1131132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" adj="0,,0" path="m17291,r2438,1422c16440,6128,13554,9287,10466,11269l,14057,,3354,5759,6782c10115,6782,13252,4966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35" o:spid="_x0000_s4821" style="position:absolute;left:1155230;top:22060;width:23216;height:49251;visibility:visible;mso-wrap-style:square;v-text-anchor:top" coordsize="23216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" adj="0,,0" path="m19431,r3785,1970l23216,5917r-6144,4362c15656,13402,14973,18155,14973,24676v,12853,2528,18923,7900,18923l23216,43414r,4823l18313,49251c7696,49251,,39243,,25489,,10821,8306,,19431,xe" fillcolor="black" stroked="f" strokeweight="0">
                    <v:stroke miterlimit="83231f" joinstyle="miter"/>
                    <v:formulas/>
                    <v:path arrowok="t" o:connecttype="segments" textboxrect="0,0,23216,49251"/>
                  </v:shape>
                  <v:shape id="Shape 11436" o:spid="_x0000_s4822" style="position:absolute;left:1131132;top:22060;width:19209;height:23051;visibility:visible;mso-wrap-style:square;v-text-anchor:top" coordsize="19209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" adj="0,,0" path="m298,c5861,,10522,2020,13862,5969v3226,3835,4750,8598,5347,17082l,23051,,19317r6775,l6775,17793c6572,12637,6369,9804,5861,7887,5061,4750,3130,3137,298,3137l,3337,,134,298,xe" fillcolor="black" stroked="f" strokeweight="0">
                    <v:stroke miterlimit="83231f" joinstyle="miter"/>
                    <v:formulas/>
                    <v:path arrowok="t" o:connecttype="segments" textboxrect="0,0,19209,23051"/>
                  </v:shape>
                  <v:shape id="Shape 11437" o:spid="_x0000_s4823" style="position:absolute;left:1321130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" adj="0,,0" path="m20841,r,3204l15859,6538v-1114,2527,-1648,6572,-1800,12643l20841,19181r,3733l14567,22914v406,6985,1219,10325,3035,13564l20841,38405r,10709c8293,49114,,39412,,24642,,17257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1438" o:spid="_x0000_s4824" style="position:absolute;left:1235901;top:22060;width:80734;height:47841;visibility:visible;mso-wrap-style:square;v-text-anchor:top" coordsize="80734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" adj="0,,0" path="m34201,v6375,,9906,2426,12941,8789c52400,2324,56248,,62014,v8293,,13653,5563,13653,14262l75667,39650v,4343,1117,5562,5067,5765l80734,47841r-24079,l56655,45415v3835,-305,4953,-1511,4953,-5765l61608,15164v,-5956,-1512,-8395,-5360,-8395c54534,6769,52807,7481,50584,9208v-1308,1003,-2934,2934,-2934,3429l47650,39650v,3835,1207,5359,4750,5765l52400,47841r-23672,l28728,45415v3746,-305,4864,-1625,4864,-5765l33592,15164v,-6071,-1525,-8395,-5462,-8395c26403,6769,24689,7481,22568,9093v-1321,1016,-2934,2934,-2934,3544l19634,39650v,3835,1105,5257,4648,5765l24282,47841,,47841,,45415v4458,-812,5575,-1930,5575,-6070l5575,9601c5575,5461,4458,4242,,3632l,1207r19329,l19329,8789c23165,2731,27826,,34201,xe" fillcolor="black" stroked="f" strokeweight="0">
                    <v:stroke miterlimit="83231f" joinstyle="miter"/>
                    <v:formulas/>
                    <v:path arrowok="t" o:connecttype="segments" textboxrect="0,0,80734,47841"/>
                  </v:shape>
                  <v:shape id="Shape 11439" o:spid="_x0000_s4825" style="position:absolute;left:1178446;top:1524;width:28270;height:69697;visibility:visible;mso-wrap-style:square;v-text-anchor:top" coordsize="28270,696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" adj="0,,0" path="m559,l22314,r,58153c22314,62408,23622,63716,28270,64021r,2336l22009,67158v-6274,711,-8814,1219,-13462,2539l8547,63119c6172,65646,4150,67313,2051,68348l,68773,,63949,6020,60693c7239,59372,8242,57658,8242,57048r,-24587c6833,28626,3696,26200,356,26200l,26452,,22506r8242,4291l8242,8293c8242,3632,7341,2934,559,2425l559,xe" fillcolor="black" stroked="f" strokeweight="0">
                    <v:stroke miterlimit="83231f" joinstyle="miter"/>
                    <v:formulas/>
                    <v:path arrowok="t" o:connecttype="segments" textboxrect="0,0,28270,69697"/>
                  </v:shape>
                  <v:shape id="Shape 11440" o:spid="_x0000_s4826" style="position:absolute;left:1341971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" adj="0,,0" path="m17297,r2426,1422c13145,10833,8191,14059,,14059l,3350,5766,6782c10109,6782,13246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41" o:spid="_x0000_s4827" style="position:absolute;left:1456055;top:22085;width:22815;height:49202;visibility:visible;mso-wrap-style:square;v-text-anchor:top" coordsize="22815,49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" adj="0,,0" path="m22815,r,3223l16569,7967v-1240,3540,-1697,9306,-1697,18209c14872,33560,15376,38542,16629,41677r6186,4384l22815,49202,6464,42211c2403,37799,,31579,,24347,,17470,2505,11377,6617,7003l22815,xe" fillcolor="black" stroked="f" strokeweight="0">
                    <v:stroke miterlimit="83231f" joinstyle="miter"/>
                    <v:formulas/>
                    <v:path arrowok="t" o:connecttype="segments" textboxrect="0,0,22815,49202"/>
                  </v:shape>
                  <v:shape id="Shape 11442" o:spid="_x0000_s4828" style="position:absolute;left:1341971;top:22060;width:19228;height:23051;visibility:visible;mso-wrap-style:square;v-text-anchor:top" coordsize="19228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" adj="0,,0" path="m305,c5867,,10516,2020,13856,5969v3238,3835,4762,8598,5372,17082l,23051,,19317r6782,l6782,17793c6578,12637,6375,9804,5867,7887,5055,4750,3137,3137,305,3137l,3341,,136,305,xe" fillcolor="black" stroked="f" strokeweight="0">
                    <v:stroke miterlimit="83231f" joinstyle="miter"/>
                    <v:formulas/>
                    <v:path arrowok="t" o:connecttype="segments" textboxrect="0,0,19228,23051"/>
                  </v:shape>
                  <v:shape id="Shape 11443" o:spid="_x0000_s4829" style="position:absolute;left:1365568;top:6172;width:31559;height:64948;visibility:visible;mso-wrap-style:square;v-text-anchor:top" coordsize="31559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" adj="0,,0" path="m16789,r2528,l19317,17094r9512,l28829,21552r-9512,l19317,51994v,4051,1117,5766,3949,5766c25387,57760,27013,56350,29032,52502r2527,1117c27406,61913,23368,64948,16586,64948,9614,64948,5258,60896,5258,54318r,-32766l,21552,,18809c6578,13246,10617,8699,16789,xe" fillcolor="black" stroked="f" strokeweight="0">
                    <v:stroke miterlimit="83231f" joinstyle="miter"/>
                    <v:formulas/>
                    <v:path arrowok="t" o:connecttype="segments" textboxrect="0,0,31559,64948"/>
                  </v:shape>
                  <v:shape id="Shape 11444" o:spid="_x0000_s4830" style="position:absolute;left:1398867;top:1524;width:52400;height:68377;visibility:visible;mso-wrap-style:square;v-text-anchor:top" coordsize="5240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" adj="0,,0" path="m,l19431,r,28422c24689,22555,28435,20536,33782,20536v8306,,13665,5562,13665,14262l47447,59880v,4255,1308,5766,4953,6071l52400,68377r-23774,l28626,65951v3441,-407,4762,-2019,4762,-5766l33388,35699v,-5664,-1727,-8394,-5258,-8394c25794,27305,23368,28524,21145,30848r-1714,2324l19431,60185v,3747,1207,5258,4953,5766l24384,68377,,68377,,65951v4559,-914,5359,-1816,5359,-6071l5359,8293c5359,4140,4661,3340,,2425l,xe" fillcolor="black" stroked="f" strokeweight="0">
                    <v:stroke miterlimit="83231f" joinstyle="miter"/>
                    <v:formulas/>
                    <v:path arrowok="t" o:connecttype="segments" textboxrect="0,0,52400,68377"/>
                  </v:shape>
                  <v:shape id="Shape 11445" o:spid="_x0000_s4831" style="position:absolute;left:1506664;top:22060;width:23222;height:49251;visibility:visible;mso-wrap-style:square;v-text-anchor:top" coordsize="23222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" adj="0,,0" path="m19418,r3804,1976l23222,5912r-6150,4367c15656,13402,14974,18155,14974,24676v,12853,2527,18923,7886,18923l23222,43404r,4831l18314,49251c7696,49251,,39243,,25489,,10821,8293,,19418,xe" fillcolor="black" stroked="f" strokeweight="0">
                    <v:stroke miterlimit="83231f" joinstyle="miter"/>
                    <v:formulas/>
                    <v:path arrowok="t" o:connecttype="segments" textboxrect="0,0,23222,49251"/>
                  </v:shape>
                  <v:shape id="Shape 11446" o:spid="_x0000_s4832" style="position:absolute;left:1478871;top:22060;width:22815;height:49251;visibility:visible;mso-wrap-style:square;v-text-anchor:top" coordsize="2281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" adj="0,,0" path="m57,c13100,,22815,10516,22815,24676v,14059,-9715,24575,-22758,24575l,49226,,46086r57,41c5912,46127,7944,40856,7944,25286,7944,8700,6013,3137,146,3137l,3248,,25,57,xe" fillcolor="black" stroked="f" strokeweight="0">
                    <v:stroke miterlimit="83231f" joinstyle="miter"/>
                    <v:formulas/>
                    <v:path arrowok="t" o:connecttype="segments" textboxrect="0,0,22815,49251"/>
                  </v:shape>
                  <v:shape id="Shape 11447" o:spid="_x0000_s4833" style="position:absolute;left:1562951;top:22060;width:33985;height:49251;visibility:visible;mso-wrap-style:square;v-text-anchor:top" coordsize="3398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" adj="0,,0" path="m16078,v2223,,4560,394,7887,1512c25590,2020,26594,2223,27203,2223v1220,,1829,-508,2426,-2020l31864,203r,14656l29324,14859c27813,10414,26695,8598,24574,6566,22352,4445,19621,3328,16993,3328v-3848,,-6681,2527,-6681,5880c10312,12637,13145,15164,20028,18098v10007,4254,13957,8610,13957,15786c33985,42990,27610,49251,18402,49251v-2832,,-8191,-1105,-10922,-2324l5156,46317v-914,,-1524,711,-2629,2845l,49162,,32461r2832,c4953,41275,9614,45822,16688,45822v4546,,7582,-2642,7582,-6579c24270,36005,21437,33477,14567,30442,4343,26099,190,21438,190,14770,190,6261,6871,,16078,xe" fillcolor="black" stroked="f" strokeweight="0">
                    <v:stroke miterlimit="83231f" joinstyle="miter"/>
                    <v:formulas/>
                    <v:path arrowok="t" o:connecttype="segments" textboxrect="0,0,33985,49251"/>
                  </v:shape>
                  <v:shape id="Shape 11448" o:spid="_x0000_s4834" style="position:absolute;left:1529887;top:1524;width:28264;height:69697;visibility:visible;mso-wrap-style:square;v-text-anchor:top" coordsize="28264,696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" adj="0,,0" path="m552,l22308,r,58153c22308,62408,23616,63716,28264,64021r,2336l22003,67158v-6274,711,-8801,1219,-13462,2539l8541,63119c6166,65646,4143,67313,2045,68348l,68771,,63940,6013,60693c7233,59372,8249,57658,8249,57048r,-24587c6826,28626,3689,26200,349,26200l,26448,,22511r8249,4286l8249,8293c8249,3632,7334,2934,552,2425l552,xe" fillcolor="black" stroked="f" strokeweight="0">
                    <v:stroke miterlimit="83231f" joinstyle="miter"/>
                    <v:formulas/>
                    <v:path arrowok="t" o:connecttype="segments" textboxrect="0,0,28264,696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309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26" o:spid="_x0000_s2383" style="width:61.75pt;height:7.05pt;mso-position-horizontal-relative:char;mso-position-vertical-relative:line" coordsize="654469,71310">
                  <v:shape id="Shape 11450" o:spid="_x0000_s2384" style="position:absolute;top:1524;width:37783;height:68377;visibility:visible;mso-wrap-style:square;v-text-anchor:top" coordsize="3778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" adj="0,,0" path="m,l30861,r6922,2244l37783,5339,30747,3429v-3937,,-5957,1219,-5957,3543l24790,58966v,4559,1308,5868,5855,5868l37783,61481r,5918l31966,68377,,68377,,65849v5867,-203,8395,-2222,8395,-6680l8395,9296c8395,4648,6477,3124,,2527l,xe" fillcolor="black" stroked="f" strokeweight="0">
                    <v:stroke miterlimit="83231f" joinstyle="miter"/>
                    <v:formulas/>
                    <v:path arrowok="t" o:connecttype="segments" textboxrect="0,0,37783,68377"/>
                  </v:shape>
                  <v:shape id="Shape 11451" o:spid="_x0000_s2385" style="position:absolute;left:73279;top:23266;width:24181;height:46634;visibility:visible;mso-wrap-style:square;v-text-anchor:top" coordsize="24181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" adj="0,,0" path="m,l19431,r,38443c19431,42278,20638,43700,24181,44209r,2425l,46634,,44209c4661,43091,5372,42278,5372,38138r,-29744c5372,4254,4458,3340,,2425l,xe" fillcolor="black" stroked="f" strokeweight="0">
                    <v:stroke miterlimit="83231f" joinstyle="miter"/>
                    <v:formulas/>
                    <v:path arrowok="t" o:connecttype="segments" textboxrect="0,0,24181,46634"/>
                  </v:shape>
                  <v:shape id="Shape 11452" o:spid="_x0000_s2386" style="position:absolute;left:145453;top:22199;width:20834;height:49108;visibility:visible;mso-wrap-style:square;v-text-anchor:top" coordsize="20834,491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" adj="0,,0" path="m20834,r,3206l15854,6534v-1113,2528,-1643,6573,-1795,12644l20834,19178r,3733l14567,22911v406,6985,1219,10325,3035,13564l20834,38398r,10710l5715,42414c2073,38141,,32023,,24638,,17254,2124,11059,5829,6711l20834,xe" fillcolor="black" stroked="f" strokeweight="0">
                    <v:stroke miterlimit="83231f" joinstyle="miter"/>
                    <v:formulas/>
                    <v:path arrowok="t" o:connecttype="segments" textboxrect="0,0,20834,49108"/>
                  </v:shape>
                  <v:shape id="Shape 11453" o:spid="_x0000_s2387" style="position:absolute;left:102743;top:22060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" adj="0,,0" path="m32766,v4762,,8204,3327,8204,7887c40970,11836,38329,14656,34595,14656v-2629,,-4153,-902,-6071,-3633c27406,9398,26505,8699,25692,8699v-3340,,-6172,4344,-6172,9601l19520,37427v,6261,1219,7582,7379,7988l26899,47841,,47841,,45415v4445,-813,5461,-1930,5461,-6071l5461,9601c5461,5562,4344,4242,,3632l,1207r19114,l19114,9499c23876,2730,27711,,32766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1454" o:spid="_x0000_s2388" style="position:absolute;left:37783;top:3768;width:30607;height:65155;visibility:visible;mso-wrap-style:square;v-text-anchor:top" coordsize="30607,651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" adj="0,,0" path="m,l20601,6679v6462,5764,10006,14134,10006,24554c30607,46940,22413,58718,9095,63625l,65155,,59237,7734,55604v3239,-4546,5258,-13246,5258,-22847c12992,24261,11582,16870,8852,11510,7131,8024,4981,5443,2351,3733l,3095,,xe" fillcolor="black" stroked="f" strokeweight="0">
                    <v:stroke miterlimit="83231f" joinstyle="miter"/>
                    <v:formulas/>
                    <v:path arrowok="t" o:connecttype="segments" textboxrect="0,0,30607,65155"/>
                  </v:shape>
                  <v:shape id="Shape 11455" o:spid="_x0000_s2389" style="position:absolute;left:77737;width:15672;height:15684;visibility:visible;mso-wrap-style:square;v-text-anchor:top" coordsize="15672,156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" adj="0,,0" path="m7887,v4356,,7785,3543,7785,7887c15672,12344,12243,15684,7785,15684,3340,15684,,12344,,7785,,3543,3543,,7887,xe" fillcolor="black" stroked="f" strokeweight="0">
                    <v:stroke miterlimit="83231f" joinstyle="miter"/>
                    <v:formulas/>
                    <v:path arrowok="t" o:connecttype="segments" textboxrect="0,0,15672,15684"/>
                  </v:shape>
                  <v:shape id="Shape 11456" o:spid="_x0000_s2390" style="position:absolute;left:166287;top:57252;width:19730;height:14059;visibility:visible;mso-wrap-style:square;v-text-anchor:top" coordsize="19730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" adj="0,,0" path="m17304,r2426,1422c13151,10833,8198,14059,7,14059r-7,-3l,3346,5773,6782c10116,6782,13253,4966,17304,xe" fillcolor="black" stroked="f" strokeweight="0">
                    <v:stroke miterlimit="83231f" joinstyle="miter"/>
                    <v:formulas/>
                    <v:path arrowok="t" o:connecttype="segments" textboxrect="0,0,19730,14059"/>
                  </v:shape>
                  <v:shape id="Shape 11457" o:spid="_x0000_s2391" style="position:absolute;left:378663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" adj="0,,0" path="m20841,r,3204l15859,6537v-1115,2528,-1648,6573,-1800,12643l20841,19180r,3734l14567,22914v406,6985,1206,10325,3035,13564l20841,38405r,10709c8293,49114,,39411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1458" o:spid="_x0000_s2392" style="position:absolute;left:293434;top:22060;width:80721;height:47841;visibility:visible;mso-wrap-style:square;v-text-anchor:top" coordsize="80721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" adj="0,,0" path="m34201,v6362,,9906,2425,12941,8788c52400,2324,56248,,62014,v8293,,13652,5562,13652,14262l75666,39649v,4344,1118,5563,5055,5766l80721,47841r-24066,l56655,45415v3848,-305,4952,-1511,4952,-5766l61607,15164v,-5956,-1511,-8395,-5359,-8395c54533,6769,52806,7480,50584,9208v-1321,1003,-2934,2933,-2934,3428l47650,39649v,3836,1219,5360,4750,5766l52400,47841r-23660,l28740,45415v3734,-305,4851,-1625,4851,-5766l33591,15164v,-6071,-1524,-8395,-5461,-8395c26403,6769,24688,7480,22568,9093v-1321,1016,-2934,2934,-2934,3543l19634,39649v,3836,1105,5258,4648,5766l24282,47841,,47841,,45415v4457,-813,5562,-1930,5562,-6071l5562,9601c5562,5461,4457,4242,,3632l,1207r19329,l19329,8788c23177,2730,27825,,34201,xe" fillcolor="black" stroked="f" strokeweight="0">
                    <v:stroke miterlimit="83231f" joinstyle="miter"/>
                    <v:formulas/>
                    <v:path arrowok="t" o:connecttype="segments" textboxrect="0,0,80721,47841"/>
                  </v:shape>
                  <v:shape id="Shape 11459" o:spid="_x0000_s2393" style="position:absolute;left:190398;top:22060;width:40970;height:49250;visibility:visible;mso-wrap-style:square;v-text-anchor:top" coordsize="40970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" adj="0,,0" path="m23863,v8916,,15685,4851,15685,11113c39548,15075,36919,17488,32664,17488v-3734,,-5562,-2324,-5651,-7277c27013,5969,27013,5969,26492,5054,25895,3937,24371,3137,22758,3137v-5258,,-8496,6362,-8496,16789c14262,33680,19825,42482,28626,42482v4153,,6782,-1423,10515,-5665l40970,38633c35103,46126,29426,49250,21641,49250,9106,49250,,39243,,25286,,10719,10109,,23863,xe" fillcolor="black" stroked="f" strokeweight="0">
                    <v:stroke miterlimit="83231f" joinstyle="miter"/>
                    <v:formulas/>
                    <v:path arrowok="t" o:connecttype="segments" textboxrect="0,0,40970,49250"/>
                  </v:shape>
                  <v:shape id="Shape 11460" o:spid="_x0000_s2394" style="position:absolute;left:166287;top:22060;width:19222;height:23051;visibility:visible;mso-wrap-style:square;v-text-anchor:top" coordsize="19222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" adj="0,,0" path="m311,c5874,,10522,2019,13862,5969v3239,3835,4750,8585,5360,17082l,23051,,19317r6776,l6776,17793c6585,12636,6382,9804,5874,7887,5061,4750,3144,3137,311,3137l,3345,,139,311,xe" fillcolor="black" stroked="f" strokeweight="0">
                    <v:stroke miterlimit="83231f" joinstyle="miter"/>
                    <v:formulas/>
                    <v:path arrowok="t" o:connecttype="segments" textboxrect="0,0,19222,23051"/>
                  </v:shape>
                  <v:shape id="Shape 11461" o:spid="_x0000_s2395" style="position:absolute;left:234836;top:6172;width:31559;height:64948;visibility:visible;mso-wrap-style:square;v-text-anchor:top" coordsize="31559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" adj="0,,0" path="m16789,r2528,l19317,17094r9512,l28829,21552r-9512,l19317,51994v,4051,1105,5766,3949,5766c25387,57760,27013,56350,29032,52502r2527,1117c27406,61913,23355,64948,16586,64948,9601,64948,5258,60897,5258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59,64948"/>
                  </v:shape>
                  <v:shape id="Shape 11462" o:spid="_x0000_s2396" style="position:absolute;left:399504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" adj="0,,0" path="m17297,r2426,1422c13157,10833,8191,14059,,14059l,3350,5766,6782c10109,6782,13246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63" o:spid="_x0000_s2397" style="position:absolute;left:513588;top:22085;width:22815;height:49201;visibility:visible;mso-wrap-style:square;v-text-anchor:top" coordsize="22815,492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" adj="0,,0" path="m22815,r,3223l16564,7967v-1238,3540,-1692,9306,-1692,18208c14872,33560,15376,38542,16629,41677r6186,4384l22815,49201,6464,42211c2403,37799,,31579,,24347,,17469,2505,11377,6617,7003l22815,xe" fillcolor="black" stroked="f" strokeweight="0">
                    <v:stroke miterlimit="83231f" joinstyle="miter"/>
                    <v:formulas/>
                    <v:path arrowok="t" o:connecttype="segments" textboxrect="0,0,22815,49201"/>
                  </v:shape>
                  <v:shape id="Shape 11464" o:spid="_x0000_s2398" style="position:absolute;left:399504;top:22060;width:19215;height:23051;visibility:visible;mso-wrap-style:square;v-text-anchor:top" coordsize="19215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" adj="0,,0" path="m305,c5867,,10528,2019,13856,5969v3238,3835,4749,8585,5359,17082l,23051,,19317r6782,l6782,17793c6566,12636,6375,9804,5867,7887,5055,4750,3137,3137,305,3137l,3340,,136,305,xe" fillcolor="black" stroked="f" strokeweight="0">
                    <v:stroke miterlimit="83231f" joinstyle="miter"/>
                    <v:formulas/>
                    <v:path arrowok="t" o:connecttype="segments" textboxrect="0,0,19215,23051"/>
                  </v:shape>
                  <v:shape id="Shape 11465" o:spid="_x0000_s2399" style="position:absolute;left:423101;top:6172;width:31559;height:64948;visibility:visible;mso-wrap-style:square;v-text-anchor:top" coordsize="31559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" adj="0,,0" path="m16789,r2528,l19317,17094r9512,l28829,21552r-9512,l19317,51994v,4051,1117,5766,3949,5766c25387,57760,27013,56350,29032,52502r2527,1117c27419,61913,23368,64948,16586,64948,9614,64948,5258,60897,5258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59,64948"/>
                  </v:shape>
                  <v:shape id="Shape 11466" o:spid="_x0000_s2400" style="position:absolute;left:456400;top:1524;width:52400;height:68377;visibility:visible;mso-wrap-style:square;v-text-anchor:top" coordsize="5240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" adj="0,,0" path="m,l19419,r,28423c24676,22555,28423,20536,33782,20536v8293,,13665,5562,13665,14262l47447,59880v,4255,1321,5766,4953,6071l52400,68377r-23774,l28626,65951v3442,-406,4763,-2019,4763,-5766l33389,35700v,-5665,-1728,-8395,-5258,-8395c25794,27305,23368,28524,21146,30848r-1727,2324l19419,60185v,3747,1219,5258,4965,5766l24384,68377,,68377,,65951v4547,-914,5372,-1816,5372,-6071l5372,8293c5372,4140,4649,3340,,2426l,xe" fillcolor="black" stroked="f" strokeweight="0">
                    <v:stroke miterlimit="83231f" joinstyle="miter"/>
                    <v:formulas/>
                    <v:path arrowok="t" o:connecttype="segments" textboxrect="0,0,52400,68377"/>
                  </v:shape>
                  <v:shape id="Shape 11467" o:spid="_x0000_s2401" style="position:absolute;left:564197;top:22060;width:23222;height:49250;visibility:visible;mso-wrap-style:square;v-text-anchor:top" coordsize="23222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" adj="0,,0" path="m19419,r3803,1976l23222,5912r-6150,4367c15656,13402,14974,18155,14974,24676v,12852,2527,18923,7886,18923l23222,43404r,4831l18314,49250c7696,49250,,39243,,25489,,10820,8293,,19419,xe" fillcolor="black" stroked="f" strokeweight="0">
                    <v:stroke miterlimit="83231f" joinstyle="miter"/>
                    <v:formulas/>
                    <v:path arrowok="t" o:connecttype="segments" textboxrect="0,0,23222,49250"/>
                  </v:shape>
                  <v:shape id="Shape 11468" o:spid="_x0000_s2402" style="position:absolute;left:536403;top:22060;width:22816;height:49250;visibility:visible;mso-wrap-style:square;v-text-anchor:top" coordsize="22816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" adj="0,,0" path="m57,c13100,,22816,10516,22816,24676v,14059,-9716,24574,-22759,24574l,49226,,46086r57,40c5925,46126,7944,40856,7944,25286,7944,8699,6014,3137,146,3137l,3247,,25,57,xe" fillcolor="black" stroked="f" strokeweight="0">
                    <v:stroke miterlimit="83231f" joinstyle="miter"/>
                    <v:formulas/>
                    <v:path arrowok="t" o:connecttype="segments" textboxrect="0,0,22816,49250"/>
                  </v:shape>
                  <v:shape id="Shape 11469" o:spid="_x0000_s2403" style="position:absolute;left:620484;top:22060;width:33985;height:49250;visibility:visible;mso-wrap-style:square;v-text-anchor:top" coordsize="33985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" adj="0,,0" path="m16078,v2223,,4560,394,7887,1511c25578,2019,26607,2222,27203,2222v1220,,1829,-508,2439,-2019l31864,203r,14656l29324,14859c27813,10414,26695,8598,24574,6566,22352,4445,19622,3327,16993,3327v-3848,,-6680,2528,-6680,5881c10313,12636,13145,15164,20028,18097v10007,4255,13957,8611,13957,15787c33985,42989,27610,49250,18402,49250v-2832,,-8191,-1104,-10922,-2323l5156,46317v-914,,-1524,711,-2629,2845l,49162,,32461r2820,c4940,41275,9614,45822,16688,45822v4559,,7582,-2642,7582,-6579c24270,36004,21437,33477,14554,30442,4356,26098,190,21437,190,14770,190,6261,6871,,16078,xe" fillcolor="black" stroked="f" strokeweight="0">
                    <v:stroke miterlimit="83231f" joinstyle="miter"/>
                    <v:formulas/>
                    <v:path arrowok="t" o:connecttype="segments" textboxrect="0,0,33985,49250"/>
                  </v:shape>
                  <v:shape id="Shape 11470" o:spid="_x0000_s2404" style="position:absolute;left:587420;top:1524;width:28277;height:69698;visibility:visible;mso-wrap-style:square;v-text-anchor:top" coordsize="28277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" adj="0,,0" path="m552,l22295,r,58153c22295,62408,23616,63716,28277,64021r,2337l22003,67158v-6274,711,-8814,1219,-13462,2540l8541,63119c6166,65646,4143,67313,2044,68348l,68771,,63940,6013,60693c7233,59372,8248,57658,8248,57048r,-24587c6814,28626,3689,26200,349,26200l,26448,,22512r8248,4285l8248,8293c8248,3632,7321,2934,552,2426l552,xe" fillcolor="black" stroked="f" strokeweight="0">
                    <v:stroke miterlimit="83231f" joinstyle="miter"/>
                    <v:formulas/>
                    <v:path arrowok="t" o:connecttype="segments" textboxrect="0,0,28277,6969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6F5334" w:rsidP="006F5334">
            <w:pPr>
              <w:spacing w:afterLines="30" w:line="276" w:lineRule="auto"/>
              <w:ind w:left="1588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31" o:spid="_x0000_s2405" style="width:57.7pt;height:5.6pt;mso-position-horizontal-relative:char;mso-position-vertical-relative:line" coordsize="732714,71311">
                  <v:shape id="Shape 11472" o:spid="_x0000_s2406" style="position:absolute;left:96164;top:22047;width:23216;height:49263;visibility:visible;mso-wrap-style:square;v-text-anchor:top" coordsize="23216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" adj="0,,0" path="m19418,r3798,1979l23216,5917r-6144,4362c15656,13402,14974,18155,14974,24676v,12852,2526,18923,7886,18923l23216,43407r,4840l18301,49263c7696,49263,,39243,,25489,,10820,8293,,19418,xe" fillcolor="black" stroked="f" strokeweight="0">
                    <v:stroke miterlimit="83231f" joinstyle="miter"/>
                    <v:formulas/>
                    <v:path arrowok="t" o:connecttype="segments" textboxrect="0,0,23216,49263"/>
                  </v:shape>
                  <v:shape id="Shape 11473" o:spid="_x0000_s2407" style="position:absolute;left:39472;top:22047;width:52400;height:47854;visibility:visible;mso-wrap-style:square;v-text-anchor:top" coordsize="52400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" adj="0,,0" path="m33795,v8293,,13665,5562,13665,14262l47460,39662v,4242,1003,5448,4940,5753l52400,47854r-23761,l28639,45415v3441,-394,4749,-2019,4749,-5753l33388,15176v,-5664,-1727,-8394,-5258,-8394c25794,6782,23381,7988,21146,10325r-1728,2324l19418,39662v,3734,1220,5258,4966,5753l24384,47854,,47854,,45415v4572,-901,5372,-1816,5372,-6058l5372,9614c5372,5359,4457,4343,,3645l,1219r19329,l19329,8801c23076,2832,27724,,33795,xe" fillcolor="black" stroked="f" strokeweight="0">
                    <v:stroke miterlimit="83231f" joinstyle="miter"/>
                    <v:formulas/>
                    <v:path arrowok="t" o:connecttype="segments" textboxrect="0,0,52400,47854"/>
                  </v:shape>
                  <v:shape id="Shape 11474" o:spid="_x0000_s2408" style="position:absolute;top:1512;width:35408;height:68390;visibility:visible;mso-wrap-style:square;v-text-anchor:top" coordsize="3540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" adj="0,,0" path="m,l35408,r,2527c27927,2832,25794,4445,25794,9715r,48959c25794,63932,27711,65354,35408,65849r,2541l,68390,,65849v7582,-698,9411,-2120,9411,-7175l9411,9715c9411,4559,7290,3035,,2527l,xe" fillcolor="black" stroked="f" strokeweight="0">
                    <v:stroke miterlimit="83231f" joinstyle="miter"/>
                    <v:formulas/>
                    <v:path arrowok="t" o:connecttype="segments" textboxrect="0,0,35408,68390"/>
                  </v:shape>
                  <v:shape id="Shape 11475" o:spid="_x0000_s2409" style="position:absolute;left:151524;top:23266;width:24181;height:46635;visibility:visible;mso-wrap-style:square;v-text-anchor:top" coordsize="24181,466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" adj="0,,0" path="m,l19431,r,38443c19431,42278,20638,43701,24181,44196r,2439l,46635,,44196c4661,43091,5359,42278,5359,38138r,-29743c5359,4242,4458,3328,,2426l,xe" fillcolor="black" stroked="f" strokeweight="0">
                    <v:stroke miterlimit="83231f" joinstyle="miter"/>
                    <v:formulas/>
                    <v:path arrowok="t" o:connecttype="segments" textboxrect="0,0,24181,46635"/>
                  </v:shape>
                  <v:shape id="Shape 11476" o:spid="_x0000_s2410" style="position:absolute;left:223698;top:22184;width:20841;height:49127;visibility:visible;mso-wrap-style:square;v-text-anchor:top" coordsize="20841,491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" adj="0,,0" path="m20841,r,3204l15854,6539v-1112,2529,-1642,6577,-1795,12654l20841,19193r,3734l14580,22927v394,6985,1206,10312,3022,13551l20841,38410r,10717c8293,49127,,39411,,24654,,17269,2124,11071,5829,6720l20841,xe" fillcolor="black" stroked="f" strokeweight="0">
                    <v:stroke miterlimit="83231f" joinstyle="miter"/>
                    <v:formulas/>
                    <v:path arrowok="t" o:connecttype="segments" textboxrect="0,0,20841,49127"/>
                  </v:shape>
                  <v:shape id="Shape 11477" o:spid="_x0000_s2411" style="position:absolute;left:180988;top:22047;width:40957;height:47854;visibility:visible;mso-wrap-style:square;v-text-anchor:top" coordsize="40957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" adj="0,,0" path="m32779,v4749,,8178,3340,8178,7887c40957,11836,38329,14668,34582,14668v-2629,,-4140,-901,-6058,-3645c27406,9411,26505,8699,25692,8699v-3327,,-6172,4344,-6172,9614l19520,37427v,6273,1219,7594,7391,7988l26911,47854,,47854,,45415v4445,-800,5448,-1918,5448,-6058l5448,9614c5448,5562,4356,4254,,3645l,1219r19126,l19126,9512c23876,2730,27711,,32779,xe" fillcolor="black" stroked="f" strokeweight="0">
                    <v:stroke miterlimit="83231f" joinstyle="miter"/>
                    <v:formulas/>
                    <v:path arrowok="t" o:connecttype="segments" textboxrect="0,0,40957,47854"/>
                  </v:shape>
                  <v:shape id="Shape 11478" o:spid="_x0000_s2412" style="position:absolute;left:119380;top:1512;width:28270;height:69698;visibility:visible;mso-wrap-style:square;v-text-anchor:top" coordsize="28270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" adj="0,,0" path="m559,l22301,r,58166c22301,62408,23622,63729,28270,64033r,2325l22009,67170v-6286,712,-8814,1220,-13462,2528l8547,63132c6172,65659,4147,67326,2045,68361l,68783,,63943,6020,60693c7239,59385,8243,57658,8243,57061r,-24587c6820,28626,3683,26200,356,26200l,26453,,22515r8243,4295l8243,8293c8243,3645,7328,2934,559,2426l559,xe" fillcolor="black" stroked="f" strokeweight="0">
                    <v:stroke miterlimit="83231f" joinstyle="miter"/>
                    <v:formulas/>
                    <v:path arrowok="t" o:connecttype="segments" textboxrect="0,0,28270,69698"/>
                  </v:shape>
                  <v:shape id="Shape 11479" o:spid="_x0000_s2413" style="position:absolute;left:155982;width:15672;height:15672;visibility:visible;mso-wrap-style:square;v-text-anchor:top" coordsize="15672,156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" adj="0,,0" path="m7886,v4357,,7786,3544,7786,7887c15672,12332,12243,15672,7785,15672,3340,15672,,12332,,7785,,3544,3530,,7886,xe" fillcolor="black" stroked="f" strokeweight="0">
                    <v:stroke miterlimit="83231f" joinstyle="miter"/>
                    <v:formulas/>
                    <v:path arrowok="t" o:connecttype="segments" textboxrect="0,0,15672,15672"/>
                  </v:shape>
                  <v:shape id="Shape 11480" o:spid="_x0000_s2414" style="position:absolute;left:244539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" adj="0,,0" path="m17297,r2426,1410c13157,10820,8191,14059,,14059l,3342,5766,6782c10122,6782,13259,4953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81" o:spid="_x0000_s2415" style="position:absolute;left:456908;top:22181;width:20847;height:49130;visibility:visible;mso-wrap-style:square;v-text-anchor:top" coordsize="20847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" adj="0,,0" path="m20847,r,3203l15861,6541v-1113,2529,-1643,6578,-1789,12655l20847,19196r,3733l14567,22929v407,6985,1219,10313,3035,13551l20847,38416r,10712l20841,49130c8306,49130,,39414,,24657,,17271,2124,11074,5829,6723l20847,xe" fillcolor="black" stroked="f" strokeweight="0">
                    <v:stroke miterlimit="83231f" joinstyle="miter"/>
                    <v:formulas/>
                    <v:path arrowok="t" o:connecttype="segments" textboxrect="0,0,20847,49130"/>
                  </v:shape>
                  <v:shape id="Shape 11482" o:spid="_x0000_s2416" style="position:absolute;left:371678;top:22047;width:80734;height:47854;visibility:visible;mso-wrap-style:square;v-text-anchor:top" coordsize="80734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" adj="0,,0" path="m34201,v6376,,9906,2425,12941,8801c52400,2324,56249,,62014,v8306,,13653,5562,13653,14262l75667,39662v,4343,1117,5563,5067,5753l80734,47854r-24079,l56655,45415v3848,-305,4953,-1511,4953,-5753l61608,15176v,-5969,-1512,-8394,-5359,-8394c54521,6782,52819,7480,50584,9207v-1321,1016,-2933,2934,-2933,3442l47651,39662v,3835,1218,5359,4749,5753l52400,47854r-23673,l28727,45415v3747,-305,4865,-1613,4865,-5753l33592,15176v,-6070,-1512,-8394,-5462,-8394c26403,6782,24689,7480,22568,9106v-1321,1003,-2946,2934,-2946,3543l19622,39662v,3835,1117,5258,4661,5753l24283,47854,,47854,,45415v4458,-800,5575,-1918,5575,-6058l5575,9614c5575,5461,4458,4254,,3645l,1219r19329,l19329,8801c23178,2730,27826,,34201,xe" fillcolor="black" stroked="f" strokeweight="0">
                    <v:stroke miterlimit="83231f" joinstyle="miter"/>
                    <v:formulas/>
                    <v:path arrowok="t" o:connecttype="segments" textboxrect="0,0,80734,47854"/>
                  </v:shape>
                  <v:shape id="Shape 11483" o:spid="_x0000_s2417" style="position:absolute;left:268643;top:22047;width:40970;height:49263;visibility:visible;mso-wrap-style:square;v-text-anchor:top" coordsize="4097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" adj="0,,0" path="m23876,v8890,,15672,4851,15672,11125c39548,15075,36919,17500,32665,17500v-3747,,-5550,-2324,-5652,-7277c27013,5969,27013,5969,26505,5067,25895,3950,24371,3137,22759,3137v-5258,,-8497,6375,-8497,16789c14262,33680,19825,42482,28626,42482v4140,,6769,-1410,10515,-5665l40970,38646c35103,46126,29426,49263,21641,49263,9106,49263,,39243,,25286,,10719,10109,,23876,xe" fillcolor="black" stroked="f" strokeweight="0">
                    <v:stroke miterlimit="83231f" joinstyle="miter"/>
                    <v:formulas/>
                    <v:path arrowok="t" o:connecttype="segments" textboxrect="0,0,40970,49263"/>
                  </v:shape>
                  <v:shape id="Shape 11484" o:spid="_x0000_s2418" style="position:absolute;left:244539;top:22047;width:19215;height:23063;visibility:visible;mso-wrap-style:square;v-text-anchor:top" coordsize="19215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" adj="0,,0" path="m305,c5867,,10528,2019,13856,5969v3238,3848,4749,8598,5359,17094l,23063,,19329r6782,l6782,17805c6566,12649,6375,9817,5867,7887,5054,4763,3137,3137,305,3137l,3340,,136,305,xe" fillcolor="black" stroked="f" strokeweight="0">
                    <v:stroke miterlimit="83231f" joinstyle="miter"/>
                    <v:formulas/>
                    <v:path arrowok="t" o:connecttype="segments" textboxrect="0,0,19215,23063"/>
                  </v:shape>
                  <v:shape id="Shape 11485" o:spid="_x0000_s2419" style="position:absolute;left:313081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" adj="0,,0" path="m16789,r2540,l19329,17094r9500,l28829,21539r-9500,l19329,51994v,4038,1105,5753,3937,5753c25387,57747,27000,56337,29032,52489r2527,1117c27406,61900,23368,64935,16586,64935,9614,64935,5258,60896,5258,54318r,-32779l,21539,,18809c6579,13246,10617,8699,16789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1486" o:spid="_x0000_s2420" style="position:absolute;left:477755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" adj="0,,0" path="m17291,r2438,1410c16434,6115,13548,9277,10461,11263l,14057,,3346,5759,6782c10116,6782,13252,4953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87" o:spid="_x0000_s2421" style="position:absolute;left:591833;top:22070;width:22809;height:49219;visibility:visible;mso-wrap-style:square;v-text-anchor:top" coordsize="22809,492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" adj="0,,0" path="m22809,r,3230l16569,7969v-1240,3540,-1697,9306,-1697,18209c14872,33563,15377,38545,16628,41680r6181,4388l22809,49219,6463,42226c2404,37814,,31595,,24362,,17478,2502,11383,6610,7007l22809,xe" fillcolor="black" stroked="f" strokeweight="0">
                    <v:stroke miterlimit="83231f" joinstyle="miter"/>
                    <v:formulas/>
                    <v:path arrowok="t" o:connecttype="segments" textboxrect="0,0,22809,49219"/>
                  </v:shape>
                  <v:shape id="Shape 11488" o:spid="_x0000_s2422" style="position:absolute;left:477755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" adj="0,,0" path="m298,c5861,,10509,2019,13849,5969v3239,3848,4763,8598,5372,17094l,23063,,19329r6776,l6776,17805c6572,12649,6369,9817,5861,7887,5048,4763,3130,3137,298,3137l,3337,,134,298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1489" o:spid="_x0000_s2423" style="position:absolute;left:501345;top:6172;width:31572;height:64935;visibility:visible;mso-wrap-style:square;v-text-anchor:top" coordsize="31572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" adj="0,,0" path="m16802,r2527,l19329,17094r9500,l28829,21539r-9500,l19329,51994v,4038,1105,5753,3938,5753c25388,57747,27000,56337,29032,52489r2540,1117c27420,61900,23368,64935,16587,64935,9614,64935,5258,60896,5258,54318r,-32779l,21539,,18809c6579,13246,10617,8699,16802,xe" fillcolor="black" stroked="f" strokeweight="0">
                    <v:stroke miterlimit="83231f" joinstyle="miter"/>
                    <v:formulas/>
                    <v:path arrowok="t" o:connecttype="segments" textboxrect="0,0,31572,64935"/>
                  </v:shape>
                  <v:shape id="Shape 11490" o:spid="_x0000_s2424" style="position:absolute;left:534645;top:1512;width:52400;height:68390;visibility:visible;mso-wrap-style:square;v-text-anchor:top" coordsize="52400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" adj="0,,0" path="m,l19431,r,28423c24689,22555,28435,20536,33795,20536v8293,,13652,5562,13652,14262l47447,59893v,4242,1308,5753,4953,6058l52400,68390r-23774,l28626,65951v3441,-394,4749,-2019,4749,-5753l33375,35712v,-5664,-1701,-8394,-5257,-8394c25807,27318,23368,28524,21133,30861r-1702,2324l19431,60198v,3734,1207,5258,4940,5753l24371,68390,,68390,,65951v4559,-901,5359,-1816,5359,-6058l5359,8293c5359,4153,4661,3340,,2426l,xe" fillcolor="black" stroked="f" strokeweight="0">
                    <v:stroke miterlimit="83231f" joinstyle="miter"/>
                    <v:formulas/>
                    <v:path arrowok="t" o:connecttype="segments" textboxrect="0,0,52400,68390"/>
                  </v:shape>
                  <v:shape id="Shape 11491" o:spid="_x0000_s2425" style="position:absolute;left:642455;top:22047;width:23202;height:49263;visibility:visible;mso-wrap-style:square;v-text-anchor:top" coordsize="23202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" adj="0,,0" path="m19418,r3784,1974l23202,5917r-6143,4362c15643,13402,14960,18155,14960,24676v,12852,2540,18923,7900,18923l23202,43414r,4835l18300,49263c7683,49263,,39243,,25489,,10820,8280,,19418,xe" fillcolor="black" stroked="f" strokeweight="0">
                    <v:stroke miterlimit="83231f" joinstyle="miter"/>
                    <v:formulas/>
                    <v:path arrowok="t" o:connecttype="segments" textboxrect="0,0,23202,49263"/>
                  </v:shape>
                  <v:shape id="Shape 11492" o:spid="_x0000_s2426" style="position:absolute;left:614642;top:22047;width:22809;height:49263;visibility:visible;mso-wrap-style:square;v-text-anchor:top" coordsize="22809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" adj="0,,0" path="m51,c13106,,22809,10528,22809,24676v,14072,-9703,24587,-22758,24587l,49242,,46090r51,36c5918,46126,7938,40868,7938,25286,7938,8699,6020,3137,152,3137l,3252,,22,51,xe" fillcolor="black" stroked="f" strokeweight="0">
                    <v:stroke miterlimit="83231f" joinstyle="miter"/>
                    <v:formulas/>
                    <v:path arrowok="t" o:connecttype="segments" textboxrect="0,0,22809,49263"/>
                  </v:shape>
                  <v:shape id="Shape 11493" o:spid="_x0000_s2427" style="position:absolute;left:698716;top:22047;width:33998;height:49263;visibility:visible;mso-wrap-style:square;v-text-anchor:top" coordsize="33998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" adj="0,,0" path="m16091,v2235,,4547,406,7887,1524c25603,2019,26607,2222,27216,2222v1219,,1829,-508,2426,-2019l31877,203r,14669l29350,14872c27826,10414,26721,8598,24587,6579,22365,4457,19634,3340,17005,3340v-3835,,-6680,2527,-6680,5867c10325,12649,13170,15176,20041,18110v10020,4242,13957,8598,13957,15786c33998,42989,27622,49263,18428,49263v-2845,,-8205,-1105,-10935,-2324l5169,46329v-915,,-1524,712,-2629,2833l,49162,,32474r2845,c4966,41275,9614,45822,16701,45822v4546,,7581,-2629,7581,-6579c24282,36017,21450,33477,14580,30454,4356,26098,216,21450,216,14770,216,6274,6883,,16091,xe" fillcolor="black" stroked="f" strokeweight="0">
                    <v:stroke miterlimit="83231f" joinstyle="miter"/>
                    <v:formulas/>
                    <v:path arrowok="t" o:connecttype="segments" textboxrect="0,0,33998,49263"/>
                  </v:shape>
                  <v:shape id="Shape 11494" o:spid="_x0000_s2428" style="position:absolute;left:665657;top:1512;width:28270;height:69698;visibility:visible;mso-wrap-style:square;v-text-anchor:top" coordsize="28270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" adj="0,,0" path="m559,l22314,r,58166c22314,62408,23622,63729,28270,64033r,2325l21997,67170v-6262,712,-8789,1220,-13437,2528l8560,63132c6179,65659,4153,67326,2053,68361l,68785,,63950,6020,60693c7239,59385,8243,57658,8243,57061r,-24587c6833,28626,3696,26200,356,26200l,26453,,22510r8243,4300l8243,8293c8243,3645,7341,2934,559,2426l559,xe" fillcolor="black" stroked="f" strokeweight="0">
                    <v:stroke miterlimit="83231f" joinstyle="miter"/>
                    <v:formulas/>
                    <v:path arrowok="t" o:connecttype="segments" textboxrect="0,0,28270,69698"/>
                  </v:shape>
                  <w10:wrap type="none"/>
                  <w10:anchorlock/>
                </v:group>
              </w:pict>
            </w:r>
          </w:p>
        </w:tc>
      </w:tr>
      <w:tr w:rsidR="00086B16" w:rsidTr="008C0C2B">
        <w:trPr>
          <w:trHeight w:val="329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45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40" o:spid="_x0000_s4518" style="width:22.8pt;height:5.6pt;mso-position-horizontal-relative:char;mso-position-vertical-relative:line" coordsize="289370,71311">
                  <v:shape id="Shape 11498" o:spid="_x0000_s4519" style="position:absolute;left:96672;top:22181;width:20834;height:49130;visibility:visible;mso-wrap-style:square;v-text-anchor:top" coordsize="20834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" adj="0,,0" path="m20834,r,3203l15853,6545v-1111,2528,-1642,6574,-1794,12638l20834,19183r,3746l14567,22929v394,6985,1206,10326,3023,13564l20834,38424r,10704l20828,49130c8293,49130,,39427,,24657,,17271,2124,11074,5828,6723l20834,xe" fillcolor="black" stroked="f" strokeweight="0">
                    <v:stroke miterlimit="83231f" joinstyle="miter"/>
                    <v:formulas/>
                    <v:path arrowok="t" o:connecttype="segments" textboxrect="0,0,20834,49130"/>
                  </v:shape>
                  <v:shape id="Shape 11499" o:spid="_x0000_s4520" style="position:absolute;top:1512;width:91758;height:68390;visibility:visible;mso-wrap-style:square;v-text-anchor:top" coordsize="9175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" adj="0,,0" path="m203,l25794,,46025,47752,66256,,91758,r,2540c84366,3035,82842,4559,82842,11836r,44717c82842,63729,83858,64846,91758,65862r,2528l58166,68390r,-2528c65761,65151,67170,63932,67170,58267r,-51485l41681,68390r-2730,l13462,8306r,47536c13462,63335,15380,65253,23673,65862r,2528l,68390,,65862v7899,-812,9208,-2032,9208,-8090l9208,9715c9208,4457,7595,3137,203,2540l203,xe" fillcolor="black" stroked="f" strokeweight="0">
                    <v:stroke miterlimit="83231f" joinstyle="miter"/>
                    <v:formulas/>
                    <v:path arrowok="t" o:connecttype="segments" textboxrect="0,0,91758,68390"/>
                  </v:shape>
                  <v:shape id="Shape 11500" o:spid="_x0000_s4521" style="position:absolute;left:117507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" adj="0,,0" path="m17291,r2438,1422c16440,6128,13554,9287,10466,11269l,14057,,3354,5759,6782c10116,6782,13252,4966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501" o:spid="_x0000_s4522" style="position:absolute;left:219342;top:23266;width:24181;height:46635;visibility:visible;mso-wrap-style:square;v-text-anchor:top" coordsize="24181,466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" adj="0,,0" path="m,l19431,r,38443c19431,42278,20638,43701,24181,44209r,2426l,46635,,44209c4661,43091,5359,42278,5359,38138r,-29743c5359,4242,4458,3340,,2426l,xe" fillcolor="black" stroked="f" strokeweight="0">
                    <v:stroke miterlimit="83231f" joinstyle="miter"/>
                    <v:formulas/>
                    <v:path arrowok="t" o:connecttype="segments" textboxrect="0,0,24181,46635"/>
                  </v:shape>
                  <v:shape id="Shape 11502" o:spid="_x0000_s4523" style="position:absolute;left:248399;top:22047;width:40970;height:49263;visibility:visible;mso-wrap-style:square;v-text-anchor:top" coordsize="4097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" adj="0,,0" path="m23863,v8916,,15685,4864,15685,11125c39548,15075,36919,17500,32664,17500v-3733,,-5562,-2323,-5664,-7277c27000,5969,27000,5969,26492,5054,25895,3950,24371,3137,22758,3137v-5270,,-8496,6375,-8496,16789c14262,33693,19825,42494,28626,42494v4153,,6782,-1422,10515,-5677l40970,38646c35103,46126,29426,49263,21641,49263,9093,49263,,39256,,25298,,10732,10109,,23863,xe" fillcolor="black" stroked="f" strokeweight="0">
                    <v:stroke miterlimit="83231f" joinstyle="miter"/>
                    <v:formulas/>
                    <v:path arrowok="t" o:connecttype="segments" textboxrect="0,0,40970,49263"/>
                  </v:shape>
                  <v:shape id="Shape 11503" o:spid="_x0000_s4524" style="position:absolute;left:175717;top:22047;width:40970;height:47854;visibility:visible;mso-wrap-style:square;v-text-anchor:top" coordsize="40970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" adj="0,,0" path="m32779,v4749,,8191,3340,8191,7899c40970,11836,38341,14668,34595,14668v-2629,,-4140,-901,-6071,-3632c27419,9411,26505,8699,25692,8699v-3327,,-6172,4356,-6172,9614l19520,37427v,6273,1219,7594,7391,8001l26911,47854,,47854,,45428v4445,-813,5461,-1931,5461,-6071l5461,9614c5461,5562,4356,4254,,3645l,1219r19126,l19126,9512c23876,2730,27711,,32779,xe" fillcolor="black" stroked="f" strokeweight="0">
                    <v:stroke miterlimit="83231f" joinstyle="miter"/>
                    <v:formulas/>
                    <v:path arrowok="t" o:connecttype="segments" textboxrect="0,0,40970,47854"/>
                  </v:shape>
                  <v:shape id="Shape 11504" o:spid="_x0000_s4525" style="position:absolute;left:117507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" adj="0,,0" path="m298,c5861,,10522,2032,13862,5969v3239,3848,4750,8598,5359,17094l,23063,,19317r6775,l6775,17805c6572,12649,6369,9817,5861,7899,5061,4763,3131,3137,298,3137l,3337,,134,298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1505" o:spid="_x0000_s4526" style="position:absolute;left:141097;top:6172;width:31572;height:64935;visibility:visible;mso-wrap-style:square;v-text-anchor:top" coordsize="31572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" adj="0,,0" path="m16802,r2527,l19329,17094r9500,l28829,21539r-9500,l19329,51994v,4051,1105,5766,3937,5766c25400,57760,27013,56350,29032,52502r2540,1104c27419,61913,23368,64935,16599,64935,9614,64935,5271,60896,5271,54318r,-32779l,21539,,18809c6579,13246,10630,8699,16802,xe" fillcolor="black" stroked="f" strokeweight="0">
                    <v:stroke miterlimit="83231f" joinstyle="miter"/>
                    <v:formulas/>
                    <v:path arrowok="t" o:connecttype="segments" textboxrect="0,0,31572,64935"/>
                  </v:shape>
                  <v:shape id="Shape 11506" o:spid="_x0000_s4527" style="position:absolute;left:223799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" adj="0,,0" path="m7887,v4343,,7785,3531,7785,7887c15672,12345,12230,15685,7785,15685,3340,15685,,12345,,7785,,3531,3531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3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44" o:spid="_x0000_s4509" style="width:33pt;height:5.5pt;mso-position-horizontal-relative:char;mso-position-vertical-relative:line" coordsize="418922,69799">
                  <v:shape id="Shape 89152" o:spid="_x0000_s4510" style="position:absolute;left:293535;top:42380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1509" o:spid="_x0000_s4511" style="position:absolute;left:228956;top:1422;width:59271;height:66954;visibility:visible;mso-wrap-style:square;v-text-anchor:top" coordsize="5927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" adj="0,,0" path="m,l28524,r,1905c20536,2413,19113,3835,19113,11023r,47841c19113,62408,20434,63005,27813,63005r6782,c42989,63005,48552,61189,52095,57239v1524,-1715,2934,-4039,4661,-7887l59271,49352,54419,66954,,66954,,65037v7391,-508,8801,-2032,8801,-9106l8801,11023c8801,3937,7480,2515,,1905l,xe" fillcolor="black" stroked="f" strokeweight="0">
                    <v:stroke miterlimit="83231f" joinstyle="miter"/>
                    <v:formulas/>
                    <v:path arrowok="t" o:connecttype="segments" textboxrect="0,0,59271,66954"/>
                  </v:shape>
                  <v:shape id="Shape 11510" o:spid="_x0000_s4512" style="position:absolute;left:138976;top:1422;width:86081;height:66954;visibility:visible;mso-wrap-style:square;v-text-anchor:top" coordsize="8608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" adj="0,,0" path="m203,l20231,,43599,51067,65951,,86081,r,1905c78600,2515,77280,3835,77280,11023r,44908c77280,63106,78689,64529,86081,65037r,1917l57760,66954r,-1917c65748,64529,66954,63221,66954,54813r,-45822l41059,66954r-1410,l14262,11316r,40766c14262,62306,15977,64630,23774,65037r,1917l,66954,,65037c8395,64427,9804,62509,9804,52082r,-41059c9804,3632,8484,2413,203,1905l203,xe" fillcolor="black" stroked="f" strokeweight="0">
                    <v:stroke miterlimit="83231f" joinstyle="miter"/>
                    <v:formulas/>
                    <v:path arrowok="t" o:connecttype="segments" textboxrect="0,0,86081,66954"/>
                  </v:shape>
                  <v:shape id="Shape 11511" o:spid="_x0000_s4513" style="position:absolute;left:66294;top:1422;width:68885;height:68072;visibility:visible;mso-wrap-style:square;v-text-anchor:top" coordsize="6888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" adj="0,,0" path="m,l26911,r,1905c25489,2019,24384,2121,23978,2121v-3239,203,-4661,1206,-4661,3137c19317,6769,20129,9093,23470,16472l38748,50673,53619,13538v1207,-3022,1918,-5753,1918,-7379c55537,3327,53708,2210,48146,1905l48146,,68885,r,1905c64033,2210,62916,3327,59576,11316l37122,68072r-1511,l10719,12535c6375,3530,4966,2121,,1905l,xe" fillcolor="black" stroked="f" strokeweight="0">
                    <v:stroke miterlimit="83231f" joinstyle="miter"/>
                    <v:formulas/>
                    <v:path arrowok="t" o:connecttype="segments" textboxrect="0,0,68885,68072"/>
                  </v:shape>
                  <v:shape id="Shape 11512" o:spid="_x0000_s4514" style="position:absolute;left:379565;top:46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" adj="0,,0" path="m19685,r,3035l19025,2786c12649,2786,8103,6939,8103,12793v,2833,908,5414,2941,8020l19685,28097r,11537l15786,36771c9919,41534,7696,45776,7696,52252v,4401,1289,8068,3539,10635l19685,66552r,3120l19431,69753c7988,69753,,62869,,53053,,46182,2235,43045,13157,34752,2540,25443,610,22509,610,15930,610,11327,2657,7332,6083,4489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1513" o:spid="_x0000_s4515" style="position:absolute;left:33451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" adj="0,,0" path="m18212,r813,203l19025,60896v,4852,1613,5868,9601,5969l28626,68377r-27915,l711,66865v4255,-101,5664,-406,7188,-1321c9512,64643,10312,62306,10312,58966r,-45822c10312,9906,9411,8394,7290,8394v-1016,,-2731,407,-4560,1105c2337,9703,1219,10109,,10617l,9207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514" o:spid="_x0000_s4516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" adj="0,,0" path="m33884,v4749,,9817,813,14770,2425c50165,3022,51676,3327,52591,3327v2019,,3645,-1206,4254,-3327l58966,r914,22860l57556,22860c55639,16281,54115,13449,50876,10211,46825,6172,41567,4051,35801,4051v-14668,,-24079,11824,-24079,30137c11722,45415,14872,54521,20434,59474v4344,3848,10008,5867,16383,5867c45212,65341,51892,62306,59372,55130r1829,1817c55029,65138,45009,69799,33579,69799,23571,69799,14262,65951,8191,59372,3023,53606,,44907,,35509,,24371,3835,14960,10922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1515" o:spid="_x0000_s4517" style="position:absolute;left:39925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" adj="0,,0" path="m140,c10262,,17551,6071,17551,14363v,6884,-3543,11126,-13563,16485c16231,39954,19672,44907,19672,52705v,5207,-1949,9480,-5415,12452l,69718,,66598r851,369c7429,66967,11989,62408,11989,55842v,-5677,-2439,-9309,-9817,-14567l,39680,,28143r1054,889l1968,28422v5766,-3848,8598,-8394,8598,-14160c10566,10769,9477,7912,7529,5928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56" o:spid="_x0000_s4490" style="width:48.9pt;height:6.7pt;mso-position-horizontal-relative:char;mso-position-vertical-relative:line" coordsize="620979,84874">
                  <v:shape id="Shape 89156" o:spid="_x0000_s4491" style="position:absolute;left:227749;top:43091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1547" o:spid="_x0000_s4492" style="position:absolute;left:89687;top:23571;width:47536;height:46533;visibility:visible;mso-wrap-style:square;v-text-anchor:top" coordsize="4753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" adj="0,,0" path="m,l14770,r,32982c14770,37224,18009,40665,21946,40665v3035,,6172,-1219,8902,-3441c32271,36106,32779,34696,32779,31864r,-23774c32779,3035,31560,2019,25286,1714l25286,,41275,r,34696c41275,39344,42380,40462,47041,40462r495,l47536,41872v-5156,1422,-8801,2540,-13856,4559l33274,46228r,-8395l28931,42176v-2731,2731,-6681,4357,-10414,4357c11125,46533,6274,41377,6274,33375r,-25488c6274,3238,4851,1714,,1410l,xe" fillcolor="black" stroked="f" strokeweight="0">
                    <v:stroke miterlimit="83231f" joinstyle="miter"/>
                    <v:formulas/>
                    <v:path arrowok="t" o:connecttype="segments" textboxrect="0,0,47536,46533"/>
                  </v:shape>
                  <v:shape id="Shape 11548" o:spid="_x0000_s4493" style="position:absolute;left:197282;top:22555;width:23965;height:46533;visibility:visible;mso-wrap-style:square;v-text-anchor:top" coordsize="23965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" adj="0,,0" path="m16078,r407,305l16485,36208v,7290,812,8306,7480,8814l23965,46533,,46533,,45022v6985,-407,7988,-1524,7988,-8814l7988,12751c7988,8293,7074,6680,4648,6680v-902,,-2222,102,-3441,305l406,7087r,-1524l16078,xe" fillcolor="black" stroked="f" strokeweight="0">
                    <v:stroke miterlimit="83231f" joinstyle="miter"/>
                    <v:formulas/>
                    <v:path arrowok="t" o:connecttype="segments" textboxrect="0,0,23965,46533"/>
                  </v:shape>
                  <v:shape id="Shape 11549" o:spid="_x0000_s4494" style="position:absolute;left:168834;top:10516;width:26911;height:59589;visibility:visible;mso-wrap-style:square;v-text-anchor:top" coordsize="26911,595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" adj="0,,0" path="m13564,r711,1321l14275,13056r10211,l24486,16294r-10211,l14275,45225v,6375,1511,9093,5258,9093c21755,54318,23470,53315,25603,50787r1308,1118c23571,57163,19736,59589,14770,59589v-5969,,-8991,-4357,-8991,-12853l5779,16294r-5373,l,15583,1727,13665c3340,13259,7684,8395,11532,2832l13564,xe" fillcolor="black" stroked="f" strokeweight="0">
                    <v:stroke miterlimit="83231f" joinstyle="miter"/>
                    <v:formulas/>
                    <v:path arrowok="t" o:connecttype="segments" textboxrect="0,0,26911,59589"/>
                  </v:shape>
                  <v:shape id="Shape 11550" o:spid="_x0000_s4495" style="position:absolute;left:259131;top:2134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" adj="0,,0" path="m,l26695,r3798,565l30493,5744,22250,3734v-2730,,-3441,711,-3441,3442l18809,33477v2324,204,3746,305,5765,305l30493,32092r,4819l25794,37821v-2629,,-4356,-102,-6985,-305l18809,55931v,7379,1511,8801,9512,9106l28321,66954,,66954,,65037c7683,64326,8496,63310,8496,54813r,-43789c8496,3734,7480,2718,,1905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551" o:spid="_x0000_s4496" style="position:absolute;top:2134;width:86081;height:66954;visibility:visible;mso-wrap-style:square;v-text-anchor:top" coordsize="8608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" adj="0,,0" path="m203,l20231,,43599,51067,65951,,86081,r,1905c78600,2515,77279,3835,77279,11024r,44907c77279,63106,78702,64529,86081,65037r,1917l57759,66954r,-1917c65748,64529,66967,63221,66967,54813r,-45821l41072,66954r-1410,l14262,11316r,40767c14262,62306,15989,64631,23774,65037r,1917l,66954,,65037c8395,64427,9817,62509,9817,52083r,-41059c9817,3632,8496,2413,203,1905l203,xe" fillcolor="black" stroked="f" strokeweight="0">
                    <v:stroke miterlimit="83231f" joinstyle="miter"/>
                    <v:formulas/>
                    <v:path arrowok="t" o:connecttype="segments" textboxrect="0,0,86081,66954"/>
                  </v:shape>
                  <v:shape id="Shape 11552" o:spid="_x0000_s4497" style="position:absolute;left:203556;width:10312;height:10325;visibility:visible;mso-wrap-style:square;v-text-anchor:top" coordsize="10312,103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" adj="0,,0" path="m5055,v2933,,5257,2324,5257,5156c10312,8090,7988,10325,5055,10325,2222,10325,,7988,,5156,,2324,2324,,5055,xe" fillcolor="black" stroked="f" strokeweight="0">
                    <v:stroke miterlimit="83231f" joinstyle="miter"/>
                    <v:formulas/>
                    <v:path arrowok="t" o:connecttype="segments" textboxrect="0,0,10312,10325"/>
                  </v:shape>
                  <v:shape id="Shape 11553" o:spid="_x0000_s4498" style="position:absolute;left:141313;width:24066;height:69088;visibility:visible;mso-wrap-style:square;v-text-anchor:top" coordsize="24066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" adj="0,,0" path="m16078,r406,203l16484,60592v,5562,1220,6578,7582,6985l24066,69088r-23876,l190,67577v6376,-508,7798,-1829,7798,-7290l7988,12040c7988,7277,6972,5867,3734,5867l597,6071,,6071,,4458c6972,2730,10820,1715,16078,xe" fillcolor="black" stroked="f" strokeweight="0">
                    <v:stroke miterlimit="83231f" joinstyle="miter"/>
                    <v:formulas/>
                    <v:path arrowok="t" o:connecttype="segments" textboxrect="0,0,24066,69088"/>
                  </v:shape>
                  <v:shape id="Shape 11554" o:spid="_x0000_s4499" style="position:absolute;left:316014;top:42893;width:17094;height:27211;visibility:visible;mso-wrap-style:square;v-text-anchor:top" coordsize="17094,272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" adj="0,,0" path="m17094,r,3232l12503,5551c9938,7764,8903,10167,8903,13152r,394c8903,17902,11735,21344,15265,21344r1829,-575l17094,23970r-6477,3241c4445,27211,,22753,,16390,,13050,1410,9609,3632,7589,6899,4703,8688,3525,15946,469l17094,xe" fillcolor="black" stroked="f" strokeweight="0">
                    <v:stroke miterlimit="83231f" joinstyle="miter"/>
                    <v:formulas/>
                    <v:path arrowok="t" o:connecttype="segments" textboxrect="0,0,17094,27211"/>
                  </v:shape>
                  <v:shape id="Shape 11555" o:spid="_x0000_s4500" style="position:absolute;left:317932;top:23049;width:15176;height:15191;visibility:visible;mso-wrap-style:square;v-text-anchor:top" coordsize="15176,151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" adj="0,,0" path="m15176,r,2075l10520,3389c9204,4288,8395,5526,8395,6885r304,2438l8903,10936v,2236,-2121,4255,-4547,4255c2019,15191,,13172,,10835,,7653,1873,4821,4934,2784l15176,xe" fillcolor="black" stroked="f" strokeweight="0">
                    <v:stroke miterlimit="83231f" joinstyle="miter"/>
                    <v:formulas/>
                    <v:path arrowok="t" o:connecttype="segments" textboxrect="0,0,15176,15191"/>
                  </v:shape>
                  <v:shape id="Shape 11556" o:spid="_x0000_s4501" style="position:absolute;left:289623;top:2698;width:22708;height:36346;visibility:visible;mso-wrap-style:square;v-text-anchor:top" coordsize="22708,36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" adj="0,,0" path="m,l9433,1402v3896,1262,7109,3081,9134,5310c21298,9646,22708,13482,22708,17736v,6680,-3633,12852,-9703,16091l,36346,,31527,7245,29458v2947,-2492,4439,-6210,4439,-11112c11684,13133,10115,9338,6840,6847l,5179,,xe" fillcolor="black" stroked="f" strokeweight="0">
                    <v:stroke miterlimit="83231f" joinstyle="miter"/>
                    <v:formulas/>
                    <v:path arrowok="t" o:connecttype="segments" textboxrect="0,0,22708,36346"/>
                  </v:shape>
                  <v:shape id="Shape 11557" o:spid="_x0000_s4502" style="position:absolute;left:333108;top:22555;width:23863;height:47549;visibility:visible;mso-wrap-style:square;v-text-anchor:top" coordsize="23863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" adj="0,,0" path="m1816,c7785,,12141,1931,14364,5563v1524,2425,2019,5359,2019,10629l16383,35916v,4445,711,5867,3035,5867c20930,41783,22149,41275,23863,39865r,2629c20333,46330,18212,47549,14770,47549v-4153,,-5969,-2121,-6477,-7391l,44308,,41106,5563,39357c7684,38138,8192,37236,8192,34087r,-14656l,23569,,20338,8192,16993r,-6172c8192,5359,5461,2426,508,2426l,2569,,494,1816,xe" fillcolor="black" stroked="f" strokeweight="0">
                    <v:stroke miterlimit="83231f" joinstyle="miter"/>
                    <v:formulas/>
                    <v:path arrowok="t" o:connecttype="segments" textboxrect="0,0,23863,47549"/>
                  </v:shape>
                  <v:shape id="Shape 11558" o:spid="_x0000_s4503" style="position:absolute;left:358521;top:10516;width:26911;height:59589;visibility:visible;mso-wrap-style:square;v-text-anchor:top" coordsize="26911,595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" adj="0,,0" path="m13551,r724,1321l14275,13056r10211,l24486,16294r-10211,l14275,45225v,6375,1511,9093,5258,9093c21755,54318,23469,53315,25603,50787r1308,1118c23571,57163,19723,59589,14770,59589v-5969,,-9004,-4357,-9004,-12853l5766,16294r-5360,l,15583,1727,13665c3340,13259,7683,8395,11532,2832l13551,xe" fillcolor="black" stroked="f" strokeweight="0">
                    <v:stroke miterlimit="83231f" joinstyle="miter"/>
                    <v:formulas/>
                    <v:path arrowok="t" o:connecttype="segments" textboxrect="0,0,26911,59589"/>
                  </v:shape>
                  <v:shape id="Shape 11559" o:spid="_x0000_s4504" style="position:absolute;left:599630;top:2134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" adj="0,,0" path="m,l21349,r,82741l,82741,,80201r9106,c12243,80201,13652,78892,13652,75755r,-67970c13652,4242,12040,2515,8699,2515l,2515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60" o:spid="_x0000_s4505" style="position:absolute;left:470167;top:2134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" adj="0,,0" path="m,l21349,r,2515l12243,2515v-3239,,-4560,1320,-4560,4457l7683,74943v,3543,1613,5258,4966,5258l21349,80201r,2540l,82741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61" o:spid="_x0000_s4506" style="position:absolute;left:549923;top:711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" adj="0,,0" path="m20142,v9297,,15774,5664,15774,13856c35916,19317,33388,23063,26403,27813v4458,1918,6376,3137,8408,5359c37744,36309,39357,41072,39357,46228v,6782,-2629,12637,-7391,16789c27216,67170,19228,69799,11443,69799,4356,69799,,67564,,64034,,61900,1524,60490,3848,60490v1727,,3442,711,6477,2527c14072,65443,16091,66154,18821,66154v7493,,13247,-6578,13247,-15075c32068,44095,28130,38341,21857,36106,19431,35204,17107,35001,11138,35001r,-1320c18009,31255,20841,29731,23876,26708v2527,-2540,4051,-6172,4051,-9817c27927,10516,23381,6071,16802,6071,10427,6071,5867,9398,1727,16790l203,16383c2438,10313,3950,7684,6985,4953,10630,1715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1562" o:spid="_x0000_s4507" style="position:absolute;left:498005;top:71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" adj="0,,0" path="m21133,c31661,,39853,7785,39853,17894v,7900,-3937,15583,-12942,24994l9919,60694r24168,c38633,60694,39954,59779,43701,54013r1308,508l39446,68377,,68377,,67170,18009,48044c26505,39040,31153,29642,31153,21742,31153,13246,25387,7481,16891,7481,9919,7481,6274,10719,2223,20638l102,20130c1816,12941,3340,9703,6579,6261,10312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563" o:spid="_x0000_s4508" style="position:absolute;left:386258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" adj="0,,0" path="m14465,r508,305l14973,31052v4661,-6071,8903,-8497,14872,-8497c38036,22555,42291,28029,42291,38646r,20117c42291,65748,42888,66561,48349,67577r,1511l26911,69088r,-1511c32779,66967,33782,65646,33782,58763r,-20015c33782,31661,31267,28029,26200,28029v-3937,,-6985,1715,-11227,6363l14973,58763v,6985,1004,8204,6871,8814l21844,69088,,69088,,67577v5867,-813,6477,-1728,6477,-8814l6477,11125c6477,6782,5664,5969,1321,5969l102,6071r,-1613l2832,3645c8496,2019,11024,1219,14465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5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60" o:spid="_x0000_s4476" style="width:38.6pt;height:6.7pt;mso-position-horizontal-relative:char;mso-position-vertical-relative:line" coordsize="490093,84963">
                  <v:shape id="Shape 11565" o:spid="_x0000_s4477" style="position:absolute;left:109931;top:2222;width:37929;height:66954;visibility:visible;mso-wrap-style:square;v-text-anchor:top" coordsize="37929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" adj="0,,0" path="m,l27305,,37929,1544r,5577l24473,3734v-4140,,-5258,813,-5258,3950l19215,59068v,3238,1219,4153,5258,4153l37929,60402r,5218l28728,66954,,66954,,65037v7684,-508,8890,-1816,8890,-9106l8890,11024c8890,3531,7988,2629,,1918l,xe" fillcolor="black" stroked="f" strokeweight="0">
                    <v:stroke miterlimit="83231f" joinstyle="miter"/>
                    <v:formulas/>
                    <v:path arrowok="t" o:connecttype="segments" textboxrect="0,0,37929,66954"/>
                  </v:shape>
                  <v:shape id="Shape 11566" o:spid="_x0000_s4478" style="position:absolute;left:56274;top:800;width:45428;height:69799;visibility:visible;mso-wrap-style:square;v-text-anchor:top" coordsize="45428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" adj="0,,0" path="m20434,v3239,,6985,813,10732,2222c32880,3035,34595,3442,35611,3442v1727,,2832,-1118,3238,-3442l40970,r2223,21552l40665,21552c39052,15583,37630,12954,34493,9716,30963,6071,26708,4153,22161,4153v-6273,,-10528,3835,-10528,9398c11633,19024,15888,23469,26505,29337v13360,7176,18923,13754,18923,22047c45428,61811,36424,69799,24790,69799v-4051,,-8089,-813,-11938,-2324c10922,66764,9207,66358,8103,66358v-1524,,-2744,1409,-2833,3340l3035,69698,,48247r2337,c7391,60592,13767,66154,22771,66154v7379,,12433,-4648,12433,-11430c35204,52299,34709,50178,33795,48857,31267,45009,25997,40868,18720,37033,7391,31052,2946,25400,2946,17297v,-5257,1817,-9512,5347,-12636c11633,1715,16091,,20434,xe" fillcolor="black" stroked="f" strokeweight="0">
                    <v:stroke miterlimit="83231f" joinstyle="miter"/>
                    <v:formulas/>
                    <v:path arrowok="t" o:connecttype="segments" textboxrect="0,0,45428,69799"/>
                  </v:shape>
                  <v:shape id="Shape 11567" o:spid="_x0000_s4479" style="position:absolute;top:800;width:45415;height:69799;visibility:visible;mso-wrap-style:square;v-text-anchor:top" coordsize="4541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" adj="0,,0" path="m20434,v3239,,6985,813,10719,2222c32880,3035,34595,3442,35611,3442v1714,,2832,-1118,3238,-3442l40970,r2223,21552l40665,21552c39052,15583,37630,12954,34493,9716,30950,6071,26708,4153,22149,4153v-6274,,-10516,3835,-10516,9398c11633,19024,15875,23469,26505,29337v13348,7176,18910,13754,18910,22047c45415,61811,36424,69799,24790,69799v-4051,,-8102,-813,-11938,-2324c10922,66764,9207,66358,8090,66358v-1511,,-2731,1409,-2832,3340l3035,69698,,48247r2324,c7379,60592,13754,66154,22758,66154v7379,,12446,-4648,12446,-11430c35204,52299,34696,50178,33782,48857,31255,45009,25997,40868,18720,37033,7379,31052,2934,25400,2934,17297v,-5257,1816,-9512,5359,-12636c11633,1715,16091,,20434,xe" fillcolor="black" stroked="f" strokeweight="0">
                    <v:stroke miterlimit="83231f" joinstyle="miter"/>
                    <v:formulas/>
                    <v:path arrowok="t" o:connecttype="segments" textboxrect="0,0,45415,69799"/>
                  </v:shape>
                  <v:shape id="Shape 11568" o:spid="_x0000_s4480" style="position:absolute;left:184823;top:5398;width:22104;height:64958;visibility:visible;mso-wrap-style:square;v-text-anchor:top" coordsize="22104,649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" adj="0,,0" path="m22104,r,5827l21982,5886c16821,10855,13303,17405,11938,25044v3188,-1924,5315,-3060,7201,-3716l22104,20900r,4792l21044,25146v-3543,,-6680,914,-8801,2527c10224,29197,9411,32016,9411,37185v,7836,1365,14132,3843,18469l22104,61304r,3654l7087,58331c2730,53263,,44361,,35559,,22009,5969,10477,16904,2692l22104,xe" fillcolor="black" stroked="f" strokeweight="0">
                    <v:stroke miterlimit="83231f" joinstyle="miter"/>
                    <v:formulas/>
                    <v:path arrowok="t" o:connecttype="segments" textboxrect="0,0,22104,64958"/>
                  </v:shape>
                  <v:shape id="Shape 11569" o:spid="_x0000_s4481" style="position:absolute;left:147860;top:3766;width:29737;height:64076;visibility:visible;mso-wrap-style:square;v-text-anchor:top" coordsize="29737,640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" adj="0,,0" path="m,l7877,1145v5350,1781,9827,4436,13262,7928c26714,14636,29737,22522,29737,31628v,9818,-3747,18822,-10312,24791c16288,59251,12065,61499,7160,63039l,64076,,58858,6369,57524c14561,52774,18713,44278,18713,32339,18713,21405,14561,12718,6674,7257l,5577,,xe" fillcolor="black" stroked="f" strokeweight="0">
                    <v:stroke miterlimit="83231f" joinstyle="miter"/>
                    <v:formulas/>
                    <v:path arrowok="t" o:connecttype="segments" textboxrect="0,0,29737,64076"/>
                  </v:shape>
                  <v:shape id="Shape 11570" o:spid="_x0000_s4482" style="position:absolute;left:206927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" adj="0,,0" path="m2788,c14421,,21799,8191,21799,21133v,13957,-8699,23571,-21247,23571l,44460,,40806r1670,1066c8757,41872,12694,35699,12694,24574v,-6318,-1264,-11300,-3615,-14701l,5195,,402,2788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1571" o:spid="_x0000_s4483" style="position:absolute;left:233617;top:2222;width:37935;height:66954;visibility:visible;mso-wrap-style:square;v-text-anchor:top" coordsize="37935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" adj="0,,0" path="m,l27318,,37935,1544r,5575l24486,3734v-4154,,-5258,813,-5258,3950l19228,59068v,3238,1206,4153,5258,4153l37935,60403r,5217l28727,66954,,66954,,65037v7683,-508,8903,-1816,8903,-9106l8903,11024c8903,3531,7988,2629,,1918l,xe" fillcolor="black" stroked="f" strokeweight="0">
                    <v:stroke miterlimit="83231f" joinstyle="miter"/>
                    <v:formulas/>
                    <v:path arrowok="t" o:connecttype="segments" textboxrect="0,0,37935,66954"/>
                  </v:shape>
                  <v:shape id="Shape 11572" o:spid="_x0000_s4484" style="position:absolute;left:206927;width:19780;height:11225;visibility:visible;mso-wrap-style:square;v-text-anchor:top" coordsize="19780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" adj="0,,0" path="m19577,r203,1613l,11225,,5398,5631,2483c9461,1232,13811,502,19577,xe" fillcolor="black" stroked="f" strokeweight="0">
                    <v:stroke miterlimit="83231f" joinstyle="miter"/>
                    <v:formulas/>
                    <v:path arrowok="t" o:connecttype="segments" textboxrect="0,0,19780,11225"/>
                  </v:shape>
                  <v:shape id="Shape 11573" o:spid="_x0000_s4485" style="position:absolute;left:271551;top:3766;width:29743;height:64076;visibility:visible;mso-wrap-style:square;v-text-anchor:top" coordsize="29743,640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" adj="0,,0" path="m,l7879,1146v5348,1781,9825,4435,13267,7927c26708,14636,29743,22523,29743,31629v,9817,-3746,18821,-10325,24790c16282,59251,12059,61499,7153,63039l,64076,,58860,6375,57524c14567,52774,18707,44278,18707,32340,18707,21405,14567,12718,6680,7257l,5576,,xe" fillcolor="black" stroked="f" strokeweight="0">
                    <v:stroke miterlimit="83231f" joinstyle="miter"/>
                    <v:formulas/>
                    <v:path arrowok="t" o:connecttype="segments" textboxrect="0,0,29743,64076"/>
                  </v:shape>
                  <v:shape id="Shape 11574" o:spid="_x0000_s4486" style="position:absolute;left:468757;top:22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" adj="0,,0" path="m,l21336,r,82741l,82741,,80213r9093,c12230,80213,13653,78892,13653,75768r,-67983c13653,4242,12027,2527,8699,2527l,2527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575" o:spid="_x0000_s4487" style="position:absolute;left:339281;top:2222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" adj="0,,0" path="m,l21349,r,2527l12243,2527v-3239,,-4547,1308,-4547,4445l7696,74956v,3530,1613,5257,4953,5257l21349,80213r,2528l,82741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76" o:spid="_x0000_s4488" style="position:absolute;left:417741;top:800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" adj="0,,0" path="m21133,c31661,,39853,7785,39853,17907v,7887,-3950,15583,-12954,24981l9906,60693r24181,c38634,60693,39954,59792,43688,54013r1321,508l39446,68377,,68377,,67170,17996,48057c26492,39053,31153,29642,31153,21742,31153,13246,25387,7480,16891,7480,9906,7480,6261,10719,2223,20638l89,20129c1816,12954,3327,9716,6566,6274,10313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577" o:spid="_x0000_s4489" style="position:absolute;left:367132;top:800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" adj="0,,0" path="m21133,c31661,,39853,7785,39853,17907v,7887,-3950,15583,-12955,24981l9906,60693r24181,c38633,60693,39954,59792,43700,54013r1309,508l39446,68377,,68377,,67170,17996,48057c26505,39053,31153,29642,31153,21742,31153,13246,25387,7480,16891,7480,9906,7480,6261,10719,2222,20638l89,20129c1816,12954,3327,9716,6566,6274,10312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3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64" o:spid="_x0000_s4459" style="width:41.8pt;height:7.1pt;mso-position-horizontal-relative:char;mso-position-vertical-relative:line" coordsize="530873,90424">
                  <v:shape id="Shape 11579" o:spid="_x0000_s4460" style="position:absolute;left:67615;top:21865;width:22301;height:47528;visibility:visible;mso-wrap-style:square;v-text-anchor:top" coordsize="22301,475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" adj="0,,0" path="m22301,r,3607l21044,2811c13856,2811,9106,9085,9106,18699v,7175,1613,14262,4445,19520l22301,43992r,3468l22149,47528c9411,47528,,37304,,23652,,16673,2299,10755,6242,6581l22301,xe" fillcolor="black" stroked="f" strokeweight="0">
                    <v:stroke miterlimit="83231f" joinstyle="miter"/>
                    <v:formulas/>
                    <v:path arrowok="t" o:connecttype="segments" textboxrect="0,0,22301,47528"/>
                  </v:shape>
                  <v:shape id="Shape 11580" o:spid="_x0000_s4461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" adj="0,,0" path="m33884,v4749,,9817,813,14770,2425c50165,3022,51689,3327,52591,3327v2032,,3645,-1206,4254,-3327l58966,r914,22860l57556,22860c55638,16281,54115,13449,50876,10211,46837,6172,41567,4051,35801,4051v-14668,,-24079,11824,-24079,30137c11722,45415,14872,54521,20434,59474v4344,3848,10008,5867,16383,5867c45212,65341,51892,62306,59372,55130r1829,1817c55029,65138,45009,69799,33579,69799,23571,69799,14262,65951,8191,59372,3023,53606,,44907,,35509,,24371,3835,14960,10922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1581" o:spid="_x0000_s4462" style="position:absolute;left:156083;top:22860;width:46634;height:67564;visibility:visible;mso-wrap-style:square;v-text-anchor:top" coordsize="46634,67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" adj="0,,0" path="m,l20828,r,1511c16484,1715,14960,2426,14960,4242v,1117,420,2425,1017,3848l27622,33681,37427,5766r394,-1727c37821,2426,36207,1511,32969,1511l32969,,46634,r,1511c44196,1816,43091,2832,41783,6071l26187,47346c20739,61913,15887,67564,9106,67564v-4255,,-7481,-2514,-7481,-5867c1625,59271,3645,57252,5956,57252v1727,,3455,406,5360,1117l13855,59068v1423,,3645,-1918,5055,-4547c20638,51486,22949,45110,22949,43599v,-1524,-1613,-5169,-4433,-10224l16992,30353r-304,-813l5156,4648c4343,2934,2629,1816,,1410l,xe" fillcolor="black" stroked="f" strokeweight="0">
                    <v:stroke miterlimit="83231f" joinstyle="miter"/>
                    <v:formulas/>
                    <v:path arrowok="t" o:connecttype="segments" textboxrect="0,0,46634,67564"/>
                  </v:shape>
                  <v:shape id="Shape 11582" o:spid="_x0000_s4463" style="position:absolute;left:120447;top:21946;width:30035;height:47447;visibility:visible;mso-wrap-style:square;v-text-anchor:top" coordsize="30035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" adj="0,,0" path="m13754,v2629,,4864,406,7087,1219l23571,1930r1422,-813l25184,914r1117,l26708,14668r-1524,c22860,5664,19837,2235,14059,2235v-4648,,-7785,2832,-7785,6871c6274,11836,7785,14363,10617,15989r10922,6465c27622,26098,30035,29439,30035,34506v,7074,-6464,12941,-14262,12941c13970,47447,11226,47041,8394,46431,6071,45822,4648,45631,3746,45631v-1219,,-1625,191,-2336,1206l102,46837r,-15773l1714,31064v1321,5766,2235,8090,4357,10617c7988,43904,11125,45225,14567,45225v5156,,8394,-2833,8394,-7290c22961,34798,21247,32372,17704,30353l11836,27013c3238,22149,,18110,,12446,,5156,5766,,13754,xe" fillcolor="black" stroked="f" strokeweight="0">
                    <v:stroke miterlimit="83231f" joinstyle="miter"/>
                    <v:formulas/>
                    <v:path arrowok="t" o:connecttype="segments" textboxrect="0,0,30035,47447"/>
                  </v:shape>
                  <v:shape id="Shape 11583" o:spid="_x0000_s4464" style="position:absolute;left:89916;top:21844;width:22301;height:47481;visibility:visible;mso-wrap-style:square;v-text-anchor:top" coordsize="22301,4748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" adj="0,,0" path="m51,c13005,,22301,9614,22301,22860v,6978,-2429,13151,-6450,17578l,47481,,44013r1067,704c8649,44717,13195,37833,13195,26403v,-6928,-1489,-12820,-4040,-16981l,3628,,21,51,xe" fillcolor="black" stroked="f" strokeweight="0">
                    <v:stroke miterlimit="83231f" joinstyle="miter"/>
                    <v:formulas/>
                    <v:path arrowok="t" o:connecttype="segments" textboxrect="0,0,22301,47481"/>
                  </v:shape>
                  <v:shape id="Shape 11584" o:spid="_x0000_s4465" style="position:absolute;left:206896;top:142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" adj="0,,0" path="m,l26696,r3797,564l30493,5743,22251,3733v-2731,,-3442,712,-3442,3443l18809,33477v2337,203,3746,305,5765,305l30493,32091r,4819l25794,37821v-2629,,-4356,-102,-6985,-305l18809,55931v,7378,1511,8801,9512,9106l28321,66954,,66954,,65037c7684,64326,8496,63309,8496,54813r,-43790c8496,3733,7493,2718,,1905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585" o:spid="_x0000_s4466" style="position:absolute;left:264490;top:21862;width:22308;height:47530;visibility:visible;mso-wrap-style:square;v-text-anchor:top" coordsize="22308,47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" adj="0,,0" path="m22308,r,3621l21031,2814c13856,2814,9106,9087,9106,18702v,7175,1613,14261,4445,19519l22308,43999r,3461l22149,47530c9398,47530,,37307,,23654,,16676,2299,10757,6242,6584l22308,xe" fillcolor="black" stroked="f" strokeweight="0">
                    <v:stroke miterlimit="83231f" joinstyle="miter"/>
                    <v:formulas/>
                    <v:path arrowok="t" o:connecttype="segments" textboxrect="0,0,22308,47530"/>
                  </v:shape>
                  <v:shape id="Shape 11586" o:spid="_x0000_s4467" style="position:absolute;left:237389;top:1987;width:22708;height:36345;visibility:visible;mso-wrap-style:square;v-text-anchor:top" coordsize="22708,363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" adj="0,,0" path="m,l9437,1403v3898,1262,7111,3081,9130,5310c21298,9646,22708,13482,22708,17736v,6680,-3633,12853,-9716,16091l,36345,,31527,7245,29458v2947,-2492,4439,-6210,4439,-11112c11684,13133,10118,9338,6845,6848l,5179,,xe" fillcolor="black" stroked="f" strokeweight="0">
                    <v:stroke miterlimit="83231f" joinstyle="miter"/>
                    <v:formulas/>
                    <v:path arrowok="t" o:connecttype="segments" textboxrect="0,0,22708,36345"/>
                  </v:shape>
                  <v:shape id="Shape 11587" o:spid="_x0000_s4468" style="position:absolute;left:354076;top:23132;width:17786;height:45765;visibility:visible;mso-wrap-style:square;v-text-anchor:top" coordsize="17786,457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" adj="0,,0" path="m17786,r,2520l10938,5212c9166,7133,8026,10041,7467,13990r10319,l17786,17229r-10509,c7467,23401,8179,26729,10008,30576r7778,5189l17786,45765,5093,40167c1819,36247,,30583,,23604,,15311,2718,8123,7467,3970l17786,xe" fillcolor="black" stroked="f" strokeweight="0">
                    <v:stroke miterlimit="83231f" joinstyle="miter"/>
                    <v:formulas/>
                    <v:path arrowok="t" o:connecttype="segments" textboxrect="0,0,17786,45765"/>
                  </v:shape>
                  <v:shape id="Shape 11588" o:spid="_x0000_s4469" style="position:absolute;left:317322;top:21946;width:30035;height:47447;visibility:visible;mso-wrap-style:square;v-text-anchor:top" coordsize="30035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" adj="0,,0" path="m13754,v2629,,4864,406,7087,1219l23559,1930r1422,-813l25184,914r1118,l26708,14668r-1524,c22860,5664,19838,2235,14059,2235v-4661,,-7785,2832,-7785,6871c6274,11836,7785,14363,10617,15989r10922,6465c27623,26098,30035,29439,30035,34506v,7074,-6476,12941,-14262,12941c13957,47447,11227,47041,8395,46431,6071,45822,4648,45631,3747,45631v-1220,,-1626,191,-2337,1206l102,46837r,-15773l1727,31064v1308,5766,2223,8090,4344,10617c7988,43904,11125,45225,14554,45225v5169,,8408,-2833,8408,-7290c22962,34798,21247,32372,17704,30353l11836,27013c3239,22149,,18110,,12446,,5156,5766,,13754,xe" fillcolor="black" stroked="f" strokeweight="0">
                    <v:stroke miterlimit="83231f" joinstyle="miter"/>
                    <v:formulas/>
                    <v:path arrowok="t" o:connecttype="segments" textboxrect="0,0,30035,47447"/>
                  </v:shape>
                  <v:shape id="Shape 11589" o:spid="_x0000_s4470" style="position:absolute;left:286798;top:21844;width:22307;height:47478;visibility:visible;mso-wrap-style:square;v-text-anchor:top" coordsize="22307,47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" adj="0,,0" path="m44,c12985,,22307,9614,22307,22860v,6978,-2429,13151,-6451,17578l,47478,,44017r1060,700c8642,44717,13202,37833,13202,26403v,-6928,-1496,-12820,-4053,-16981l,3639,,18,44,xe" fillcolor="black" stroked="f" strokeweight="0">
                    <v:stroke miterlimit="83231f" joinstyle="miter"/>
                    <v:formulas/>
                    <v:path arrowok="t" o:connecttype="segments" textboxrect="0,0,22307,47478"/>
                  </v:shape>
                  <v:shape id="Shape 11590" o:spid="_x0000_s4471" style="position:absolute;left:371862;top:51791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" adj="0,,0" path="m20949,r1613,698c18307,11633,10738,17602,1124,17602l,17106,,7106r5264,3511c11741,10617,16097,7683,20949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1591" o:spid="_x0000_s4472" style="position:absolute;left:371862;top:21844;width:20644;height:18516;visibility:visible;mso-wrap-style:square;v-text-anchor:top" coordsize="20644,185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" adj="0,,0" path="m3347,v5258,,9918,2121,12941,5766c18815,9004,19831,11938,20644,18516l,18516,,15278r10319,c9011,6477,6572,3645,413,3645l,3807,,1288,3347,xe" fillcolor="black" stroked="f" strokeweight="0">
                    <v:stroke miterlimit="83231f" joinstyle="miter"/>
                    <v:formulas/>
                    <v:path arrowok="t" o:connecttype="segments" textboxrect="0,0,20644,18516"/>
                  </v:shape>
                  <v:shape id="Shape 11592" o:spid="_x0000_s4473" style="position:absolute;left:509537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" adj="0,,0" path="m,l21336,r,82740l,82740,,80201r9118,c12243,80201,13665,78892,13665,75755r,-67970c13665,4242,12040,2515,8699,2515l,2515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593" o:spid="_x0000_s4474" style="position:absolute;left:430695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" adj="0,,0" path="m,l21336,r,2515l12230,2515v-3238,,-4559,1320,-4559,4457l7671,74943v,3543,1625,5258,4965,5258l21336,80201r,2539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594" o:spid="_x0000_s4475" style="position:absolute;left:458521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" adj="0,,0" path="m21145,c31661,,39865,7785,39865,17894v,7899,-3949,15583,-12954,24994l9906,60693r24193,c38646,60693,39967,59779,43713,54013r1308,508l39459,68377,,68377,,67170,18009,48044c26505,39039,31153,29642,31153,21742,31153,13246,25387,7480,16891,7480,9906,7480,6274,10719,2235,20638l102,20129c1829,12941,3340,9703,6579,6261,10325,2222,15583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68" o:spid="_x0000_s4447" style="width:32.15pt;height:6.7pt;mso-position-horizontal-relative:char;mso-position-vertical-relative:line" coordsize="408305,85382">
                  <v:shape id="Shape 11596" o:spid="_x0000_s4448" style="position:absolute;top:2642;width:37935;height:66954;visibility:visible;mso-wrap-style:square;v-text-anchor:top" coordsize="37935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" adj="0,,0" path="m,l27305,,37935,1545r,5574l24485,3734v-4153,,-5270,813,-5270,3949l19215,59068v,3238,1219,4153,5270,4153l37935,60403r,5214l28727,66954,,66954,,65037v7683,-508,8903,-1816,8903,-9106l8903,11023c8903,3530,7988,2629,,1918l,xe" fillcolor="black" stroked="f" strokeweight="0">
                    <v:stroke miterlimit="83231f" joinstyle="miter"/>
                    <v:formulas/>
                    <v:path arrowok="t" o:connecttype="segments" textboxrect="0,0,37935,66954"/>
                  </v:shape>
                  <v:shape id="Shape 11597" o:spid="_x0000_s4449" style="position:absolute;left:37935;top:4187;width:29743;height:64072;visibility:visible;mso-wrap-style:square;v-text-anchor:top" coordsize="29743,6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" adj="0,,0" path="m,l7875,1144v5349,1781,9822,4436,13258,7928c26708,14635,29743,22521,29743,31628v,9804,-3746,18808,-10325,24790c16281,59244,12059,61492,7153,63033l,64072,,58858,6375,57523c14567,52773,18720,44277,18720,32339,18720,21404,14567,12717,6680,7256l,5574,,xe" fillcolor="black" stroked="f" strokeweight="0">
                    <v:stroke miterlimit="83231f" joinstyle="miter"/>
                    <v:formulas/>
                    <v:path arrowok="t" o:connecttype="segments" textboxrect="0,0,29743,64072"/>
                  </v:shape>
                  <v:shape id="Shape 11598" o:spid="_x0000_s4450" style="position:absolute;left:73088;top:264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" adj="0,,0" path="m,l26696,r3797,565l30493,5747,22251,3734v-2731,,-3442,711,-3442,3442l18809,33477v2324,203,3734,305,5766,305l30493,32092r,4817l25781,37821v-2629,,-4343,-102,-6972,-305l18809,55931v,7391,1511,8801,9499,9106l28308,66954,,66954,,65037c7671,64326,8496,63322,8496,54826r,-43803c8496,3734,7481,2730,,1918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599" o:spid="_x0000_s4451" style="position:absolute;left:103581;top:3206;width:22708;height:36344;visibility:visible;mso-wrap-style:square;v-text-anchor:top" coordsize="22708,363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" adj="0,,0" path="m,l9431,1402v3894,1262,7104,3081,9124,5310c21298,9646,22708,13494,22708,17736v,6680,-3646,12852,-9703,16091l,36344,,31527,7245,29458v2947,-2492,4439,-6211,4439,-11113c11684,13139,10115,9344,6840,6852l,5182,,xe" fillcolor="black" stroked="f" strokeweight="0">
                    <v:stroke miterlimit="83231f" joinstyle="miter"/>
                    <v:formulas/>
                    <v:path arrowok="t" o:connecttype="segments" textboxrect="0,0,22708,36344"/>
                  </v:shape>
                  <v:shape id="Shape 11600" o:spid="_x0000_s4452" style="position:absolute;left:131178;top:1219;width:33084;height:69799;visibility:visible;mso-wrap-style:square;v-text-anchor:top" coordsize="3308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" adj="0,,0" path="m33071,r13,3l33084,3650r-13,-5c27521,3645,22555,5867,18618,10223v-4254,4750,-7086,14567,-7086,24880c11532,46329,14872,56553,20130,61201v3543,3137,8102,4953,12751,4953l33084,66073r,3613l32474,69799v-8903,,-17907,-3950,-23775,-10325c3239,53619,,44399,,34899,,14567,13754,,33071,xe" fillcolor="black" stroked="f" strokeweight="0">
                    <v:stroke miterlimit="83231f" joinstyle="miter"/>
                    <v:formulas/>
                    <v:path arrowok="t" o:connecttype="segments" textboxrect="0,0,33084,69799"/>
                  </v:shape>
                  <v:shape id="Shape 11601" o:spid="_x0000_s4453" style="position:absolute;left:202438;top:2642;width:37935;height:66954;visibility:visible;mso-wrap-style:square;v-text-anchor:top" coordsize="37935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" adj="0,,0" path="m,l27318,,37935,1544r,5575l24485,3734v-4153,,-5257,813,-5257,3949l19228,59068v,3238,1206,4153,5257,4153l37935,60403r,5214l28727,66954,,66954,,65037v7696,-508,8903,-1816,8903,-9106l8903,11023c8903,3530,7988,2629,,1918l,xe" fillcolor="black" stroked="f" strokeweight="0">
                    <v:stroke miterlimit="83231f" joinstyle="miter"/>
                    <v:formulas/>
                    <v:path arrowok="t" o:connecttype="segments" textboxrect="0,0,37935,66954"/>
                  </v:shape>
                  <v:shape id="Shape 11602" o:spid="_x0000_s4454" style="position:absolute;left:164262;top:1222;width:33071;height:69684;visibility:visible;mso-wrap-style:square;v-text-anchor:top" coordsize="33071,696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" adj="0,,0" path="m,l13534,2691v4135,1783,7853,4437,11040,7923c30137,16685,33071,25283,33071,35303v,15250,-7737,27027,-20012,31963l,69684,,66070,13246,60792v2324,-2324,4051,-4851,4953,-7391c20231,48143,21552,41171,21552,35202v,-12040,-3137,-21552,-8611,-26505l,3647,,xe" fillcolor="black" stroked="f" strokeweight="0">
                    <v:stroke miterlimit="83231f" joinstyle="miter"/>
                    <v:formulas/>
                    <v:path arrowok="t" o:connecttype="segments" textboxrect="0,0,33071,69684"/>
                  </v:shape>
                  <v:shape id="Shape 11603" o:spid="_x0000_s4455" style="position:absolute;left:240373;top:4186;width:29730;height:64073;visibility:visible;mso-wrap-style:square;v-text-anchor:top" coordsize="29730,6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" adj="0,,0" path="m,l7874,1145v5350,1781,9830,4436,13271,7928c26708,14636,29730,22522,29730,31628v,9805,-3733,18809,-10312,24791c16287,59244,12065,61492,7158,63034l,64073,,58859,6375,57524c14567,52774,18707,44278,18707,32339,18707,21405,14567,12718,6680,7257l,5575,,xe" fillcolor="black" stroked="f" strokeweight="0">
                    <v:stroke miterlimit="83231f" joinstyle="miter"/>
                    <v:formulas/>
                    <v:path arrowok="t" o:connecttype="segments" textboxrect="0,0,29730,64073"/>
                  </v:shape>
                  <v:shape id="Shape 11604" o:spid="_x0000_s4456" style="position:absolute;left:386969;top:264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" adj="0,,0" path="m,l21336,r,82740l,82740,,80213r9093,c12230,80213,13652,78892,13652,75768r,-67983c13652,4242,12040,2515,8687,2515l,2515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05" o:spid="_x0000_s4457" style="position:absolute;left:308115;top:264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" adj="0,,0" path="m,l21336,r,2515l12230,2515v-3226,,-4546,1320,-4546,4457l7684,74955v,3531,1612,5258,4952,5258l21336,80213r,2527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06" o:spid="_x0000_s4458" style="position:absolute;left:336156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" adj="0,,0" path="m40157,r902,711l37211,9716v-292,711,-698,914,-2312,914l15062,10630r-4242,8598c22758,21349,28524,23673,32969,28130v5067,5055,6985,9703,6985,16993c39954,52806,37821,58572,33172,63119v-5067,5169,-12344,7900,-20840,7900c4750,71019,,68593,,64744,,62217,1410,60998,4343,60998v2121,,4458,1016,7684,3340c15062,66561,16789,67272,18809,67272v7886,,14058,-7582,14058,-17298c32867,39967,27508,33693,15875,29947,11722,28639,7683,27927,4445,27927l3226,27115r101,-508l14351,2642r21145,c37617,2642,38646,2134,40157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72" o:spid="_x0000_s4427" style="width:44.1pt;height:6.7pt;mso-position-horizontal-relative:char;mso-position-vertical-relative:line" coordsize="560235,84874">
                  <v:shape id="Shape 11608" o:spid="_x0000_s4428" style="position:absolute;top:2121;width:30492;height:66967;visibility:visible;mso-wrap-style:square;v-text-anchor:top" coordsize="3049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" adj="0,,0" path="m,l26695,r3797,566l30492,5755,22250,3746v-2730,,-3441,711,-3441,3442l18809,33490v2336,203,3746,304,5765,304l30492,32105r,4814l25793,37833v-2629,,-4356,-102,-6984,-305l18809,55943v,7379,1523,8801,9512,9106l28321,66967,,66967,,65049c7683,64338,8496,63322,8496,54826r,-43790c8496,3746,7480,2730,,1918l,xe" fillcolor="black" stroked="f" strokeweight="0">
                    <v:stroke miterlimit="83231f" joinstyle="miter"/>
                    <v:formulas/>
                    <v:path arrowok="t" o:connecttype="segments" textboxrect="0,0,30492,66967"/>
                  </v:shape>
                  <v:shape id="Shape 11609" o:spid="_x0000_s4429" style="position:absolute;left:84518;top:23571;width:46736;height:45517;visibility:visible;mso-wrap-style:square;v-text-anchor:top" coordsize="46736,45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" adj="0,,0" path="m698,l21641,r,1511c18618,1613,17297,2324,17297,3734v,1320,1816,4762,4649,9004l23368,14757v1308,-2019,2527,-3835,3035,-4445c28930,7176,30150,4953,30150,3734v,-1410,-1017,-2020,-4052,-2223l26098,,42075,r,1511c38836,1613,35801,3239,33884,5969l25489,18110,38430,37935v3137,4445,5156,6070,8306,6070l46736,45517r-20333,l26403,44005v3340,-203,4039,-609,4039,-2438l29832,39751,20638,25590,12636,38036v-1320,2020,-2019,3531,-2019,4140c10617,43497,11824,44005,14668,44005r,1512l,45517,,44005v3340,-305,4356,-1016,7379,-5169l18910,22149,9398,7582c6274,2832,4648,1511,1613,1511r-915,l698,xe" fillcolor="black" stroked="f" strokeweight="0">
                    <v:stroke miterlimit="83231f" joinstyle="miter"/>
                    <v:formulas/>
                    <v:path arrowok="t" o:connecttype="segments" textboxrect="0,0,46736,45517"/>
                  </v:shape>
                  <v:shape id="Shape 11610" o:spid="_x0000_s4430" style="position:absolute;left:56274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" adj="0,,0" path="m16091,r393,305l16484,36208v,7290,813,8306,7494,8814l23978,46533,,46533,,45022v6985,-407,7988,-1524,7988,-8814l7988,12751c7988,8293,7086,6680,4648,6680v-902,,-2210,102,-3429,305l406,7074r,-1511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1611" o:spid="_x0000_s4431" style="position:absolute;left:30492;top:2687;width:22708;height:36352;visibility:visible;mso-wrap-style:square;v-text-anchor:top" coordsize="22708,36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" adj="0,,0" path="m,l9433,1407v3896,1265,7109,3087,9134,5316c21298,9657,22708,13493,22708,17747v,6680,-3632,12852,-9716,16078l,36352,,31538,7246,29469v2946,-2492,4438,-6210,4438,-11112c11684,13143,10119,9349,6845,6858l,5189,,xe" fillcolor="black" stroked="f" strokeweight="0">
                    <v:stroke miterlimit="83231f" joinstyle="miter"/>
                    <v:formulas/>
                    <v:path arrowok="t" o:connecttype="segments" textboxrect="0,0,22708,36352"/>
                  </v:shape>
                  <v:shape id="Shape 11612" o:spid="_x0000_s4432" style="position:absolute;left:185636;top:2121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" adj="0,,0" path="m,l26696,r3797,566l30493,5754,22263,3746v-2743,,-3454,711,-3454,3442l18809,33490v2337,203,3746,304,5766,304l30493,32105r,4814l25794,37833v-2629,,-4356,-102,-6985,-305l18809,55943v,7379,1524,8801,9512,9106l28321,66967,,66967,,65049c7684,64338,8496,63322,8496,54826r,-43790c8496,3746,7493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1613" o:spid="_x0000_s4433" style="position:absolute;left:136449;top:71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" adj="0,,0" path="m21133,c31661,,39840,7785,39840,17894v,7900,-3937,15583,-12941,24994l9906,60694r24168,c38633,60694,39941,59779,43688,54013r1321,508l39446,68377,,68377,,67170,17996,48044c26505,39040,31153,29642,31153,21742,31153,13246,25387,7481,16891,7481,9906,7481,6261,10719,2222,20638l102,20130c1803,12941,3327,9703,6566,6261,10313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614" o:spid="_x0000_s4434" style="position:absolute;left:62547;width:10325;height:10313;visibility:visible;mso-wrap-style:square;v-text-anchor:top" coordsize="10325,103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" adj="0,,0" path="m5055,v2933,,5270,2324,5270,5156c10325,8090,7988,10313,5055,10313,2222,10313,,7988,,5156,,2324,2324,,5055,xe" fillcolor="black" stroked="f" strokeweight="0">
                    <v:stroke miterlimit="83231f" joinstyle="miter"/>
                    <v:formulas/>
                    <v:path arrowok="t" o:connecttype="segments" textboxrect="0,0,10325,10313"/>
                  </v:shape>
                  <v:shape id="Shape 11615" o:spid="_x0000_s4435" style="position:absolute;left:243230;top:22573;width:22308;height:47531;visibility:visible;mso-wrap-style:square;v-text-anchor:top" coordsize="22308,475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" adj="0,,0" path="m22308,r,3620l21031,2814c13856,2814,9106,9088,9106,18689v,7188,1613,14262,4445,19533l22308,43999r,3461l22149,47531c9398,47531,,37307,,23655,,16676,2302,10758,6247,6584l22308,xe" fillcolor="black" stroked="f" strokeweight="0">
                    <v:stroke miterlimit="83231f" joinstyle="miter"/>
                    <v:formulas/>
                    <v:path arrowok="t" o:connecttype="segments" textboxrect="0,0,22308,47531"/>
                  </v:shape>
                  <v:shape id="Shape 11616" o:spid="_x0000_s4436" style="position:absolute;left:216128;top:2687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" adj="0,,0" path="m,l9438,1407v3897,1265,7110,3087,9129,5316c21298,9657,22708,13493,22708,17747v,6680,-3632,12852,-9703,16078l,36353,,31538,7246,29469v2946,-2492,4438,-6210,4438,-11112c11684,13143,10119,9349,6847,6858l,5188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1617" o:spid="_x0000_s4437" style="position:absolute;left:332816;top:23843;width:17786;height:45766;visibility:visible;mso-wrap-style:square;v-text-anchor:top" coordsize="17786,45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" adj="0,,0" path="m17786,r,2520l10938,5212c9166,7133,8026,10041,7467,13991r10319,l17786,17229r-10509,c7467,23401,8179,26729,10008,30577r7778,5188l17786,45766,5093,40167c1819,36247,,30583,,23605,,15299,2718,8123,7467,3970l17786,xe" fillcolor="black" stroked="f" strokeweight="0">
                    <v:stroke miterlimit="83231f" joinstyle="miter"/>
                    <v:formulas/>
                    <v:path arrowok="t" o:connecttype="segments" textboxrect="0,0,17786,45766"/>
                  </v:shape>
                  <v:shape id="Shape 11618" o:spid="_x0000_s4438" style="position:absolute;left:296062;top:22657;width:30035;height:47447;visibility:visible;mso-wrap-style:square;v-text-anchor:top" coordsize="30035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" adj="0,,0" path="m13754,v2629,,4864,407,7087,1219l23571,1918r1423,-800l25184,915r1118,l26708,14668r-1524,c22860,5664,19838,2223,14059,2223v-4648,,-7785,2845,-7785,6883c6274,11836,7785,14364,10617,15977r10922,6477c27623,26099,30035,29439,30035,34493v,7087,-6464,12954,-14262,12954c13970,47447,11227,47041,8395,46431,6071,45822,4648,45619,3747,45619v-1220,,-1626,203,-2337,1219l102,46838r,-15786l1727,31052v1308,5778,2223,8102,4344,10630c7988,43904,11125,45225,14580,45225v5143,,8395,-2832,8395,-7290c22975,34798,21247,32372,17704,30353l11836,27013c3239,22149,,18111,,12446,,5156,5766,,13754,xe" fillcolor="black" stroked="f" strokeweight="0">
                    <v:stroke miterlimit="83231f" joinstyle="miter"/>
                    <v:formulas/>
                    <v:path arrowok="t" o:connecttype="segments" textboxrect="0,0,30035,47447"/>
                  </v:shape>
                  <v:shape id="Shape 11619" o:spid="_x0000_s4439" style="position:absolute;left:265538;top:22555;width:22308;height:47478;visibility:visible;mso-wrap-style:square;v-text-anchor:top" coordsize="22308,47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" adj="0,,0" path="m45,c12986,,22308,9614,22308,22860v,6979,-2429,13151,-6452,17579l,47478,,44017r1060,700c8642,44717,13202,37833,13202,26403v,-6927,-1492,-12820,-4048,-16981l,3639,,18,45,xe" fillcolor="black" stroked="f" strokeweight="0">
                    <v:stroke miterlimit="83231f" joinstyle="miter"/>
                    <v:formulas/>
                    <v:path arrowok="t" o:connecttype="segments" textboxrect="0,0,22308,47478"/>
                  </v:shape>
                  <v:shape id="Shape 11620" o:spid="_x0000_s4440" style="position:absolute;left:350602;top:52502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" adj="0,,0" path="m20949,r1613,698c18320,11633,10738,17602,1124,17602l,17107,,7106r5264,3511c11741,10617,16097,7684,20949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1621" o:spid="_x0000_s4441" style="position:absolute;left:350602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" adj="0,,0" path="m3347,v5270,,9918,2121,12941,5766c18815,9004,19831,11938,20644,18517l,18517,,15278r10319,c9011,6477,6585,3645,413,3645l,3808,,1288,3347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v:shape id="Shape 11622" o:spid="_x0000_s4442" style="position:absolute;left:409435;top:2121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" adj="0,,0" path="m,l21336,r,2527l12243,2527v-3239,,-4559,1321,-4559,4458l7684,74955v,3544,1612,5258,4952,5258l21336,80213r,2540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1623" o:spid="_x0000_s4443" style="position:absolute;left:487273;top:869;width:22860;height:69642;visibility:visible;mso-wrap-style:square;v-text-anchor:top" coordsize="22860,696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" adj="0,,0" path="m22860,r,2546l13069,10765c10843,16251,9703,24418,9703,35136v,21044,4458,31877,13157,31877l22860,69642v-5867,,-11036,-2438,-14770,-6883c3327,57094,,45258,,34234,,22398,3835,10765,9703,5100l22860,xe" fillcolor="black" stroked="f" strokeweight="0">
                    <v:stroke miterlimit="83231f" joinstyle="miter"/>
                    <v:formulas/>
                    <v:path arrowok="t" o:connecttype="segments" textboxrect="0,0,22860,69642"/>
                  </v:shape>
                  <v:shape id="Shape 11624" o:spid="_x0000_s4444" style="position:absolute;left:437261;top:711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" adj="0,,0" path="m21146,c31661,,39865,7785,39865,17894v,7900,-3949,15583,-12954,24994l9919,60694r24180,c38646,60694,39967,59779,43713,54013r1308,508l39459,68377,,68377,,67170,18009,48044c26505,39040,31153,29642,31153,21742,31153,13246,25387,7481,16891,7481,9919,7481,6274,10719,2235,20638l102,20130c1829,12941,3340,9703,6579,6261,10325,2223,15583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625" o:spid="_x0000_s4445" style="position:absolute;left:538886;top:2121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" adj="0,,0" path="m,l21349,r,82753l,82753,,80213r9106,c12243,80213,13653,78905,13653,75768r,-67970c13653,4254,12040,2527,8712,2527l,2527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1626" o:spid="_x0000_s4446" style="position:absolute;left:510134;top:711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" adj="0,,0" path="m406,c13652,,22860,14262,22860,34989v,12243,-3836,23977,-9703,29540c9512,68072,5156,69799,,69799l,67170v8699,,13157,-10833,13157,-31966c13157,14059,8598,2629,89,2629l,2703,,157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3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76" o:spid="_x0000_s4415" style="width:31.6pt;height:6.65pt;mso-position-horizontal-relative:char;mso-position-vertical-relative:line" coordsize="401523,84163">
                  <v:shape id="Shape 11628" o:spid="_x0000_s4416" style="position:absolute;left:66307;top:1422;width:37941;height:66954;visibility:visible;mso-wrap-style:square;v-text-anchor:top" coordsize="3794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" adj="0,,0" path="m,l27305,,37941,1545r,5567l24486,3733v-4166,,-5258,814,-5258,3950l19228,59068v,3238,1206,4153,5258,4153l37941,60400r,5215l28727,66954,,66954,,65037v7683,-508,8903,-1816,8903,-9106l8903,11023c8903,3530,7988,2629,,1905l,xe" fillcolor="black" stroked="f" strokeweight="0">
                    <v:stroke miterlimit="83231f" joinstyle="miter"/>
                    <v:formulas/>
                    <v:path arrowok="t" o:connecttype="segments" textboxrect="0,0,37941,66954"/>
                  </v:shape>
                  <v:shape id="Shape 11629" o:spid="_x0000_s4417" style="position:absolute;width:61214;height:69799;visibility:visible;mso-wrap-style:square;v-text-anchor:top" coordsize="6121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" adj="0,,0" path="m33896,v4750,,9818,813,14758,2425c50178,3022,51689,3327,52616,3327v2019,,3633,-1206,4242,-3327l58979,r914,22860l57557,22860c55639,16281,54127,13449,50889,10211,46850,6172,41580,4051,35814,4051v-14668,,-24079,11824,-24079,30137c11735,45415,14872,54521,20447,59474v4343,3848,10008,5867,16383,5867c45225,65341,51892,62306,59385,55130r1829,1817c55029,65138,45022,69799,33591,69799,23584,69799,14262,65951,8204,59372,3035,53606,,44907,,35509,,24371,3848,14960,10935,8699,17209,3137,25603,,33896,xe" fillcolor="black" stroked="f" strokeweight="0">
                    <v:stroke miterlimit="83231f" joinstyle="miter"/>
                    <v:formulas/>
                    <v:path arrowok="t" o:connecttype="segments" textboxrect="0,0,61214,69799"/>
                  </v:shape>
                  <v:shape id="Shape 11630" o:spid="_x0000_s4418" style="position:absolute;left:104248;top:2967;width:29737;height:64070;visibility:visible;mso-wrap-style:square;v-text-anchor:top" coordsize="29737,6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" adj="0,,0" path="m,l7869,1143v5348,1779,9822,4430,13257,7917c26701,14635,29737,22521,29737,31628v,9804,-3747,18808,-10325,24777c16275,59237,12052,61488,7147,63031l,64070,,58855,6356,57523c14560,52760,18713,44264,18713,32326,18713,21404,14560,12717,6674,7243l,5567,,xe" fillcolor="black" stroked="f" strokeweight="0">
                    <v:stroke miterlimit="83231f" joinstyle="miter"/>
                    <v:formulas/>
                    <v:path arrowok="t" o:connecttype="segments" textboxrect="0,0,29737,64070"/>
                  </v:shape>
                  <v:shape id="Shape 11631" o:spid="_x0000_s4419" style="position:absolute;left:139395;top:1422;width:30492;height:66954;visibility:visible;mso-wrap-style:square;v-text-anchor:top" coordsize="30492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" adj="0,,0" path="m,l26695,r3797,565l30492,5743,22250,3733v-2730,,-3441,712,-3441,3443l18809,33477v2324,203,3733,305,5765,305l30492,32092r,4817l25781,37821v-2629,,-4344,-102,-6972,-305l18809,55931v,7378,1511,8801,9499,9106l28308,66954,,66954,,65037c7671,64326,8496,63309,8496,54813r,-43790c8496,3733,7480,2718,,1905l,xe" fillcolor="black" stroked="f" strokeweight="0">
                    <v:stroke miterlimit="83231f" joinstyle="miter"/>
                    <v:formulas/>
                    <v:path arrowok="t" o:connecttype="segments" textboxrect="0,0,30492,66954"/>
                  </v:shape>
                  <v:shape id="Shape 11632" o:spid="_x0000_s4420" style="position:absolute;left:331800;top:59191;width:18821;height:11409;visibility:visible;mso-wrap-style:square;v-text-anchor:top" coordsize="18821,114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" adj="0,,0" path="m18821,r,6029l13865,8680c10198,9945,5975,10755,317,11409l,9389,18821,xe" fillcolor="black" stroked="f" strokeweight="0">
                    <v:stroke miterlimit="83231f" joinstyle="miter"/>
                    <v:formulas/>
                    <v:path arrowok="t" o:connecttype="segments" textboxrect="0,0,18821,11409"/>
                  </v:shape>
                  <v:shape id="Shape 11633" o:spid="_x0000_s4421" style="position:absolute;left:169888;top:1987;width:22708;height:36344;visibility:visible;mso-wrap-style:square;v-text-anchor:top" coordsize="22708,363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" adj="0,,0" path="m,l9432,1402v3894,1262,7103,3081,9123,5310c21298,9646,22708,13481,22708,17736v,6680,-3645,12852,-9703,16091l,36344,,31527,7246,29458v2946,-2493,4438,-6210,4438,-11113c11684,13132,10116,9338,6841,6847l,5179,,xe" fillcolor="black" stroked="f" strokeweight="0">
                    <v:stroke miterlimit="83231f" joinstyle="miter"/>
                    <v:formulas/>
                    <v:path arrowok="t" o:connecttype="segments" textboxrect="0,0,22708,36344"/>
                  </v:shape>
                  <v:shape id="Shape 11634" o:spid="_x0000_s4422" style="position:absolute;left:301333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" adj="0,,0" path="m,l21336,r,2515l12243,2515v-3239,,-4559,1320,-4559,4457l7684,74943v,3543,1625,5258,4965,5258l21336,80201r,2539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35" o:spid="_x0000_s4423" style="position:absolute;left:195263;top:1422;width:70295;height:68072;visibility:visible;mso-wrap-style:square;v-text-anchor:top" coordsize="7029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" adj="0,,0" path="m,l17297,,56249,48958r,-34099c56249,8585,55334,4953,53302,3530,51791,2629,50381,2210,46533,1905l46533,,70295,r,1905c66459,2324,65037,2718,63627,3733,61709,5042,60693,8788,60693,14859r,53213l58979,68072,14262,12433r,39649c14262,62306,15977,64630,23762,65037r,1917l,66954,,65037c8395,64427,9817,62509,9817,52082r,-44602c5766,2718,4344,1905,,1905l,xe" fillcolor="black" stroked="f" strokeweight="0">
                    <v:stroke miterlimit="83231f" joinstyle="miter"/>
                    <v:formulas/>
                    <v:path arrowok="t" o:connecttype="segments" textboxrect="0,0,70295,68072"/>
                  </v:shape>
                  <v:shape id="Shape 11636" o:spid="_x0000_s4424" style="position:absolute;left:329171;width:21450;height:44399;visibility:visible;mso-wrap-style:square;v-text-anchor:top" coordsize="21450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" adj="0,,0" path="m21044,r406,202l21450,3623,20231,2832v-2934,,-5461,1105,-7188,3137c10922,8598,9309,14656,9309,20434v,6014,1213,10919,3388,14321l21450,39820r,3349l18212,44399c7277,44399,,36207,,23876,,10211,9004,,21044,xe" fillcolor="black" stroked="f" strokeweight="0">
                    <v:stroke miterlimit="83231f" joinstyle="miter"/>
                    <v:formulas/>
                    <v:path arrowok="t" o:connecttype="segments" textboxrect="0,0,21450,44399"/>
                  </v:shape>
                  <v:shape id="Shape 11637" o:spid="_x0000_s4425" style="position:absolute;left:380187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" adj="0,,0" path="m,l21336,r,82740l,82740,,80201r9106,c12243,80201,13653,78892,13653,75755r,-67970c13653,4242,12040,2515,8699,2515l,2515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38" o:spid="_x0000_s4426" style="position:absolute;left:350622;top:202;width:21946;height:65017;visibility:visible;mso-wrap-style:square;v-text-anchor:top" coordsize="21946,650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" adj="0,,0" path="m,l15665,7802v3956,5045,6281,12176,6281,20520c21946,41974,15786,54522,5258,62206l,65017,,58988r769,-383c6017,53509,9861,46679,11938,38431l,42966,,39618r407,235c4039,39853,7785,38533,10630,36107v1092,-915,1511,-1816,1511,-3848l12141,28322v,-8496,-1140,-14920,-3380,-19219l,3421,,xe" fillcolor="black" stroked="f" strokeweight="0">
                    <v:stroke miterlimit="83231f" joinstyle="miter"/>
                    <v:formulas/>
                    <v:path arrowok="t" o:connecttype="segments" textboxrect="0,0,21946,650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3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80" o:spid="_x0000_s4401" style="width:39.6pt;height:6.65pt;mso-position-horizontal-relative:char;mso-position-vertical-relative:line" coordsize="502742,84163">
                  <v:shape id="Shape 11640" o:spid="_x0000_s4402" style="position:absolute;left:66307;top:1422;width:37928;height:66954;visibility:visible;mso-wrap-style:square;v-text-anchor:top" coordsize="37928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" adj="0,,0" path="m,l27305,,37928,1544r,5566l24473,3733v-4153,,-5258,814,-5258,3950l19215,59068v,3238,1207,4153,5258,4153l37928,60402r,5215l28727,66954,,66954,,65037v7670,-508,8890,-1816,8890,-9106l8890,11023c8890,3530,7988,2629,,1905l,xe" fillcolor="black" stroked="f" strokeweight="0">
                    <v:stroke miterlimit="83231f" joinstyle="miter"/>
                    <v:formulas/>
                    <v:path arrowok="t" o:connecttype="segments" textboxrect="0,0,37928,66954"/>
                  </v:shape>
                  <v:shape id="Shape 11641" o:spid="_x0000_s4403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" adj="0,,0" path="m33884,v4749,,9817,813,14770,2425c50165,3022,51689,3327,52603,3327v2020,,3645,-1206,4255,-3327l58979,r901,22860l57556,22860c55638,16281,54115,13449,50876,10211,46837,6172,41580,4051,35801,4051v-14668,,-24066,11824,-24066,30137c11735,45415,14872,54521,20434,59474v4344,3848,10021,5867,16396,5867c45225,65341,51892,62306,59385,55130r1816,1817c55029,65138,45009,69799,33591,69799,23571,69799,14262,65951,8191,59372,3035,53606,,44907,,35509,,24371,3848,14960,10935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1642" o:spid="_x0000_s4404" style="position:absolute;left:104235;top:2966;width:29737;height:64073;visibility:visible;mso-wrap-style:square;v-text-anchor:top" coordsize="29737,6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" adj="0,,0" path="m,l7872,1144v5349,1779,9825,4430,13267,7917c26702,14636,29737,22523,29737,31629v,9804,-3746,18808,-10325,24777c16282,59239,12059,61490,7153,63033l,64073,,58858,6369,57524c14574,52762,18714,44265,18714,32327,18714,21405,14574,12718,6687,7245l,5566,,xe" fillcolor="black" stroked="f" strokeweight="0">
                    <v:stroke miterlimit="83231f" joinstyle="miter"/>
                    <v:formulas/>
                    <v:path arrowok="t" o:connecttype="segments" textboxrect="0,0,29737,64073"/>
                  </v:shape>
                  <v:shape id="Shape 11643" o:spid="_x0000_s4405" style="position:absolute;left:139383;top:142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" adj="0,,0" path="m,l26695,r3798,564l30493,5742,22263,3733v-2743,,-3454,712,-3454,3443l18809,33477v2336,203,3746,305,5765,305l30493,32091r,4820l25794,37821v-2630,,-4357,-102,-6985,-305l18809,55931v,7378,1523,8801,9512,9106l28321,66954,,66954,,65037c7683,64326,8496,63309,8496,54813r,-43790c8496,3733,7493,2718,,1905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644" o:spid="_x0000_s4406" style="position:absolute;left:433019;top:59197;width:18809;height:11402;visibility:visible;mso-wrap-style:square;v-text-anchor:top" coordsize="18809,11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" adj="0,,0" path="m18809,r,6024l13857,8674c10192,9939,5969,10749,305,11402l,9383,18809,xe" fillcolor="black" stroked="f" strokeweight="0">
                    <v:stroke miterlimit="83231f" joinstyle="miter"/>
                    <v:formulas/>
                    <v:path arrowok="t" o:connecttype="segments" textboxrect="0,0,18809,11402"/>
                  </v:shape>
                  <v:shape id="Shape 11645" o:spid="_x0000_s4407" style="position:absolute;left:269049;top:22860;width:46317;height:46939;visibility:visible;mso-wrap-style:square;v-text-anchor:top" coordsize="46317,469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" adj="0,,0" path="m,l19812,r,1511c16282,1816,15164,2527,15164,4344v,914,304,2323,914,3746l26403,33985,36411,7785r610,-3035c37021,2832,35509,1816,32271,1511l32271,,46317,r,1511c43294,1816,42685,2527,39751,9411l26797,41872v-1511,3747,-2223,5067,-2832,5067c23368,46939,22758,46126,22149,44310r-813,-2133l9195,13145c4547,2730,3835,1715,,1511l,xe" fillcolor="black" stroked="f" strokeweight="0">
                    <v:stroke miterlimit="83231f" joinstyle="miter"/>
                    <v:formulas/>
                    <v:path arrowok="t" o:connecttype="segments" textboxrect="0,0,46317,46939"/>
                  </v:shape>
                  <v:shape id="Shape 11646" o:spid="_x0000_s4408" style="position:absolute;left:169875;top:1987;width:22708;height:36346;visibility:visible;mso-wrap-style:square;v-text-anchor:top" coordsize="22708,36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" adj="0,,0" path="m,l9437,1403v3898,1262,7111,3081,9130,5310c21298,9646,22708,13482,22708,17736v,6680,-3633,12853,-9703,16091l,36346,,31527,7245,29458v2947,-2492,4439,-6210,4439,-11112c11684,13133,10119,9338,6847,6848l,5177,,xe" fillcolor="black" stroked="f" strokeweight="0">
                    <v:stroke miterlimit="83231f" joinstyle="miter"/>
                    <v:formulas/>
                    <v:path arrowok="t" o:connecttype="segments" textboxrect="0,0,22708,36346"/>
                  </v:shape>
                  <v:shape id="Shape 11647" o:spid="_x0000_s4409" style="position:absolute;left:402539;top:1422;width:21349;height:82740;visibility:visible;mso-wrap-style:square;v-text-anchor:top" coordsize="21349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" adj="0,,0" path="m,l21349,r,2515l12243,2515v-3239,,-4547,1320,-4547,4457l7696,74943v,3543,1626,5258,4966,5258l21349,80201r,2539l,82740,,xe" fillcolor="black" stroked="f" strokeweight="0">
                    <v:stroke miterlimit="83231f" joinstyle="miter"/>
                    <v:formulas/>
                    <v:path arrowok="t" o:connecttype="segments" textboxrect="0,0,21349,82740"/>
                  </v:shape>
                  <v:shape id="Shape 11648" o:spid="_x0000_s4410" style="position:absolute;left:195250;top:1422;width:70307;height:68072;visibility:visible;mso-wrap-style:square;v-text-anchor:top" coordsize="70307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" adj="0,,0" path="m,l17297,,56249,48958r,-34099c56249,8585,55347,4953,53315,3530,51791,2629,50381,2210,46533,1905l46533,,70307,r,1905c66472,2324,65050,2718,63640,3733,61722,5042,60693,8788,60693,14859r,53213l58979,68072,14262,12433r,39649c14262,62306,15989,64630,23775,65037r,1917l,66954,,65037c8395,64427,9817,62509,9817,52082r,-44602c5766,2718,4356,1905,,1905l,xe" fillcolor="black" stroked="f" strokeweight="0">
                    <v:stroke miterlimit="83231f" joinstyle="miter"/>
                    <v:formulas/>
                    <v:path arrowok="t" o:connecttype="segments" textboxrect="0,0,70307,68072"/>
                  </v:shape>
                  <v:shape id="Shape 11649" o:spid="_x0000_s4411" style="position:absolute;left:430390;width:21437;height:44399;visibility:visible;mso-wrap-style:square;v-text-anchor:top" coordsize="21437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" adj="0,,0" path="m21044,r393,196l21437,3615,20231,2832v-2934,,-5461,1105,-7188,3137c10922,8598,9296,14656,9296,20434v,6014,1217,10919,3394,14321l21437,39813r,3357l18199,44399c7277,44399,,36207,,23876,,10211,9004,,21044,xe" fillcolor="black" stroked="f" strokeweight="0">
                    <v:stroke miterlimit="83231f" joinstyle="miter"/>
                    <v:formulas/>
                    <v:path arrowok="t" o:connecttype="segments" textboxrect="0,0,21437,44399"/>
                  </v:shape>
                  <v:shape id="Shape 11650" o:spid="_x0000_s4412" style="position:absolute;left:320764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" adj="0,,0" path="m21146,c31661,,39865,7785,39865,17894v,7899,-3949,15583,-12953,24994l9919,60693r24180,c38646,60693,39954,59779,43701,54013r1321,508l39446,68377,,68377,,67170,18009,48044c26505,39039,31153,29642,31153,21742,31153,13246,25400,7480,16891,7480,9919,7480,6274,10719,2235,20638l102,20129c1829,12941,3340,9703,6579,6261,10313,2222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651" o:spid="_x0000_s4413" style="position:absolute;left:481394;top:1422;width:21349;height:82740;visibility:visible;mso-wrap-style:square;v-text-anchor:top" coordsize="21349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" adj="0,,0" path="m,l21349,r,82740l,82740,,80201r9106,c12243,80201,13665,78892,13665,75755r,-67970c13665,4242,12052,2515,8712,2515l,2515,,xe" fillcolor="black" stroked="f" strokeweight="0">
                    <v:stroke miterlimit="83231f" joinstyle="miter"/>
                    <v:formulas/>
                    <v:path arrowok="t" o:connecttype="segments" textboxrect="0,0,21349,82740"/>
                  </v:shape>
                  <v:shape id="Shape 11652" o:spid="_x0000_s4414" style="position:absolute;left:451828;top:196;width:21958;height:65025;visibility:visible;mso-wrap-style:square;v-text-anchor:top" coordsize="21958,650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" adj="0,,0" path="m,l15673,7808v3958,5045,6285,12176,6285,20520c21958,41980,15773,54528,5258,62212l,65025,,59001r781,-390c6029,53515,9875,46686,11951,38437l,42974,,39617r419,243c4051,39860,7798,38539,10630,36113v1105,-914,1511,-1816,1511,-3848l12141,28328v,-8496,-1137,-14920,-3373,-19218l,3419,,xe" fillcolor="black" stroked="f" strokeweight="0">
                    <v:stroke miterlimit="83231f" joinstyle="miter"/>
                    <v:formulas/>
                    <v:path arrowok="t" o:connecttype="segments" textboxrect="0,0,21958,6502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84" o:spid="_x0000_s4390" style="width:29.95pt;height:6.65pt;mso-position-horizontal-relative:char;mso-position-vertical-relative:line" coordsize="380670,84163">
                  <v:shape id="Shape 11654" o:spid="_x0000_s4391" style="position:absolute;left:62243;top:1422;width:30506;height:66967;visibility:visible;mso-wrap-style:square;v-text-anchor:top" coordsize="30506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" adj="0,,0" path="m,l26721,r3785,565l30506,5756,22263,3747v-2743,,-3442,698,-3442,3441l18821,33477v2325,216,3747,305,5766,305l30506,32094r,4824l25794,37833v-2629,,-4344,-101,-6973,-304l18821,55943v,7379,1524,8801,9513,9094l28334,66967,,66967,,65037c7696,64338,8496,63322,8496,54826r,-43802c8496,3747,7493,2730,,1918l,xe" fillcolor="black" stroked="f" strokeweight="0">
                    <v:stroke miterlimit="83231f" joinstyle="miter"/>
                    <v:formulas/>
                    <v:path arrowok="t" o:connecttype="segments" textboxrect="0,0,30506,66967"/>
                  </v:shape>
                  <v:shape id="Shape 11655" o:spid="_x0000_s4392" style="position:absolute;top:1422;width:59182;height:66967;visibility:visible;mso-wrap-style:square;v-text-anchor:top" coordsize="5918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" adj="0,,0" path="m,l53708,r318,14465l51498,14465c49771,5359,47549,3835,36119,3835r-13665,c19736,3835,19126,4445,19126,7277r,22467l34696,29744v4750,,7582,-813,8903,-2528c44704,25794,45123,24270,45822,20129r2336,l48158,43599r-2336,c44514,35204,43002,33884,34696,33884r-15570,l19126,58865v,1727,191,2844,699,3149c20536,62712,24778,63221,29744,63221r2717,c46939,63221,51283,60795,56337,49873r2845,l54635,66967,,66967,,65037v7391,-496,8801,-2020,8801,-9094l8801,11024c8801,3950,7493,2527,,1918l,xe" fillcolor="black" stroked="f" strokeweight="0">
                    <v:stroke miterlimit="83231f" joinstyle="miter"/>
                    <v:formulas/>
                    <v:path arrowok="t" o:connecttype="segments" textboxrect="0,0,59182,66967"/>
                  </v:shape>
                  <v:shape id="Shape 11656" o:spid="_x0000_s4393" style="position:absolute;left:92748;top:1987;width:22720;height:36353;visibility:visible;mso-wrap-style:square;v-text-anchor:top" coordsize="22720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" adj="0,,0" path="m,l9433,1407v3893,1263,7102,3083,9122,5305c21285,9646,22720,13494,22720,17749v,6680,-3645,12839,-9728,16078l,36353,,31529,7245,29463v2947,-2491,4439,-6209,4439,-11117c11684,13139,10115,9348,6840,6858l,5191,,xe" fillcolor="black" stroked="f" strokeweight="0">
                    <v:stroke miterlimit="83231f" joinstyle="miter"/>
                    <v:formulas/>
                    <v:path arrowok="t" o:connecttype="segments" textboxrect="0,0,22720,36353"/>
                  </v:shape>
                  <v:shape id="Shape 11657" o:spid="_x0000_s4394" style="position:absolute;left:120345;width:33084;height:69812;visibility:visible;mso-wrap-style:square;v-text-anchor:top" coordsize="33084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" adj="0,,0" path="m33083,r1,l33084,3645r-1,c27508,3645,22568,5867,18618,10223v-4255,4751,-7074,14567,-7074,24893c11544,46330,14872,56553,20129,61201v3544,3137,8090,4966,12751,4966l33084,66086r,3613l32474,69812v-8903,,-17907,-3950,-23775,-10325c3239,53620,,44412,,34900,,14567,13754,,33083,xe" fillcolor="black" stroked="f" strokeweight="0">
                    <v:stroke miterlimit="83231f" joinstyle="miter"/>
                    <v:formulas/>
                    <v:path arrowok="t" o:connecttype="segments" textboxrect="0,0,33084,69812"/>
                  </v:shape>
                  <v:shape id="Shape 11658" o:spid="_x0000_s4395" style="position:absolute;left:306502;top:22097;width:16173;height:29402;visibility:visible;mso-wrap-style:square;v-text-anchor:top" coordsize="16173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" adj="0,,0" path="m16173,r,5576l4039,22925r12134,l16173,29402,,29402,,22925,16173,xe" fillcolor="black" stroked="f" strokeweight="0">
                    <v:stroke miterlimit="83231f" joinstyle="miter"/>
                    <v:formulas/>
                    <v:path arrowok="t" o:connecttype="segments" textboxrect="0,0,16173,29402"/>
                  </v:shape>
                  <v:shape id="Shape 11659" o:spid="_x0000_s4396" style="position:absolute;left:280479;top:14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" adj="0,,0" path="m,l21336,r,2527l12243,2527v-3239,,-4559,1308,-4559,4458l7684,74956v,3543,1613,5257,4953,5257l21336,80213r,2528l,82741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660" o:spid="_x0000_s4397" style="position:absolute;left:153429;width:33070;height:69699;visibility:visible;mso-wrap-style:square;v-text-anchor:top" coordsize="33070,696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" adj="0,,0" path="m,l13539,2696v4133,1784,7847,4441,11035,7934c30150,16701,33070,25298,33070,35306v,15249,-7736,27034,-20011,31974l,69699,,66086,13246,60808v2324,-2337,4051,-4865,4953,-7392c20231,48158,21539,41173,21539,35204v,-12026,-3137,-21539,-8598,-26505l,3645,,xe" fillcolor="black" stroked="f" strokeweight="0">
                    <v:stroke miterlimit="83231f" joinstyle="miter"/>
                    <v:formulas/>
                    <v:path arrowok="t" o:connecttype="segments" textboxrect="0,0,33070,69699"/>
                  </v:shape>
                  <v:shape id="Shape 11661" o:spid="_x0000_s4398" style="position:absolute;left:194247;width:45415;height:69812;visibility:visible;mso-wrap-style:square;v-text-anchor:top" coordsize="45415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" adj="0,,0" path="m20422,v3238,,6984,813,10731,2235c32867,3035,34582,3442,35598,3442v1714,,2832,-1105,3238,-3442l40957,r2223,21552l40653,21552c39039,15583,37630,12954,34493,9716,30937,6071,26695,4153,22149,4153v-6274,,-10516,3848,-10516,9411c11633,19025,15875,23482,26505,29337v13335,7188,18910,13754,18910,22060c45415,61811,36411,69812,24778,69812v-4039,,-8103,-813,-11938,-2337c10909,66764,9195,66370,8077,66370v-1511,,-2718,1410,-2819,3328l3022,69698,,48260r2311,c7379,60592,13754,66167,22758,66167v7379,,12434,-4661,12434,-11430c35192,52311,34684,50178,33782,48869,31255,45022,25997,40868,18707,37033,7379,31064,2921,25400,2921,17310v,-5270,1829,-9512,5359,-12649c11633,1727,16065,,20422,xe" fillcolor="black" stroked="f" strokeweight="0">
                    <v:stroke miterlimit="83231f" joinstyle="miter"/>
                    <v:formulas/>
                    <v:path arrowok="t" o:connecttype="segments" textboxrect="0,0,45415,69812"/>
                  </v:shape>
                  <v:shape id="Shape 11662" o:spid="_x0000_s4399" style="position:absolute;left:359334;top:14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" adj="0,,0" path="m,l21336,r,82741l,82741,,80213r9106,c12243,80213,13652,78905,13652,75768r,-67970c13652,4254,12027,2527,8687,2527l,2527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663" o:spid="_x0000_s4400" style="position:absolute;left:322675;width:30359;height:68390;visibility:visible;mso-wrap-style:square;v-text-anchor:top" coordsize="3035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" adj="0,,0" path="m15589,r4445,l20034,45022r10325,l30359,51498r-10325,l20034,68390r-7785,l12249,51498,,51498,,45022r12135,l12135,10325,,27673,,22097,15589,xe" fillcolor="black" stroked="f" strokeweight="0">
                    <v:stroke miterlimit="83231f" joinstyle="miter"/>
                    <v:formulas/>
                    <v:path arrowok="t" o:connecttype="segments" textboxrect="0,0,30359,6839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88" o:spid="_x0000_s4376" style="width:32.15pt;height:6.7pt;mso-position-horizontal-relative:char;mso-position-vertical-relative:line" coordsize="408305,84976">
                  <v:shape id="Shape 11665" o:spid="_x0000_s4377" style="position:absolute;top:2223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" adj="0,,0" path="m,l26695,r3798,566l30493,5756,22250,3746v-2730,,-3441,711,-3441,3442l18809,33490v2336,203,3746,304,5765,304l30493,32104r,4815l25793,37833v-2629,,-4356,-102,-6984,-305l18809,55943v,7379,1511,8801,9512,9106l28321,66967,,66967,,65049c7683,64338,8496,63322,8496,54826r,-43790c8496,3746,7480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1666" o:spid="_x0000_s4378" style="position:absolute;left:203340;top:23940;width:17812;height:45776;visibility:visible;mso-wrap-style:square;v-text-anchor:top" coordsize="17812,457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" adj="0,,0" path="m17812,r,2519l10957,5216c9185,7136,8046,10045,7493,13994r10319,l17812,17233r-10523,c7493,23405,8204,26732,10020,30581r7792,5192l17812,45776,5099,40171c1822,36251,,30587,,23609,,15303,2731,8127,7493,3974l17812,xe" fillcolor="black" stroked="f" strokeweight="0">
                    <v:stroke miterlimit="83231f" joinstyle="miter"/>
                    <v:formulas/>
                    <v:path arrowok="t" o:connecttype="segments" textboxrect="0,0,17812,45776"/>
                  </v:shape>
                  <v:shape id="Shape 11667" o:spid="_x0000_s4379" style="position:absolute;left:30493;top:2789;width:22708;height:36352;visibility:visible;mso-wrap-style:square;v-text-anchor:top" coordsize="22708,36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" adj="0,,0" path="m,l9433,1407v3895,1265,7109,3087,9134,5316c21298,9657,22708,13493,22708,17747v,6680,-3646,12852,-9716,16078l,36352,,31538,7245,29469v2947,-2492,4439,-6210,4439,-11112c11684,13143,10115,9349,6840,6858l,5190,,xe" fillcolor="black" stroked="f" strokeweight="0">
                    <v:stroke miterlimit="83231f" joinstyle="miter"/>
                    <v:formulas/>
                    <v:path arrowok="t" o:connecttype="segments" textboxrect="0,0,22708,36352"/>
                  </v:shape>
                  <v:shape id="Shape 11668" o:spid="_x0000_s4380" style="position:absolute;left:128956;top:2223;width:70294;height:68085;visibility:visible;mso-wrap-style:square;v-text-anchor:top" coordsize="70294,68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" adj="0,,0" path="m,l17285,,56235,48958r,-34086c56235,8598,55321,4966,53302,3543,51791,2629,50368,2222,46520,1918l46520,,70294,r,1918c66446,2337,65036,2730,63627,3746,61696,5054,60681,8801,60681,14872r,53213l58966,68085,14262,12446r,39649c14262,62319,15977,64643,23761,65049r,1918l,66967,,65049c8382,64439,9804,62522,9804,52095r,-44602c5753,2730,4343,1918,,1918l,xe" fillcolor="black" stroked="f" strokeweight="0">
                    <v:stroke miterlimit="83231f" joinstyle="miter"/>
                    <v:formulas/>
                    <v:path arrowok="t" o:connecttype="segments" textboxrect="0,0,70294,68085"/>
                  </v:shape>
                  <v:shape id="Shape 11669" o:spid="_x0000_s4381" style="position:absolute;left:56274;top:2223;width:68885;height:68085;visibility:visible;mso-wrap-style:square;v-text-anchor:top" coordsize="68885,68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" adj="0,,0" path="m,l26898,r,1918c25489,2032,24371,2121,23978,2121v-3239,216,-4649,1219,-4649,3137c19329,6782,20129,9106,23469,16484l38748,50686,53606,13551v1220,-3023,1918,-5753,1918,-7379c55524,3340,53721,2222,48146,1918l48146,,68885,r,1918c64021,2222,62916,3340,59588,11328l37122,68085r-1511,l10719,12547c6375,3543,4953,2121,,1918l,xe" fillcolor="black" stroked="f" strokeweight="0">
                    <v:stroke miterlimit="83231f" joinstyle="miter"/>
                    <v:formulas/>
                    <v:path arrowok="t" o:connecttype="segments" textboxrect="0,0,68885,68085"/>
                  </v:shape>
                  <v:shape id="Shape 11670" o:spid="_x0000_s4382" style="position:absolute;left:221152;top:52603;width:22548;height:17602;visibility:visible;mso-wrap-style:square;v-text-anchor:top" coordsize="22548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" adj="0,,0" path="m20936,r1612,698c18307,11633,10712,17602,1111,17602l,17113,,7110r5264,3507c11728,10617,16072,7684,20936,xe" fillcolor="black" stroked="f" strokeweight="0">
                    <v:stroke miterlimit="83231f" joinstyle="miter"/>
                    <v:formulas/>
                    <v:path arrowok="t" o:connecttype="segments" textboxrect="0,0,22548,17602"/>
                  </v:shape>
                  <v:shape id="Shape 11671" o:spid="_x0000_s4383" style="position:absolute;left:221152;top:22657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" adj="0,,0" path="m3333,v5258,,9919,2121,12954,5766c18814,9004,19818,11938,20644,18517l,18517,,15278r10319,c9010,6477,6572,3645,400,3645l,3802,,1284,3333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v:shape id="Shape 11672" o:spid="_x0000_s4384" style="position:absolute;left:247079;top:10617;width:26898;height:59589;visibility:visible;mso-wrap-style:square;v-text-anchor:top" coordsize="26898,595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" adj="0,,0" path="m13550,r712,1321l14262,13056r10210,l24472,16294r-10210,l14262,45225v,6375,1511,9093,5258,9093c21742,54318,23457,53315,25578,50787r1320,1105c23558,57163,19710,59589,14770,59589v-5982,,-9004,-4357,-9004,-12853l5766,16294r-5373,l,15583,1701,13665c3327,13259,7683,8395,11531,2832l13550,xe" fillcolor="black" stroked="f" strokeweight="0">
                    <v:stroke miterlimit="83231f" joinstyle="miter"/>
                    <v:formulas/>
                    <v:path arrowok="t" o:connecttype="segments" textboxrect="0,0,26898,59589"/>
                  </v:shape>
                  <v:shape id="Shape 11673" o:spid="_x0000_s4385" style="position:absolute;left:336347;top:5401;width:22098;height:64964;visibility:visible;mso-wrap-style:square;v-text-anchor:top" coordsize="22098,649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" adj="0,,0" path="m22098,r,5836l21975,5895c16814,10864,13297,17414,11925,25054v3187,-1924,5315,-3065,7201,-3723l22098,20899r,4792l21031,25142v-3531,,-6668,915,-8788,2540c10223,29194,9398,32026,9398,37182v,7842,1368,14141,3849,18480l22098,61309r,3655l7086,58327c2730,53273,,44370,,35569,,22006,5969,10487,16890,2689l22098,xe" fillcolor="black" stroked="f" strokeweight="0">
                    <v:stroke miterlimit="83231f" joinstyle="miter"/>
                    <v:formulas/>
                    <v:path arrowok="t" o:connecttype="segments" textboxrect="0,0,22098,64964"/>
                  </v:shape>
                  <v:shape id="Shape 11674" o:spid="_x0000_s4386" style="position:absolute;left:308102;top:2223;width:21348;height:82753;visibility:visible;mso-wrap-style:square;v-text-anchor:top" coordsize="21348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" adj="0,,0" path="m,l21348,r,2527l12243,2527v-3239,,-4547,1321,-4547,4458l7696,74955v,3544,1613,5258,4940,5258l21348,80213r,2540l,82753,,xe" fillcolor="black" stroked="f" strokeweight="0">
                    <v:stroke miterlimit="83231f" joinstyle="miter"/>
                    <v:formulas/>
                    <v:path arrowok="t" o:connecttype="segments" textboxrect="0,0,21348,82753"/>
                  </v:shape>
                  <v:shape id="Shape 11675" o:spid="_x0000_s4387" style="position:absolute;left:358445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" adj="0,,0" path="m2781,c14415,,21806,8191,21806,21146v,13957,-8712,23571,-21247,23571l,44470,,40815r1676,1070c8763,41885,12700,35713,12700,24587v,-6325,-1263,-11309,-3616,-14713l,5197,,405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1676" o:spid="_x0000_s4388" style="position:absolute;left:386956;top:2223;width:21348;height:82753;visibility:visible;mso-wrap-style:square;v-text-anchor:top" coordsize="21348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" adj="0,,0" path="m,l21348,r,82753l,82753,,80213r9106,c12243,80213,13653,78905,13653,75768r,-67970c13653,4254,12040,2527,8699,2527l,2527,,xe" fillcolor="black" stroked="f" strokeweight="0">
                    <v:stroke miterlimit="83231f" joinstyle="miter"/>
                    <v:formulas/>
                    <v:path arrowok="t" o:connecttype="segments" textboxrect="0,0,21348,82753"/>
                  </v:shape>
                  <v:shape id="Shape 11677" o:spid="_x0000_s4389" style="position:absolute;left:358445;width:19786;height:11237;visibility:visible;mso-wrap-style:square;v-text-anchor:top" coordsize="19786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" adj="0,,0" path="m19571,r215,1625l,11237,,5401,5634,2492c9465,1242,13812,508,19571,xe" fillcolor="black" stroked="f" strokeweight="0">
                    <v:stroke miterlimit="83231f" joinstyle="miter"/>
                    <v:formulas/>
                    <v:path arrowok="t" o:connecttype="segments" textboxrect="0,0,19786,11237"/>
                  </v:shape>
                  <w10:wrap type="none"/>
                  <w10:anchorlock/>
                </v:group>
              </w:pict>
            </w:r>
          </w:p>
        </w:tc>
      </w:tr>
      <w:tr w:rsidR="00086B16" w:rsidTr="008C0C2B">
        <w:trPr>
          <w:trHeight w:val="329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2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92" o:spid="_x0000_s4613" style="width:35.3pt;height:7.15pt;mso-position-horizontal-relative:char;mso-position-vertical-relative:line" coordsize="448544,90837">
                  <v:shape id="Shape 11681" o:spid="_x0000_s4614" style="position:absolute;top:19811;width:40005;height:52401;visibility:visible;mso-wrap-style:square;v-text-anchor:top" coordsize="40005,52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" adj="0,,0" path="m40005,r,5682l27407,25706r12598,l40005,29034r-14719,l18402,40159v-1917,2933,-2717,4241,-2717,5765c15685,48147,17805,48973,19926,49074v508,,1816,89,1816,1410c21742,52401,20231,52401,19723,52401v-508,,-2832,-304,-9715,-304c2934,52097,2324,52401,1422,52401,203,52401,,51284,,50992,,49264,1206,49163,2222,49074v3645,-305,7786,-1321,12446,-8712l40005,xe" fillcolor="black" stroked="f" strokeweight="0">
                    <v:stroke miterlimit="83231f" joinstyle="miter"/>
                    <v:formulas/>
                    <v:path arrowok="t" o:connecttype="segments" textboxrect="0,0,40005,52401"/>
                  </v:shape>
                  <v:shape id="Shape 11682" o:spid="_x0000_s4615" style="position:absolute;left:81661;top:3124;width:45574;height:69088;visibility:visible;mso-wrap-style:square;v-text-anchor:top" coordsize="45574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" adj="0,,0" path="m19621,l45574,r,3340l39256,3340v-4153,,-4255,305,-5169,3734l27622,33084r12434,l45574,31559r,6120l39954,35916r-13144,l20231,62522r-305,1626c19926,65037,20129,65342,22250,65558v1728,203,3544,203,3849,203c27813,65761,29134,65761,29134,67170v,1918,-1410,1918,-2020,1918c26505,69088,23571,68783,14160,68783r-6273,c5867,68885,3543,69088,1613,69088,305,69088,,68085,,67678,,65761,1219,65761,3137,65761v7480,,7683,-826,8598,-4674l25298,6769v305,-1308,394,-1410,394,-1816c25692,3340,22758,3340,19418,3340v-1613,,-2933,,-2933,-1422c16485,,17805,,19621,xe" fillcolor="black" stroked="f" strokeweight="0">
                    <v:stroke miterlimit="83231f" joinstyle="miter"/>
                    <v:formulas/>
                    <v:path arrowok="t" o:connecttype="segments" textboxrect="0,0,45574,69088"/>
                  </v:shape>
                  <v:shape id="Shape 11683" o:spid="_x0000_s4616" style="position:absolute;left:40005;width:33223;height:72212;visibility:visible;mso-wrap-style:square;v-text-anchor:top" coordsize="33223,722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" adj="0,,0" path="m14211,v1728,,1816,686,2121,2921l24333,65431v305,2527,394,3454,5957,3454c31915,68885,33223,68885,33223,70295v,1917,-1613,1917,-2019,1917c30404,72212,28677,71908,19571,71908r-6363,l7442,72212v-1625,,-1727,-1308,-1727,-1409c5715,68885,7036,68885,8547,68885v4750,,6579,-1524,6579,-2946l13005,48844,,48844,,45517r12598,l8344,12230,,25493,,19811,11176,2007c11786,1003,12395,,14211,xe" fillcolor="black" stroked="f" strokeweight="0">
                    <v:stroke miterlimit="83231f" joinstyle="miter"/>
                    <v:formulas/>
                    <v:path arrowok="t" o:connecttype="segments" textboxrect="0,0,33223,72212"/>
                  </v:shape>
                  <v:shape id="Shape 11684" o:spid="_x0000_s4617" style="position:absolute;left:127235;top:3124;width:30397;height:71209;visibility:visible;mso-wrap-style:square;v-text-anchor:top" coordsize="30397,712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" adj="0,,0" path="m,l3892,c17951,,27870,6566,27870,15380v,8598,-9715,16180,-22161,19316c11068,36818,15018,40361,15018,46431v,1016,,1613,-407,4648c14205,54420,13608,58877,13608,62205v,3353,394,6185,4140,6185c20682,68390,25038,66256,27261,59284r1511,-1321c30093,57963,30397,58979,30397,59385v,1918,-4152,11824,-12954,11824c9963,71209,3283,67882,3283,60084v,-1816,1016,-5868,1829,-8789c5620,49162,6318,46330,6318,44920v,-2076,-708,-4328,-2554,-6060l,37679,,31559,10979,28524v4648,-3340,6972,-10414,6972,-14859c17951,5461,10166,3340,1873,3340l,3340,,xe" fillcolor="black" stroked="f" strokeweight="0">
                    <v:stroke miterlimit="83231f" joinstyle="miter"/>
                    <v:formulas/>
                    <v:path arrowok="t" o:connecttype="segments" textboxrect="0,0,30397,71209"/>
                  </v:shape>
                  <v:shape id="Shape 11685" o:spid="_x0000_s4618" style="position:absolute;left:383355;top:37357;width:36773;height:51880;visibility:visible;mso-wrap-style:square;v-text-anchor:top" coordsize="36773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" adj="0,,0" path="m14821,l36773,r,3023l30391,3023v-3264,,-3264,165,-3873,2591l15888,48616v914,216,1054,216,2502,216l29629,48832r7144,-1536l36773,50687r-5772,1193l2438,51880v-1524,,-2209,,-2438,-1054l698,49060v293,-228,445,-228,2121,-228c8509,48832,8661,48298,9347,45568l19304,5995v305,-1207,305,-1677,305,-2426c18009,3023,16104,3023,14745,3023v-1372,,-2502,,-2502,-1130c12243,,13297,,14821,xe" fillcolor="black" stroked="f" strokeweight="0">
                    <v:stroke miterlimit="83231f" joinstyle="miter"/>
                    <v:formulas/>
                    <v:path arrowok="t" o:connecttype="segments" textboxrect="0,0,36773,51880"/>
                  </v:shape>
                  <v:shape id="Shape 11686" o:spid="_x0000_s4619" style="position:absolute;left:164267;top:37357;width:84315;height:51880;visibility:visible;mso-wrap-style:square;v-text-anchor:top" coordsize="84315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" adj="0,,0" path="m14808,l26213,v1968,,2426,,2806,2045l37452,44895,67539,1803c68745,64,68974,,71183,l81966,v1371,,2349,,2349,1131c84315,3023,83261,3023,81890,3023v-6071,,-6223,622,-6833,3124l65024,46330r-292,1359c64732,48540,65253,48540,66624,48692r2883,140c71260,48832,71933,48832,72161,49899r-444,1447l70421,51880v-1524,,-3340,-242,-4864,-242l60312,51562v-1663,,-3416,76,-5092,76c53708,51638,52045,51880,50521,51880l49225,50826r686,-1766c50216,48832,50368,48832,52045,48832v5689,,5842,-534,6527,-3264l69202,3111r-76,-88l36157,50279r-2273,1601c32664,51880,32436,51117,32131,49759l23101,3721r-89,l12916,44196r-305,1600c12611,47765,14135,48756,17628,48832r1892,1067c19520,50279,19456,51880,17856,51880v-1295,,-2883,-242,-4254,-242l9423,51562v-1828,,-6312,318,-8128,318l,50826,1600,48832v6147,-216,7519,-2274,8281,-5385l19291,5995v305,-1207,305,-1677,305,-2426c18009,3023,16104,3023,14732,3023v-1359,,-2502,,-2502,-1130c12230,,13297,,14808,xe" fillcolor="black" stroked="f" strokeweight="0">
                    <v:stroke miterlimit="83231f" joinstyle="miter"/>
                    <v:formulas/>
                    <v:path arrowok="t" o:connecttype="segments" textboxrect="0,0,84315,51880"/>
                  </v:shape>
                  <v:shape id="Shape 11687" o:spid="_x0000_s4620" style="position:absolute;left:322344;top:35757;width:49987;height:55080;visibility:visible;mso-wrap-style:square;v-text-anchor:top" coordsize="49987,55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" adj="0,,0" path="m30467,v4636,,9805,1282,12916,5321c44666,3949,46342,2121,47257,1067l48844,r1143,1067l49759,2197,46038,17081v-381,1385,-458,1753,-1588,1753l43078,17767v,-229,153,-1816,153,-3111c43231,5613,36995,2806,30315,2806v-8509,,-15494,6084,-15494,11938c14821,18466,17628,21044,21730,22034v1968,445,5702,1220,8128,1740c35408,25057,37224,25451,40411,28702v762,851,2820,3581,2820,7759c43231,45428,33655,55080,21730,55080v-3874,,-11240,-775,-15266,-5258l2731,54013,1143,55080,,54013,3950,37744v381,-1435,838,-1524,1600,-1524l6922,37363r-153,623c6388,39725,6388,41326,6388,41389v,9894,11544,10630,15570,10630c30925,52019,37910,45123,37910,38811v,-4331,-3188,-6985,-6681,-7823c30696,30912,24841,29553,23178,29172,17704,28029,15354,27495,12535,24612,11240,23330,9500,20815,9500,17170,9500,8509,19228,,30467,xe" fillcolor="black" stroked="f" strokeweight="0">
                    <v:stroke miterlimit="83231f" joinstyle="miter"/>
                    <v:formulas/>
                    <v:path arrowok="t" o:connecttype="segments" textboxrect="0,0,49987,55080"/>
                  </v:shape>
                  <v:shape id="Shape 11688" o:spid="_x0000_s4621" style="position:absolute;left:260876;top:35757;width:49987;height:55080;visibility:visible;mso-wrap-style:square;v-text-anchor:top" coordsize="49987,55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" adj="0,,0" path="m30467,v4636,,9805,1282,12916,5321c44666,3949,46342,2121,47257,1067l48844,r1143,1067l49759,2197,46038,17081v-381,1385,-458,1753,-1601,1753l43078,17767v,-229,153,-1816,153,-3111c43231,5613,36995,2806,30315,2806v-8509,,-15494,6084,-15494,11938c14821,18466,17628,21044,21730,22034v1968,445,5689,1220,8128,1740c35408,25057,37224,25451,40411,28702v762,851,2820,3581,2820,7759c43231,45428,33655,55080,21730,55080v-3874,,-11240,-775,-15266,-5258l2743,54013,1143,55080,,54013,3950,37744v381,-1435,838,-1524,1600,-1524l6922,37363r-166,623c6388,39725,6388,41326,6388,41389v,9894,11544,10630,15570,10630c30925,52019,37910,45123,37910,38811v,-4331,-3188,-6985,-6681,-7823c30696,30912,24841,29553,23165,29172,17704,28029,15354,27495,12535,24612,11252,23330,9500,20815,9500,17170,9500,8509,19215,,30467,xe" fillcolor="black" stroked="f" strokeweight="0">
                    <v:stroke miterlimit="83231f" joinstyle="miter"/>
                    <v:formulas/>
                    <v:path arrowok="t" o:connecttype="segments" textboxrect="0,0,49987,55080"/>
                  </v:shape>
                  <v:shape id="Shape 11689" o:spid="_x0000_s4622" style="position:absolute;left:420127;top:37357;width:28416;height:50687;visibility:visible;mso-wrap-style:square;v-text-anchor:top" coordsize="28416,506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" adj="0,,0" path="m,l7144,c19602,,28416,8115,28416,20193v,12535,-9572,24091,-21602,29086l,50687,,47296r4583,-985c7915,44774,10630,42685,12605,40475v7302,-8052,8280,-20206,8280,-22707c20885,7290,13138,3023,4248,3023l,3023,,xe" fillcolor="black" stroked="f" strokeweight="0">
                    <v:stroke miterlimit="83231f" joinstyle="miter"/>
                    <v:formulas/>
                    <v:path arrowok="t" o:connecttype="segments" textboxrect="0,0,28416,5068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59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596" o:spid="_x0000_s4605" style="width:17.3pt;height:5.5pt;mso-position-horizontal-relative:char;mso-position-vertical-relative:line" coordsize="219723,69786">
                  <v:shape id="Shape 11691" o:spid="_x0000_s4606" style="position:absolute;top:158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" adj="0,,0" path="m22860,r,2556l13076,10759c10852,16244,9715,24410,9715,35135v,21045,4445,31865,13145,31865l22860,69629v-5867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692" o:spid="_x0000_s4607" style="position:absolute;left:55258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" adj="0,,0" path="m5575,v3023,,5652,2629,5652,5753c11227,8687,8598,11214,5461,11214,2527,11214,,8687,,5753,,2629,2527,,5575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693" o:spid="_x0000_s4608" style="position:absolute;left:180378;top:52;width:19666;height:69734;visibility:visible;mso-wrap-style:square;v-text-anchor:top" coordsize="19666,697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" adj="0,,0" path="m19666,r,3026l19012,2780c12636,2780,8090,6920,8090,12787v,2832,908,5410,2941,8014l19666,28074r,11536l15773,36752c9906,41515,7683,45757,7683,52234v,4407,1290,8074,3539,10639l19666,66531r,3124l19418,69734c7988,69734,,62851,,53059,,46163,2210,43039,13144,34733,2515,25424,597,22490,597,15924,597,11320,2645,7326,6072,4483l19666,xe" fillcolor="black" stroked="f" strokeweight="0">
                    <v:stroke miterlimit="83231f" joinstyle="miter"/>
                    <v:formulas/>
                    <v:path arrowok="t" o:connecttype="segments" textboxrect="0,0,19666,69734"/>
                  </v:shape>
                  <v:shape id="Shape 11694" o:spid="_x0000_s4609" style="position:absolute;left:128448;width:39345;height:69786;visibility:visible;mso-wrap-style:square;v-text-anchor:top" coordsize="39345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" adj="0,,0" path="m20129,v9310,,15774,5652,15774,13843c35903,19317,33376,23051,26403,27800v4445,1931,6363,3150,8395,5360c37732,36309,39345,41059,39345,46215v,6782,-2629,12650,-7379,16790c27203,67158,19215,69786,11430,69786,4356,69786,,67564,,64021,,61900,1511,60490,3835,60490v1728,,3442,699,6477,2515c14059,65431,16078,66154,18809,66154v7493,,13259,-6578,13259,-15087c32068,44107,28118,38329,21844,36106,19418,35192,17094,35001,11125,35001r,-1320c18009,31255,20828,29731,23876,26695v2527,-2539,4039,-6172,4039,-9804c27915,10516,23368,6058,16789,6058,10414,6058,5867,9398,1715,16777l203,16370c2426,10313,3937,7671,6985,4953,10617,1715,15075,,20129,xe" fillcolor="black" stroked="f" strokeweight="0">
                    <v:stroke miterlimit="83231f" joinstyle="miter"/>
                    <v:formulas/>
                    <v:path arrowok="t" o:connecttype="segments" textboxrect="0,0,39345,69786"/>
                  </v:shape>
                  <v:shape id="Shape 11695" o:spid="_x0000_s4610" style="position:absolute;left:77838;width:39345;height:69786;visibility:visible;mso-wrap-style:square;v-text-anchor:top" coordsize="39345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" adj="0,,0" path="m20130,v9309,,15786,5652,15786,13843c35916,19317,33376,23051,26391,27800v4457,1931,6375,3150,8407,5360c37732,36309,39345,41059,39345,46215v,6782,-2629,12650,-7392,16790c27203,67158,19215,69786,11430,69786,4343,69786,,67564,,64021,,61900,1511,60490,3848,60490v1715,,3429,699,6464,2515c14059,65431,16078,66154,18809,66154v7493,,13259,-6578,13259,-15087c32068,44107,28118,38329,21844,36106,19418,35192,17094,35001,11125,35001r,-1320c17996,31255,20828,29731,23863,26695v2528,-2539,4052,-6172,4052,-9804c27915,10516,23368,6058,16789,6058,10414,6058,5867,9398,1715,16777l190,16370c2426,10313,3937,7671,6972,4953,10617,1715,15062,,20130,xe" fillcolor="black" stroked="f" strokeweight="0">
                    <v:stroke miterlimit="83231f" joinstyle="miter"/>
                    <v:formulas/>
                    <v:path arrowok="t" o:connecttype="segments" textboxrect="0,0,39345,69786"/>
                  </v:shape>
                  <v:shape id="Shape 11696" o:spid="_x0000_s4611" style="position:absolute;left:22860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" adj="0,,0" path="m406,c13652,,22860,14262,22860,35001v,12230,-3848,23965,-9716,29528c9512,68059,5156,69786,,69786l,67158v8699,,13144,-10821,13144,-31966c13144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697" o:spid="_x0000_s4612" style="position:absolute;left:200044;width:19679;height:69707;visibility:visible;mso-wrap-style:square;v-text-anchor:top" coordsize="19679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" adj="0,,0" path="m159,c10268,,17558,6058,17558,14364v,6870,-3543,11112,-13564,16484c16237,39954,19679,44895,19679,52680v,5219,-1950,9496,-5415,12468l,69707,,66583r857,371c7436,66954,11983,62408,11983,55829v,-5664,-2426,-9309,-9805,-14567l,39663,,28126r1060,894l1975,28410v5766,-3823,8598,-8395,8598,-14148c10573,10763,9487,7906,7541,5923l,3078,,52,159,xe" fillcolor="black" stroked="f" strokeweight="0">
                    <v:stroke miterlimit="83231f" joinstyle="miter"/>
                    <v:formulas/>
                    <v:path arrowok="t" o:connecttype="segments" textboxrect="0,0,19679,6970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320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08" o:spid="_x0000_s4598" style="width:17.2pt;height:5.6pt;mso-position-horizontal-relative:char;mso-position-vertical-relative:line" coordsize="218415,71006">
                  <v:shape id="Shape 11717" o:spid="_x0000_s4599" style="position:absolute;top:1377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" adj="0,,0" path="m22860,r,2556l13076,10759c10852,16244,9715,24410,9715,35135v,21045,4446,31865,13145,31865l22860,69629v-5867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18" o:spid="_x0000_s4600" style="position:absolute;left:55270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" adj="0,,0" path="m5562,v3036,,5665,2629,5665,5753c11227,8687,8598,11214,5461,11214,2527,11214,,8687,,5753,,2629,2527,,5562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719" o:spid="_x0000_s4601" style="position:absolute;left:179057;top:1219;width:39357;height:69786;visibility:visible;mso-wrap-style:square;v-text-anchor:top" coordsize="3935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" adj="0,,0" path="m20130,v9309,,15786,5652,15786,13843c35916,19317,33388,23051,26403,27800v4445,1931,6376,3150,8395,5360c37732,36309,39357,41059,39357,46215v,6782,-2641,12650,-7391,16790c27216,67158,19215,69786,11430,69786,4343,69786,,67564,,64021,,61900,1524,60490,3848,60490v1715,,3442,699,6477,2515c14059,65431,16091,66154,18821,66154v7481,,13246,-6578,13246,-15087c32067,44107,28118,38329,21857,36106,19418,35192,17094,35001,11125,35001r,-1320c18009,31255,20841,29731,23876,26695v2527,-2539,4039,-6172,4039,-9804c27915,10516,23368,6058,16789,6058,10414,6058,5867,9398,1715,16777l203,16370c2426,10313,3950,7671,6985,4953,10630,1715,15075,,20130,xe" fillcolor="black" stroked="f" strokeweight="0">
                    <v:stroke miterlimit="83231f" joinstyle="miter"/>
                    <v:formulas/>
                    <v:path arrowok="t" o:connecttype="segments" textboxrect="0,0,39357,69786"/>
                  </v:shape>
                  <v:shape id="Shape 11720" o:spid="_x0000_s4602" style="position:absolute;left:84709;top:1219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" adj="0,,0" path="m18212,r813,203l19025,60897v,4851,1613,5854,9614,5956l28639,68377r-27915,l724,66853v4242,-102,5651,-407,7176,-1321c9512,64630,10325,62306,10325,58966r,-45821c10325,9893,9423,8382,7290,8382v-1003,,-2731,406,-4547,1117c2337,9703,1219,10109,,10617l,9208,18212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721" o:spid="_x0000_s4603" style="position:absolute;left:22860;top:1219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" adj="0,,0" path="m406,c13652,,22860,14262,22860,35001v,12230,-3835,23965,-9715,29528c9512,68059,5169,69786,,69786l,67158v8699,,13145,-10821,13145,-31966c13145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722" o:spid="_x0000_s4604" style="position:absolute;left:12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" adj="0,,0" path="m40157,r915,699l37224,9703v-292,724,-699,914,-2324,914l15075,10617r-4242,8598c22771,21336,28524,23673,32982,28118v5054,5054,6985,9715,6985,16992c39967,52807,37833,58572,33185,63119v-5055,5156,-12344,7887,-20841,7887c4763,71006,,68593,,64745,,62218,1422,60998,4356,60998v2121,,4445,1004,7684,3340c15075,66561,16802,67272,18821,67272v7887,,14059,-7582,14059,-17310c32880,39954,27521,33693,15888,29947,11735,28626,7696,27915,4458,27915l3239,27115r114,-521l14376,2629r21133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219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12" o:spid="_x0000_s4589" style="width:17.2pt;height:5.5pt;mso-position-horizontal-relative:char;mso-position-vertical-relative:line" coordsize="218402,69786">
                  <v:shape id="Shape 11724" o:spid="_x0000_s4590" style="position:absolute;top:158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" adj="0,,0" path="m22860,r,2556l13076,10759c10852,16244,9715,24410,9715,35135v,21045,4446,31865,13145,31865l22860,69629v-5867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25" o:spid="_x0000_s4591" style="position:absolute;left:55270;top:58268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" adj="0,,0" path="m5562,v3023,,5652,2629,5652,5753c11214,8687,8585,11214,5461,11214,2527,11214,,8687,,5753,,2629,2527,,5562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26" o:spid="_x0000_s4592" style="position:absolute;left:75921;top:160;width:22854;height:69623;visibility:visible;mso-wrap-style:square;v-text-anchor:top" coordsize="22854,69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" adj="0,,0" path="m22854,r,2560l13070,10757c10843,16242,9703,24408,9703,35133v,10522,1114,18488,3316,23824l22854,66992r,2631l8090,62743c3328,57091,,45255,,34219,,22382,3835,10749,9703,5098l22854,xe" fillcolor="black" stroked="f" strokeweight="0">
                    <v:stroke miterlimit="83231f" joinstyle="miter"/>
                    <v:formulas/>
                    <v:path arrowok="t" o:connecttype="segments" textboxrect="0,0,22854,69623"/>
                  </v:shape>
                  <v:shape id="Shape 11727" o:spid="_x0000_s4593" style="position:absolute;left:22860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" adj="0,,0" path="m406,c13652,,22860,14262,22860,35001v,12230,-3848,23965,-9715,29528c9512,68059,5169,69786,,69786l,67158v8699,,13145,-10821,13145,-31966c13145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728" o:spid="_x0000_s4594" style="position:absolute;left:129768;top:52;width:19666;height:69734;visibility:visible;mso-wrap-style:square;v-text-anchor:top" coordsize="19666,697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" adj="0,,0" path="m19666,r,3027l19012,2780c12637,2780,8077,6920,8077,12787v,2832,915,5410,2955,8014l19666,28065r,11546l15773,36752c9906,41515,7684,45757,7684,52234v,4407,1289,8074,3538,10639l19666,66531r,3124l19419,69734c7989,69734,,62851,,53059,,46163,2223,43039,13145,34733,2515,25424,597,22490,597,15924,597,11320,2648,7326,6077,4483l19666,xe" fillcolor="black" stroked="f" strokeweight="0">
                    <v:stroke miterlimit="83231f" joinstyle="miter"/>
                    <v:formulas/>
                    <v:path arrowok="t" o:connecttype="segments" textboxrect="0,0,19666,69734"/>
                  </v:shape>
                  <v:shape id="Shape 11729" o:spid="_x0000_s4595" style="position:absolute;left:98774;width:22866;height:69786;visibility:visible;mso-wrap-style:square;v-text-anchor:top" coordsize="22866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" adj="0,,0" path="m413,c13659,,22866,14262,22866,35001v,12230,-3848,23965,-9715,29528c9506,68059,5162,69786,7,69786r-7,-3l,67152r7,6c8706,67158,13151,56337,13151,35192,13151,14046,8604,2629,108,2629l,2720,,160,413,xe" fillcolor="black" stroked="f" strokeweight="0">
                    <v:stroke miterlimit="83231f" joinstyle="miter"/>
                    <v:formulas/>
                    <v:path arrowok="t" o:connecttype="segments" textboxrect="0,0,22866,69786"/>
                  </v:shape>
                  <v:shape id="Shape 11730" o:spid="_x0000_s4596" style="position:absolute;left:179057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" adj="0,,0" path="m20129,v9310,,15787,5652,15787,13843c35916,19317,33388,23051,26403,27800v4446,1931,6376,3150,8395,5360c37732,36309,39344,41059,39344,46215v,6782,-2628,12650,-7378,16790c27216,67158,19215,69786,11430,69786,4344,69786,,67564,,64021,,61900,1524,60490,3848,60490v1714,,3429,699,6477,2515c14059,65431,16078,66154,18821,66154v7481,,13246,-6578,13246,-15087c32067,44107,28118,38329,21844,36106,19418,35192,17094,35001,11125,35001r,-1320c18009,31255,20841,29731,23876,26695v2527,-2539,4039,-6172,4039,-9804c27915,10516,23368,6058,16789,6058,10414,6058,5867,9398,1715,16777l203,16370c2426,10313,3950,7671,6972,4953,10630,1715,15075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31" o:spid="_x0000_s4597" style="position:absolute;left:149435;width:19679;height:69707;visibility:visible;mso-wrap-style:square;v-text-anchor:top" coordsize="19679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" adj="0,,0" path="m159,c10268,,17545,6058,17545,14364v,6870,-3531,11112,-13538,16484c16237,39954,19679,44895,19679,52680v,5219,-1947,9496,-5410,12468l,69707,,66583r857,371c7436,66954,11982,62408,11982,55829v,-5664,-2413,-9309,-9804,-14567l,39663,,28117r1073,903l1975,28410v5766,-3823,8598,-8395,8598,-14148c10573,10763,9487,7906,7541,5923l,3079,,52,159,xe" fillcolor="black" stroked="f" strokeweight="0">
                    <v:stroke miterlimit="83231f" joinstyle="miter"/>
                    <v:formulas/>
                    <v:path arrowok="t" o:connecttype="segments" textboxrect="0,0,19679,6970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250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16" o:spid="_x0000_s4577" style="width:17.5pt;height:5.55pt;mso-position-horizontal-relative:char;mso-position-vertical-relative:line" coordsize="222047,70599">
                  <v:shape id="Shape 11733" o:spid="_x0000_s4578" style="position:absolute;top:968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" adj="0,,0" path="m22866,r,2554l13076,10762c10852,16247,9716,24413,9716,35138v,21044,4444,31865,13144,31865l22866,66997r,2632l22860,69631v-5867,,-11024,-2413,-14770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34" o:spid="_x0000_s4579" style="position:absolute;left:55270;top:59081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" adj="0,,0" path="m5550,v3036,,5664,2629,5664,5753c11214,8687,8586,11214,5449,11214,2527,11214,,8687,,5753,,2629,2527,,5550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35" o:spid="_x0000_s4580" style="position:absolute;left:76924;top:5392;width:22104;height:64963;visibility:visible;mso-wrap-style:square;v-text-anchor:top" coordsize="22104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" adj="0,,0" path="m22104,r,5832l21976,5895c16818,10867,13303,17417,11938,25050v3188,-1925,5312,-3061,7196,-3717l22104,20905r,4793l21044,25151v-3531,,-6681,902,-8814,2528c10211,29202,9411,32034,9411,37191v,7836,1365,14132,3843,18469l22104,61309r,3654l7074,58324c2730,53269,,44366,,35578,,22014,5969,10483,16904,2685l22104,xe" fillcolor="black" stroked="f" strokeweight="0">
                    <v:stroke miterlimit="83231f" joinstyle="miter"/>
                    <v:formulas/>
                    <v:path arrowok="t" o:connecttype="segments" textboxrect="0,0,22104,64963"/>
                  </v:shape>
                  <v:shape id="Shape 11736" o:spid="_x0000_s4581" style="position:absolute;left:22866;top:813;width:22854;height:69784;visibility:visible;mso-wrap-style:square;v-text-anchor:top" coordsize="22854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" adj="0,,0" path="m400,c13646,,22854,14262,22854,35001v,12230,-3836,23965,-9703,29528l,69784,,67152,9835,59104v2201,-5348,3316,-13340,3316,-23912c13151,14046,8591,2629,95,2629l,2709,,155,400,xe" fillcolor="black" stroked="f" strokeweight="0">
                    <v:stroke miterlimit="83231f" joinstyle="miter"/>
                    <v:formulas/>
                    <v:path arrowok="t" o:connecttype="segments" textboxrect="0,0,22854,69784"/>
                  </v:shape>
                  <v:shape id="Shape 11737" o:spid="_x0000_s4582" style="position:absolute;left:99028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" adj="0,,0" path="m2787,c14421,,21799,8179,21799,21133v,13957,-8699,23571,-21247,23571l,44460,,40806r1670,1066c8744,41872,12693,35700,12693,24574v,-6324,-1267,-11306,-3619,-14706l,5195,,402,2787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1738" o:spid="_x0000_s4583" style="position:absolute;left:126530;top:970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" adj="0,,0" path="m22860,r,2546l13074,10759c10852,16244,9715,24410,9715,35135v,21045,4433,31865,13145,31865l22860,69629v-5868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39" o:spid="_x0000_s4584" style="position:absolute;left:99028;width:19767;height:11225;visibility:visible;mso-wrap-style:square;v-text-anchor:top" coordsize="19767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" adj="0,,0" path="m19577,r190,1600l,11225,,5392,5631,2486c9461,1238,13811,508,19577,xe" fillcolor="black" stroked="f" strokeweight="0">
                    <v:stroke miterlimit="83231f" joinstyle="miter"/>
                    <v:formulas/>
                    <v:path arrowok="t" o:connecttype="segments" textboxrect="0,0,19767,11225"/>
                  </v:shape>
                  <v:shape id="Shape 11740" o:spid="_x0000_s4585" style="position:absolute;left:178143;top:5383;width:22111;height:64975;visibility:visible;mso-wrap-style:square;v-text-anchor:top" coordsize="22111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" adj="0,,0" path="m22111,r,5839l21977,5904c16818,10876,13303,17426,11938,25059v3187,-1924,5312,-3061,7194,-3717l22111,20912r,4797l21044,25160v-3544,,-6681,902,-8801,2528c10223,29212,9411,32044,9411,37200v,7836,1365,14132,3843,18469l22111,61322r,3653l7086,58333c2730,53278,,44376,,35587,,22023,5969,10492,16891,2694l22111,xe" fillcolor="black" stroked="f" strokeweight="0">
                    <v:stroke miterlimit="83231f" joinstyle="miter"/>
                    <v:formulas/>
                    <v:path arrowok="t" o:connecttype="segments" textboxrect="0,0,22111,64975"/>
                  </v:shape>
                  <v:shape id="Shape 11741" o:spid="_x0000_s4586" style="position:absolute;left:149390;top:813;width:22847;height:69786;visibility:visible;mso-wrap-style:square;v-text-anchor:top" coordsize="2284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" adj="0,,0" path="m407,c13653,,22847,14262,22847,35001v,12230,-3835,23965,-9702,29528c9512,68059,5156,69786,,69786l,67158v8687,,13145,-10821,13145,-31966c13145,14046,8585,2629,89,2629l,2703,,158,407,xe" fillcolor="black" stroked="f" strokeweight="0">
                    <v:stroke miterlimit="83231f" joinstyle="miter"/>
                    <v:formulas/>
                    <v:path arrowok="t" o:connecttype="segments" textboxrect="0,0,22847,69786"/>
                  </v:shape>
                  <v:shape id="Shape 11742" o:spid="_x0000_s4587" style="position:absolute;left:200254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" adj="0,,0" path="m2768,c14402,,21793,8179,21793,21133v,13957,-8699,23571,-21247,23571l,44462,,40810r1663,1062c8750,41872,12700,35700,12700,24574v,-6324,-1267,-11306,-3621,-14706l,5197,,400,2768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1743" o:spid="_x0000_s4588" style="position:absolute;left:200254;width:19774;height:11222;visibility:visible;mso-wrap-style:square;v-text-anchor:top" coordsize="19774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" adj="0,,0" path="m19571,r203,1600l,11222,,5383,5613,2486c9446,1238,13798,508,19571,xe" fillcolor="black" stroked="f" strokeweight="0">
                    <v:stroke miterlimit="83231f" joinstyle="miter"/>
                    <v:formulas/>
                    <v:path arrowok="t" o:connecttype="segments" textboxrect="0,0,19774,112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52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20" o:spid="_x0000_s4568" style="width:17.5pt;height:5.55pt;mso-position-horizontal-relative:char;mso-position-vertical-relative:line" coordsize="222047,70599">
                  <v:shape id="Shape 11745" o:spid="_x0000_s4569" style="position:absolute;top:968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" adj="0,,0" path="m22866,r,2554l13076,10762c10852,16247,9716,24413,9716,35138v,21044,4444,31865,13144,31865l22866,66997r,2632l22860,69631v-5867,,-11024,-2413,-14770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46" o:spid="_x0000_s4570" style="position:absolute;left:55270;top:59081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" adj="0,,0" path="m5550,v3036,,5664,2629,5664,5753c11214,8687,8586,11214,5449,11214,2527,11214,,8687,,5753,,2629,2527,,5550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47" o:spid="_x0000_s4571" style="position:absolute;left:178143;top:5383;width:22111;height:64975;visibility:visible;mso-wrap-style:square;v-text-anchor:top" coordsize="22111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" adj="0,,0" path="m22111,r,5842l21982,5904c16824,10876,13310,17426,11938,25059v3188,-1924,5312,-3061,7195,-3717l22111,20912r,4797l21044,25160v-3544,,-6681,902,-8801,2528c10223,29212,9411,32044,9411,37200v,7836,1365,14132,3843,18469l22111,61322r,3653l7086,58333c2730,53278,,44376,,35587,,22023,5969,10492,16891,2694l22111,xe" fillcolor="black" stroked="f" strokeweight="0">
                    <v:stroke miterlimit="83231f" joinstyle="miter"/>
                    <v:formulas/>
                    <v:path arrowok="t" o:connecttype="segments" textboxrect="0,0,22111,64975"/>
                  </v:shape>
                  <v:shape id="Shape 11748" o:spid="_x0000_s4572" style="position:absolute;left:127140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" adj="0,,0" path="m21133,c31648,,39840,7785,39840,17894v,7887,-3937,15583,-12941,24994l9906,60680r24168,c38634,60680,39942,59779,43688,54013r1321,508l39446,68377,,68377,,67158,17996,48044c26505,39040,31153,29629,31153,21742,31153,13246,25388,7480,16891,7480,9906,7480,6261,10719,2223,20625l102,20117c1804,12954,3328,9703,6566,6261,10300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749" o:spid="_x0000_s4573" style="position:absolute;left:84722;top:813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" adj="0,,0" path="m18199,r813,203l19012,60897v,4851,1613,5854,9614,5956l28626,68377r-27915,l711,66853v4242,-102,5652,-407,7176,-1321c9500,64630,10300,62306,10300,58966r,-45821c10300,9893,9398,8382,7277,8382v-1016,,-2730,406,-4547,1117c2311,9703,1207,10109,,10617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750" o:spid="_x0000_s4574" style="position:absolute;left:22866;top:813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" adj="0,,0" path="m400,c13646,,22866,14262,22866,35001v,12230,-3848,23965,-9715,29528l,69784,,67152,9835,59104v2201,-5348,3316,-13340,3316,-23912c13151,14046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51" o:spid="_x0000_s4575" style="position:absolute;left:200254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" adj="0,,0" path="m2768,c14402,,21793,8179,21793,21133v,13957,-8699,23571,-21247,23571l,44462,,40810r1663,1062c8750,41872,12700,35700,12700,24574v,-6324,-1267,-11306,-3621,-14706l,5197,,400,2768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1752" o:spid="_x0000_s4576" style="position:absolute;left:200254;width:19774;height:11225;visibility:visible;mso-wrap-style:square;v-text-anchor:top" coordsize="19774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" adj="0,,0" path="m19571,r203,1600l,11225,,5383,5613,2486c9446,1238,13798,508,19571,xe" fillcolor="black" stroked="f" strokeweight="0">
                    <v:stroke miterlimit="83231f" joinstyle="miter"/>
                    <v:formulas/>
                    <v:path arrowok="t" o:connecttype="segments" textboxrect="0,0,19774,1122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272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24" o:spid="_x0000_s4560" style="width:17.35pt;height:5.5pt;mso-position-horizontal-relative:char;mso-position-vertical-relative:line" coordsize="220116,69786">
                  <v:shape id="Shape 11754" o:spid="_x0000_s4561" style="position:absolute;top:153;width:22860;height:69633;visibility:visible;mso-wrap-style:square;v-text-anchor:top" coordsize="22860,696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" adj="0,,0" path="m22860,r,2561l13076,10764c10852,16249,9715,24415,9715,35140v,21044,4433,31864,13145,31864l22860,69633v-5868,,-11024,-2413,-14770,-6883c3340,57098,,45262,,34226,,22389,3835,10756,9715,5105l22860,xe" fillcolor="black" stroked="f" strokeweight="0">
                    <v:stroke miterlimit="83231f" joinstyle="miter"/>
                    <v:formulas/>
                    <v:path arrowok="t" o:connecttype="segments" textboxrect="0,0,22860,69633"/>
                  </v:shape>
                  <v:shape id="Shape 11755" o:spid="_x0000_s4562" style="position:absolute;left:55257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" adj="0,,0" path="m5563,v3035,,5664,2629,5664,5753c11227,8687,8598,11214,5461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756" o:spid="_x0000_s4563" style="position:absolute;left:126517;top:155;width:22866;height:69629;visibility:visible;mso-wrap-style:square;v-text-anchor:top" coordsize="22866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" adj="0,,0" path="m22866,r,2553l13076,10762c10852,16247,9715,24413,9715,35138v,10522,1111,18488,3312,23824l22866,66997r,2632l8103,62748c3340,57097,,45260,,34224,,22387,3848,10754,9715,5103l22866,xe" fillcolor="black" stroked="f" strokeweight="0">
                    <v:stroke miterlimit="83231f" joinstyle="miter"/>
                    <v:formulas/>
                    <v:path arrowok="t" o:connecttype="segments" textboxrect="0,0,22866,69629"/>
                  </v:shape>
                  <v:shape id="Shape 11757" o:spid="_x0000_s4564" style="position:absolute;left:77838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" adj="0,,0" path="m20129,v9297,,15774,5652,15774,13843c35903,19317,33375,23051,26391,27800v4457,1931,6375,3150,8394,5360c37732,36309,39344,41059,39344,46215v,6782,-2641,12650,-7391,16790c27203,67158,19215,69786,11417,69786,4344,69786,,67564,,64021,,61900,1511,60490,3835,60490v1715,,3442,699,6465,2515c14046,65431,16065,66154,18809,66154v7480,,13246,-6578,13246,-15087c32055,44107,28118,38329,21844,36106,19418,35192,17094,35001,11125,35001r,-1320c17996,31255,20828,29731,23863,26695v2528,-2539,4052,-6172,4052,-9804c27915,10516,23368,6058,16776,6058,10414,6058,5867,9398,1715,16777l190,16370c2413,10313,3937,7671,6972,4953,10617,1715,15062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58" o:spid="_x0000_s4565" style="position:absolute;left:22860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" adj="0,,0" path="m394,c13653,,22860,14262,22860,35001v,12230,-3848,23965,-9715,29528c9512,68059,5156,69786,,69786l,67158v8687,,13145,-10821,13145,-31966c13145,14046,8598,2629,102,2629l,2714,,153,394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759" o:spid="_x0000_s4566" style="position:absolute;left:176720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" adj="0,,0" path="m5982,l43396,r,1613l21958,67767r-6578,l35408,7481r-21946,c7900,7481,6083,8801,1727,15685l,14859,5982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760" o:spid="_x0000_s4567" style="position:absolute;left:149384;width:22853;height:69786;visibility:visible;mso-wrap-style:square;v-text-anchor:top" coordsize="22853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" adj="0,,0" path="m400,c13658,,22853,14262,22853,35001v,12230,-3835,23965,-9702,29528c9506,68059,5162,69786,6,69786r-6,-2l,67152r6,6c8693,67158,13151,56337,13151,35192,13151,14046,8591,2629,95,2629l,2708,,155,400,xe" fillcolor="black" stroked="f" strokeweight="0">
                    <v:stroke miterlimit="83231f" joinstyle="miter"/>
                    <v:formulas/>
                    <v:path arrowok="t" o:connecttype="segments" textboxrect="0,0,22853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48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28" o:spid="_x0000_s4553" style="width:17.35pt;height:5.6pt;mso-position-horizontal-relative:char;mso-position-vertical-relative:line" coordsize="220129,71006">
                  <v:shape id="Shape 11762" o:spid="_x0000_s4554" style="position:absolute;top:1374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" adj="0,,0" path="m22866,r,2554l13076,10762c10852,16247,9716,24413,9716,35138v,21044,4444,31865,13144,31865l22866,66997r,2632l22860,69631v-5867,,-11024,-2413,-14770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63" o:spid="_x0000_s4555" style="position:absolute;left:55270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" adj="0,,0" path="m5550,v3036,,5664,2629,5664,5753c11214,8687,8586,11214,5449,11214,2527,11214,,8687,,5753,,2629,2527,,5550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64" o:spid="_x0000_s4556" style="position:absolute;left:176733;top:2629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" adj="0,,0" path="m5969,l43396,r,1613l21958,67767r-6591,l35395,7481r-21933,c7887,7481,6071,8801,1715,15685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765" o:spid="_x0000_s4557" style="position:absolute;left:128448;top:1219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" adj="0,,0" path="m20129,v9310,,15774,5652,15774,13843c35903,19317,33375,23051,26390,27800v4458,1931,6376,3150,8395,5360c37731,36309,39344,41059,39344,46215v,6782,-2628,12650,-7378,16790c27216,67158,19215,69786,11430,69786,4343,69786,,67564,,64021,,61900,1511,60490,3848,60490v1714,,3429,699,6477,2515c14059,65431,16078,66154,18821,66154v7480,,13246,-6578,13246,-15087c32067,44107,28118,38329,21844,36106,19431,35192,17094,35001,11125,35001r,-1320c17996,31255,20841,29731,23863,26695v2527,-2539,4052,-6172,4052,-9804c27915,10516,23368,6058,16789,6058,10426,6058,5867,9398,1714,16777l203,16370c2425,10313,3949,7671,6972,4953,10617,1715,15075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66" o:spid="_x0000_s4558" style="position:absolute;left:22866;top:1219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" adj="0,,0" path="m400,c13646,,22866,14262,22866,35001v,12230,-3848,23965,-9715,29528l,69784,,67152,9835,59104v2201,-5348,3316,-13340,3316,-23912c13151,14046,8604,2629,95,2629l,270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67" o:spid="_x0000_s4559" style="position:absolute;left:76721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" adj="0,,0" path="m40157,r915,699l37236,9703v-317,724,-711,914,-2337,914l15075,10617r-4242,8598c22758,21336,28524,23673,32982,28118v5054,5054,6972,9715,6972,16992c39954,52807,37833,58572,33172,63119v-5042,5156,-12331,7887,-20828,7887c4763,71006,,68593,,64745,,62218,1410,60998,4356,60998v2121,,4445,1004,7684,3340c15075,66561,16789,67272,18809,67272v7899,,14071,-7582,14071,-17310c32880,39954,27521,33693,15887,29947,11735,28626,7683,27915,4457,27915l3238,27115r102,-521l14363,2629r21146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228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32" o:spid="_x0000_s4544" style="width:17.55pt;height:5.55pt;mso-position-horizontal-relative:char;mso-position-vertical-relative:line" coordsize="222758,70599">
                  <v:shape id="Shape 11769" o:spid="_x0000_s4545" style="position:absolute;top:968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" adj="0,,0" path="m22866,r,2564l13078,10762c10852,16247,9716,24413,9716,35138v,21044,4444,31865,13144,31865l22866,66997r,2632l22860,69631v-5867,,-11024,-2413,-14757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70" o:spid="_x0000_s4546" style="position:absolute;left:55270;top:59081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" adj="0,,0" path="m5563,v3023,,5651,2629,5651,5753c11214,8687,8586,11214,5449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71" o:spid="_x0000_s4547" style="position:absolute;left:76937;top:5389;width:22098;height:64963;visibility:visible;mso-wrap-style:square;v-text-anchor:top" coordsize="22098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" adj="0,,0" path="m22098,r,5832l21963,5898c16805,10870,13291,17420,11925,25053v3188,-1925,5312,-3061,7196,-3717l22098,20907r,4796l21031,25154v-3531,,-6680,902,-8801,2528c10211,29206,9398,32038,9398,37194v,7836,1365,14132,3843,18469l22098,61316r,3647l7074,58327c2718,53272,,44369,,35581,,22017,5956,10486,16891,2688l22098,xe" fillcolor="black" stroked="f" strokeweight="0">
                    <v:stroke miterlimit="83231f" joinstyle="miter"/>
                    <v:formulas/>
                    <v:path arrowok="t" o:connecttype="segments" textboxrect="0,0,22098,64963"/>
                  </v:shape>
                  <v:shape id="Shape 11772" o:spid="_x0000_s4548" style="position:absolute;left:22866;top:813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" adj="0,,0" path="m400,c13659,,22866,14262,22866,35001v,12230,-3848,23965,-9715,29528l,69784,,67152,9835,59104v2201,-5348,3316,-13340,3316,-23912c13151,14046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73" o:spid="_x0000_s4549" style="position:absolute;left:99035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" adj="0,,0" path="m2781,c14415,,21806,8179,21806,21133v,13957,-8712,23571,-21247,23571l,44457,,40810r1663,1062c8737,41872,12700,35700,12700,24574v,-6324,-1267,-11306,-3621,-14706l,5197,,401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1774" o:spid="_x0000_s4550" style="position:absolute;left:177736;top:813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" adj="0,,0" path="m21146,c31661,,39865,7785,39865,17894v,7887,-3949,15583,-12953,24994l9919,60680r24180,c38646,60680,39967,59779,43701,54013r1321,508l39459,68377,,68377,,67158,18009,48044c26505,39040,31166,29629,31166,21742,31166,13246,25400,7480,16904,7480,9919,7480,6274,10719,2235,20625l114,20117c1829,12954,3353,9703,6591,6261,10325,2222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775" o:spid="_x0000_s4551" style="position:absolute;left:135318;top:813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" adj="0,,0" path="m18224,r801,203l19025,60897v,4851,1613,5854,9614,5956l28639,68377r-27915,l724,66853v4242,-102,5652,-407,7176,-1321c9512,64630,10325,62306,10325,58966r,-45821c10325,9893,9411,8382,7290,8382v-1016,,-2718,406,-4547,1117c2337,9703,1219,10109,,10617l,9208,18224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776" o:spid="_x0000_s4552" style="position:absolute;left:99035;width:19761;height:11221;visibility:visible;mso-wrap-style:square;v-text-anchor:top" coordsize="19761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" adj="0,,0" path="m19571,r190,1600l,11221,,5389,5624,2486c9455,1238,13805,508,19571,xe" fillcolor="black" stroked="f" strokeweight="0">
                    <v:stroke miterlimit="83231f" joinstyle="miter"/>
                    <v:formulas/>
                    <v:path arrowok="t" o:connecttype="segments" textboxrect="0,0,19761,1122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30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36" o:spid="_x0000_s4536" style="width:16.9pt;height:5.6pt;mso-position-horizontal-relative:char;mso-position-vertical-relative:line" coordsize="214566,71006">
                  <v:shape id="Shape 11778" o:spid="_x0000_s4537" style="position:absolute;top:1374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" adj="0,,0" path="m22866,r,2564l13078,10762c10852,16247,9716,24413,9716,35138v,21044,4444,31865,13144,31865l22866,66997r,2632l22860,69631v-5867,,-11024,-2413,-14757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79" o:spid="_x0000_s4538" style="position:absolute;left:55270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" adj="0,,0" path="m5563,v3023,,5651,2629,5651,5753c11214,8687,8586,11214,5449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80" o:spid="_x0000_s4539" style="position:absolute;left:126530;top:1377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" adj="0,,0" path="m22860,r,2546l13074,10759c10852,16244,9715,24410,9715,35135v,21045,4445,31865,13145,31865l22860,69629v-5868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81" o:spid="_x0000_s4540" style="position:absolute;left:22866;top:1219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" adj="0,,0" path="m400,c13659,,22866,14262,22866,35001v,12230,-3848,23965,-9715,29528l,69784,,67152,9835,59104v2201,-5348,3316,-13340,3316,-23912c13151,14046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82" o:spid="_x0000_s4541" style="position:absolute;left:76721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" adj="0,,0" path="m40157,r915,699l37236,9703v-317,724,-711,914,-2337,914l15075,10617r-4242,8598c22771,21336,28524,23673,32982,28118v5054,5054,6972,9715,6972,16992c39954,52807,37833,58572,33185,63119v-5055,5156,-12332,7887,-20841,7887c4763,71006,,68593,,64745,,62218,1422,60998,4356,60998v2121,,4445,1004,7684,3340c15075,66561,16789,67272,18809,67272v7899,,14071,-7582,14071,-17310c32880,39954,27521,33693,15887,29947,11747,28626,7683,27915,4457,27915l3238,27115r115,-521l14376,2629r21133,c37643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783" o:spid="_x0000_s4542" style="position:absolute;left:185941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" adj="0,,0" path="m18199,r826,203l19025,60897v,4851,1613,5854,9601,5956l28626,68377r-27927,l699,66853v4254,-102,5677,-407,7188,-1321c9513,64630,10313,62306,10313,58966r,-45821c10313,9893,9411,8382,7277,8382v-1003,,-2730,406,-4559,1117c2324,9703,1207,10109,,10617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784" o:spid="_x0000_s4543" style="position:absolute;left:149390;top:1219;width:22847;height:69786;visibility:visible;mso-wrap-style:square;v-text-anchor:top" coordsize="2284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" adj="0,,0" path="m407,c13653,,22847,14262,22847,35001v,12230,-3823,23965,-9702,29528c9512,68059,5156,69786,,69786l,67158v8699,,13145,-10821,13145,-31966c13145,14046,8585,2629,89,2629l,2703,,158,407,xe" fillcolor="black" stroked="f" strokeweight="0">
                    <v:stroke miterlimit="83231f" joinstyle="miter"/>
                    <v:formulas/>
                    <v:path arrowok="t" o:connecttype="segments" textboxrect="0,0,22847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52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40" o:spid="_x0000_s4528" style="width:17.2pt;height:5.6pt;mso-position-horizontal-relative:char;mso-position-vertical-relative:line" coordsize="218401,71006">
                  <v:shape id="Shape 11786" o:spid="_x0000_s4529" style="position:absolute;top:1377;width:22859;height:69628;visibility:visible;mso-wrap-style:square;v-text-anchor:top" coordsize="22859,696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" adj="0,,0" path="m22859,r,2557l13076,10759c10852,16244,9715,24410,9715,35135v,10523,1111,18488,3310,23824l22859,66999r,2629l8089,62745c3340,57094,,45257,,34221,,22385,3848,10752,9715,5100l22859,xe" fillcolor="black" stroked="f" strokeweight="0">
                    <v:stroke miterlimit="83231f" joinstyle="miter"/>
                    <v:formulas/>
                    <v:path arrowok="t" o:connecttype="segments" textboxrect="0,0,22859,69628"/>
                  </v:shape>
                  <v:shape id="Shape 11787" o:spid="_x0000_s4530" style="position:absolute;left:55270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" adj="0,,0" path="m5549,v3036,,5665,2629,5665,5753c11214,8687,8585,11214,5448,11214,2527,11214,,8687,,5753,,2629,2527,,5549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88" o:spid="_x0000_s4531" style="position:absolute;left:125310;top:23292;width:16187;height:29413;visibility:visible;mso-wrap-style:square;v-text-anchor:top" coordsize="16187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" adj="0,,0" path="m16187,r,5588l4052,22937r12135,l16187,29413,,29413,,22937,16187,xe" fillcolor="black" stroked="f" strokeweight="0">
                    <v:stroke miterlimit="83231f" joinstyle="miter"/>
                    <v:formulas/>
                    <v:path arrowok="t" o:connecttype="segments" textboxrect="0,0,16187,29413"/>
                  </v:shape>
                  <v:shape id="Shape 11789" o:spid="_x0000_s4532" style="position:absolute;left:22859;top:1219;width:22861;height:69786;visibility:visible;mso-wrap-style:square;v-text-anchor:top" coordsize="22861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" adj="0,,0" path="m407,c13653,,22861,14262,22861,35001v,12230,-3848,23965,-9716,29528c9513,68059,5157,69786,1,69786r-1,l,67157r1,1c8687,67158,13145,56337,13145,35192,13145,14046,8599,2629,102,2629l,2715,,158,407,xe" fillcolor="black" stroked="f" strokeweight="0">
                    <v:stroke miterlimit="83231f" joinstyle="miter"/>
                    <v:formulas/>
                    <v:path arrowok="t" o:connecttype="segments" textboxrect="0,0,22861,69786"/>
                  </v:shape>
                  <v:shape id="Shape 11790" o:spid="_x0000_s4533" style="position:absolute;left:76720;width:41060;height:71006;visibility:visible;mso-wrap-style:square;v-text-anchor:top" coordsize="41060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" adj="0,,0" path="m40157,r903,699l37236,9703v-317,724,-723,914,-2337,914l15075,10617r-4242,8598c22758,21336,28525,23673,32982,28118v5054,5054,6972,9715,6972,16992c39954,52807,37821,58572,33172,63119v-5054,5156,-12331,7887,-20827,7887c4750,71006,,68593,,64745,,62218,1410,60998,4356,60998v2121,,4445,1004,7684,3340c15075,66561,16790,67272,18809,67272v7899,,14071,-7582,14071,-17310c32880,39954,27508,33693,15875,29947,11735,28626,7684,27915,4458,27915l3239,27115r101,-521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60,71006"/>
                  </v:shape>
                  <v:shape id="Shape 11791" o:spid="_x0000_s4534" style="position:absolute;left:179057;top:1219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" adj="0,,0" path="m20129,v9310,,15786,5652,15786,13843c35915,19317,33388,23051,26403,27800v4445,1931,6376,3150,8395,5360c37719,36309,39344,41059,39344,46215v,6782,-2628,12650,-7391,16790c27203,67158,19215,69786,11430,69786,4343,69786,,67564,,64021,,61900,1511,60490,3835,60490v1727,,3442,699,6477,2515c14059,65431,16078,66154,18808,66154v7493,,13259,-6578,13259,-15087c32067,44107,28104,38329,21844,36106,19418,35192,17094,35001,11125,35001r,-1320c18008,31255,20827,29731,23863,26695v2540,-2539,4052,-6172,4052,-9804c27915,10516,23355,6058,16789,6058,10413,6058,5867,9398,1714,16777l190,16370c2425,10313,3937,7671,6972,4953,10630,1715,15062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92" o:spid="_x0000_s4535" style="position:absolute;left:141497;top:1219;width:30334;height:68377;visibility:visible;mso-wrap-style:square;v-text-anchor:top" coordsize="30334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" adj="0,,0" path="m15577,r4457,l20034,45009r10300,l30334,51486r-10300,l20034,68377r-7798,l12236,51486,,51486,,45009r12135,l12135,10313,,27661,,22072,15577,xe" fillcolor="black" stroked="f" strokeweight="0">
                    <v:stroke miterlimit="83231f" joinstyle="miter"/>
                    <v:formulas/>
                    <v:path arrowok="t" o:connecttype="segments" textboxrect="0,0,30334,68377"/>
                  </v:shape>
                  <w10:wrap type="none"/>
                  <w10:anchorlock/>
                </v:group>
              </w:pict>
            </w:r>
          </w:p>
        </w:tc>
      </w:tr>
      <w:tr w:rsidR="00086B16" w:rsidTr="008C0C2B">
        <w:trPr>
          <w:trHeight w:val="330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4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44" o:spid="_x0000_s4708" style="width:36.1pt;height:7.15pt;mso-position-horizontal-relative:char;mso-position-vertical-relative:line" coordsize="458589,90849">
                  <v:shape id="Shape 11796" o:spid="_x0000_s4709" style="position:absolute;top:19824;width:40005;height:52389;visibility:visible;mso-wrap-style:square;v-text-anchor:top" coordsize="40005,52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" adj="0,,0" path="m40005,r,5682l27407,25706r12598,l40005,29021r-14719,l18402,40159v-1917,2933,-2717,4241,-2717,5753c15685,48147,17805,48973,19926,49074v508,,1816,89,1816,1410c21742,52389,20231,52389,19723,52389v-508,,-2832,-292,-9715,-292c2934,52097,2324,52389,1422,52389,203,52389,,51284,,50979,,49264,1206,49163,2222,49074v3645,-317,7786,-1321,12446,-8712l40005,xe" fillcolor="black" stroked="f" strokeweight="0">
                    <v:stroke miterlimit="83231f" joinstyle="miter"/>
                    <v:formulas/>
                    <v:path arrowok="t" o:connecttype="segments" textboxrect="0,0,40005,52389"/>
                  </v:shape>
                  <v:shape id="Shape 11797" o:spid="_x0000_s4710" style="position:absolute;left:81661;top:3137;width:45574;height:69075;visibility:visible;mso-wrap-style:square;v-text-anchor:top" coordsize="45574,690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" adj="0,,0" path="m19621,l45574,r,3340l39256,3340v-4153,,-4255,305,-5169,3734l27622,33071r12434,l45574,31550r,6129l39954,35916r-13144,l20231,62509r-305,1626c19926,65037,20129,65342,22250,65545v1728,216,3544,216,3848,216c27813,65761,29134,65761,29134,67170v,1905,-1410,1905,-2020,1905c26505,69075,23571,68783,14160,68783r-6273,c5867,68885,3543,69075,1613,69075,305,69075,,68072,,67666,,65761,1219,65761,3137,65761v7480,,7683,-826,8598,-4674l25298,6769v292,-1308,394,-1410,394,-1816c25692,3340,22758,3340,19418,3340v-1613,,-2933,,-2933,-1422c16485,,17805,,19621,xe" fillcolor="black" stroked="f" strokeweight="0">
                    <v:stroke miterlimit="83231f" joinstyle="miter"/>
                    <v:formulas/>
                    <v:path arrowok="t" o:connecttype="segments" textboxrect="0,0,45574,69075"/>
                  </v:shape>
                  <v:shape id="Shape 11798" o:spid="_x0000_s4711" style="position:absolute;left:40005;width:33223;height:72212;visibility:visible;mso-wrap-style:square;v-text-anchor:top" coordsize="33223,722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" adj="0,,0" path="m14211,v1728,,1816,699,2121,2934l24333,65443v305,2528,394,3455,5957,3455c31915,68898,33223,68898,33223,70307v,1905,-1613,1905,-2019,1905c30404,72212,28677,71920,19571,71920r-6363,l7442,72212v-1625,,-1727,-1308,-1727,-1409c5715,68898,7036,68898,8547,68898v4750,,6579,-1537,6579,-2947l13005,48844,,48844,,45530r12598,l8344,12243,,25505,,19824,11176,2020c11786,1003,12395,,14211,xe" fillcolor="black" stroked="f" strokeweight="0">
                    <v:stroke miterlimit="83231f" joinstyle="miter"/>
                    <v:formulas/>
                    <v:path arrowok="t" o:connecttype="segments" textboxrect="0,0,33223,72212"/>
                  </v:shape>
                  <v:shape id="Shape 11799" o:spid="_x0000_s4712" style="position:absolute;left:127235;top:3137;width:30397;height:71209;visibility:visible;mso-wrap-style:square;v-text-anchor:top" coordsize="30397,712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" adj="0,,0" path="m,l3893,c17951,,27870,6566,27870,15380v,8598,-9715,16167,-22161,19316c11068,36818,15018,40361,15018,46431v,1004,,1613,-407,4648c14205,54420,13608,58877,13608,62205v,3340,394,6185,4140,6185c20682,68390,25038,66256,27261,59284r1511,-1321c30093,57963,30397,58966,30397,59385v,1905,-4152,11824,-12954,11824c9963,71209,3283,67882,3283,60084v,-1816,1016,-5868,1829,-8801c5620,49162,6318,46330,6318,44920v,-2076,-708,-4328,-2554,-6060l,37679,,31550,10979,28524v4648,-3340,6972,-10414,6972,-14871c17951,5461,10166,3340,1873,3340l,3340,,xe" fillcolor="black" stroked="f" strokeweight="0">
                    <v:stroke miterlimit="83231f" joinstyle="miter"/>
                    <v:formulas/>
                    <v:path arrowok="t" o:connecttype="segments" textboxrect="0,0,30397,71209"/>
                  </v:shape>
                  <v:shape id="Shape 11800" o:spid="_x0000_s4713" style="position:absolute;left:321963;top:37370;width:36735;height:51880;visibility:visible;mso-wrap-style:square;v-text-anchor:top" coordsize="36735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" adj="0,,0" path="m14745,l36735,r,3023l30315,3023v-3188,,-3264,152,-3874,2578l21349,25895r12992,l36735,25240r,3235l36233,28626r-15265,l16574,46330r-305,1359c16269,48540,16713,48540,18237,48692v1372,140,2731,140,2883,140c22720,48832,23635,48832,23635,49974v,1906,-1220,1906,-1753,1906c20282,51880,18390,51638,16713,51638v-1740,,-3492,-76,-5232,-76c9804,51562,8128,51638,6388,51638v-1676,,-3492,242,-5093,242l,50736c,48832,991,48832,2743,48832v5690,,5842,-534,6528,-3264l19228,5995v292,-1207,292,-1613,292,-2426c17932,3023,16040,3023,14668,3023v-1447,,-2438,,-2438,-1143c12230,,13297,,14745,xe" fillcolor="black" stroked="f" strokeweight="0">
                    <v:stroke miterlimit="83231f" joinstyle="miter"/>
                    <v:formulas/>
                    <v:path arrowok="t" o:connecttype="segments" textboxrect="0,0,36735,51880"/>
                  </v:shape>
                  <v:shape id="Shape 11801" o:spid="_x0000_s4714" style="position:absolute;left:164267;top:37370;width:84315;height:51880;visibility:visible;mso-wrap-style:square;v-text-anchor:top" coordsize="84315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" adj="0,,0" path="m14808,l26213,v1968,,2426,,2806,2045l37452,44895,67539,1803c68745,64,68974,,71183,l81966,v1371,,2349,,2349,1131c84315,3023,83261,3023,81890,3023v-6071,,-6223,622,-6833,3124l65024,46330r-292,1359c64732,48540,65253,48540,66624,48692r2883,140c71260,48832,71933,48832,72161,49899r-444,1447l70421,51880v-1524,,-3340,-242,-4864,-242l60312,51562v-1663,,-3416,76,-5092,76c53708,51638,52045,51880,50521,51880l49225,50813r686,-1753c50216,48832,50368,48832,52045,48832v5689,,5842,-534,6527,-3264l69202,3099r-76,-76l36157,50279r-2273,1601c32664,51880,32436,51117,32131,49759l23101,3721r-89,l12916,44196r-305,1600c12611,47765,14135,48756,17628,48832r1892,1067c19520,50279,19456,51880,17856,51880v-1295,,-2883,-242,-4254,-242l9423,51562v-1828,,-6312,318,-8128,318l,50813,1600,48832v6147,-216,7519,-2274,8281,-5385l19291,5995v305,-1207,305,-1689,305,-2426c18009,3023,16104,3023,14732,3023v-1359,,-2502,,-2502,-1143c12230,,13297,,14808,xe" fillcolor="black" stroked="f" strokeweight="0">
                    <v:stroke miterlimit="83231f" joinstyle="miter"/>
                    <v:formulas/>
                    <v:path arrowok="t" o:connecttype="segments" textboxrect="0,0,84315,51880"/>
                  </v:shape>
                  <v:shape id="Shape 11802" o:spid="_x0000_s4715" style="position:absolute;left:260876;top:35770;width:49987;height:55080;visibility:visible;mso-wrap-style:square;v-text-anchor:top" coordsize="49987,55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" adj="0,,0" path="m30467,v4636,,9792,1282,12916,5321c44666,3949,46342,2121,47257,1054l48844,r1143,1054l49759,2197,46038,17081v-381,1372,-458,1753,-1601,1753l43078,17767v,-229,153,-1816,153,-3111c43231,5613,36995,2806,30315,2806v-8509,,-15494,6084,-15494,11926c14821,18453,17628,21044,21730,22022v1968,457,5689,1219,8128,1752c35395,25057,37224,25438,40411,28702v762,851,2820,3581,2820,7759c43231,45428,33655,55080,21730,55080v-3874,,-11252,-775,-15266,-5258l2743,54013,1143,55080,,54013,3950,37744v381,-1448,838,-1524,1600,-1524l6922,37363r-166,623c6388,39725,6388,41326,6388,41389v,9881,11544,10630,15570,10630c30925,52019,37910,45110,37910,38798v,-4318,-3188,-6972,-6681,-7810c30696,30912,24841,29553,23165,29172,17704,28029,15342,27495,12535,24612,11252,23317,9500,20803,9500,17157,9500,8509,19215,,30467,xe" fillcolor="black" stroked="f" strokeweight="0">
                    <v:stroke miterlimit="83231f" joinstyle="miter"/>
                    <v:formulas/>
                    <v:path arrowok="t" o:connecttype="segments" textboxrect="0,0,49987,55080"/>
                  </v:shape>
                  <v:shape id="Shape 11803" o:spid="_x0000_s4716" style="position:absolute;left:393400;top:37370;width:36766;height:51880;visibility:visible;mso-wrap-style:square;v-text-anchor:top" coordsize="36766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" adj="0,,0" path="m14821,l36766,r,3023l30391,3023v-3264,,-3264,152,-3873,2578l15875,48616v914,216,1067,216,2515,216l29629,48832r7137,-1534l36766,50688r-5765,1192l2438,51880v-1524,,-2209,,-2438,-1067l686,49060v305,-228,457,-228,2133,-228c8509,48832,8661,48298,9347,45568l19291,5995v318,-1207,318,-1689,318,-2426c18009,3023,16104,3023,14745,3023v-1372,,-2515,,-2515,-1143c12230,,13297,,14821,xe" fillcolor="black" stroked="f" strokeweight="0">
                    <v:stroke miterlimit="83231f" joinstyle="miter"/>
                    <v:formulas/>
                    <v:path arrowok="t" o:connecttype="segments" textboxrect="0,0,36766,51880"/>
                  </v:shape>
                  <v:shape id="Shape 11804" o:spid="_x0000_s4717" style="position:absolute;left:358697;top:37370;width:23438;height:28475;visibility:visible;mso-wrap-style:square;v-text-anchor:top" coordsize="23438,28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" adj="0,,0" path="m,l5963,c16440,,23438,5309,23438,11989v,4597,-3153,8756,-7722,11766l,28475,,25240,10141,22466v4255,-3263,5245,-9575,5245,-11836c15386,4852,10293,3023,3385,3023l,3023,,xe" fillcolor="black" stroked="f" strokeweight="0">
                    <v:stroke miterlimit="83231f" joinstyle="miter"/>
                    <v:formulas/>
                    <v:path arrowok="t" o:connecttype="segments" textboxrect="0,0,23438,28475"/>
                  </v:shape>
                  <v:shape id="Shape 11805" o:spid="_x0000_s4718" style="position:absolute;left:430167;top:37370;width:28423;height:50688;visibility:visible;mso-wrap-style:square;v-text-anchor:top" coordsize="28423,506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" adj="0,,0" path="m,l7150,c19596,,28423,8115,28423,20181v,12544,-9573,24102,-21603,29098l,50688,,47298r4591,-987c7925,44774,10643,42685,12624,40475v7290,-8052,8268,-20206,8268,-22720c20892,7290,13145,3023,4255,3023l,3023,,xe" fillcolor="black" stroked="f" strokeweight="0">
                    <v:stroke miterlimit="83231f" joinstyle="miter"/>
                    <v:formulas/>
                    <v:path arrowok="t" o:connecttype="segments" textboxrect="0,0,28423,5068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59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48" o:spid="_x0000_s4698" style="width:17.5pt;height:5.55pt;mso-position-horizontal-relative:char;mso-position-vertical-relative:line" coordsize="222047,70599">
                  <v:shape id="Shape 11807" o:spid="_x0000_s4699" style="position:absolute;top:9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" adj="0,,0" path="m22860,r,2556l13076,10766c10852,16254,9715,24423,9715,35148v,21044,4445,31865,13145,31865l22860,69641v-5867,,-11024,-2425,-14770,-6883c3340,57107,,45257,,34234,,22397,3848,10764,9715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1808" o:spid="_x0000_s4700" style="position:absolute;left:55258;top:59068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" adj="0,,0" path="m5575,v3023,,5652,2629,5652,5766c11227,8687,8598,11226,5461,11226,2527,11226,,8687,,5766,,2629,2527,,5575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809" o:spid="_x0000_s4701" style="position:absolute;left:75514;top:22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" adj="0,,0" path="m5956,l43396,r,1626l21946,67780r-6579,l35395,7493r-21946,c7887,7493,6058,8814,1715,15697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10" o:spid="_x0000_s4702" style="position:absolute;left:126517;top:955;width:22866;height:69641;visibility:visible;mso-wrap-style:square;v-text-anchor:top" coordsize="22866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" adj="0,,0" path="m22866,r,2554l13076,10769c10852,16256,9716,24426,9716,35151v,10522,1114,18488,3316,23824l22866,67010r,2631l8103,62761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1"/>
                  </v:shape>
                  <v:shape id="Shape 11811" o:spid="_x0000_s4703" style="position:absolute;left:22860;top:800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" adj="0,,0" path="m406,c13652,,22860,14262,22860,35001v,12243,-3848,23978,-9716,29540c9512,68072,5156,69799,,69799l,67170v8699,,13144,-10820,13144,-31966c13144,14059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12" o:spid="_x0000_s4704" style="position:absolute;left:178143;top:5389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" adj="0,,0" path="m22104,r,5832l21977,5893c16818,10864,13303,17414,11938,25053v3188,-1924,5312,-3061,7196,-3716l22104,20908r,4793l21044,25155v-3543,,-6680,901,-8801,2527c10224,29193,9411,32038,9411,37194v,7836,1365,14129,3843,18463l22104,61301r,3665l7087,58327c2731,53272,,44357,,35568,,22018,5969,10486,16891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1813" o:spid="_x0000_s4705" style="position:absolute;left:149384;top:800;width:22854;height:69799;visibility:visible;mso-wrap-style:square;v-text-anchor:top" coordsize="2285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" adj="0,,0" path="m400,c13659,,22854,14262,22854,35001v,12243,-3836,23978,-9703,29540c9506,68072,5162,69799,6,69799r-6,-3l,67165r6,5c8706,67170,13151,56350,13151,35204,13151,14059,8592,2629,95,2629l,2709,,155,400,xe" fillcolor="black" stroked="f" strokeweight="0">
                    <v:stroke miterlimit="83231f" joinstyle="miter"/>
                    <v:formulas/>
                    <v:path arrowok="t" o:connecttype="segments" textboxrect="0,0,22854,69799"/>
                  </v:shape>
                  <v:shape id="Shape 11814" o:spid="_x0000_s4706" style="position:absolute;left:200247;top:25895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" adj="0,,0" path="m2788,c14408,,21800,8179,21800,21133v,13957,-8700,23571,-21248,23571l,44460,,40794r1670,1065c8757,41859,12694,35699,12694,24574v,-6324,-1264,-11306,-3615,-14706l,5194,,402,2788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1815" o:spid="_x0000_s4707" style="position:absolute;left:200247;width:19780;height:11221;visibility:visible;mso-wrap-style:square;v-text-anchor:top" coordsize="19780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" adj="0,,0" path="m19577,r203,1600l,11221,,5389,5629,2486c9461,1238,13811,508,19577,xe" fillcolor="black" stroked="f" strokeweight="0">
                    <v:stroke miterlimit="83231f" joinstyle="miter"/>
                    <v:formulas/>
                    <v:path arrowok="t" o:connecttype="segments" textboxrect="0,0,19780,1122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320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60" o:spid="_x0000_s4688" style="width:17.5pt;height:5.55pt;mso-position-horizontal-relative:char;mso-position-vertical-relative:line" coordsize="222047,70599">
                  <v:shape id="Shape 11833" o:spid="_x0000_s4689" style="position:absolute;top:9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" adj="0,,0" path="m22860,r,2556l13076,10766c10852,16254,9715,24423,9715,35148v,21044,4446,31865,13145,31865l22860,69641v-5867,,-11024,-2425,-14770,-6883c3340,57107,,45257,,34234,,22397,3848,10764,9715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1834" o:spid="_x0000_s4690" style="position:absolute;left:55270;top:59068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" adj="0,,0" path="m5562,v3036,,5665,2629,5665,5766c11227,8687,8598,11226,5461,11226,2527,11226,,8687,,5766,,2629,2527,,5562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835" o:spid="_x0000_s4691" style="position:absolute;left:125311;top:2287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" adj="0,,0" path="m16186,r,5588l4051,22937r12135,l16186,29413,,29413,,22937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1836" o:spid="_x0000_s4692" style="position:absolute;left:77838;top:800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" adj="0,,0" path="m20130,v9309,,15786,5664,15786,13856c35916,19317,33376,23051,26403,27813v4458,1931,6363,3149,8395,5359c37732,36309,39357,41059,39357,46228v,6782,-2641,12649,-7391,16789c27203,67170,19228,69799,11430,69799,4356,69799,,67577,,64033,,61900,1524,60490,3848,60490v1715,,3442,711,6464,2527c14059,65443,16078,66154,18809,66154v7493,,13259,-6578,13259,-15075c32068,44107,28118,38341,21857,36119,19418,35204,17094,35001,11125,35001r,-1320c18009,31267,20841,29744,23876,26708v2527,-2540,4051,-6172,4051,-9817c27927,10528,23368,6071,16789,6071,10414,6071,5867,9411,1727,16789l203,16383c2426,10313,3937,7684,6985,4953,10617,1727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1837" o:spid="_x0000_s4693" style="position:absolute;left:22860;top:800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" adj="0,,0" path="m406,c13652,,22860,14262,22860,35001v,12243,-3835,23978,-9715,29540c9512,68072,5169,69799,,69799l,67170v8699,,13145,-10820,13145,-31966c13145,14059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38" o:spid="_x0000_s4694" style="position:absolute;left:178143;top:5385;width:22111;height:64972;visibility:visible;mso-wrap-style:square;v-text-anchor:top" coordsize="22111,649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" adj="0,,0" path="m22111,r,5836l21987,5897c16827,10868,13309,17418,11938,25057v3187,-1925,5312,-3061,7196,-3717l22111,20911r,4796l21044,25158v-3544,,-6668,902,-8801,2527c10223,29197,9411,32041,9411,37198v,7835,1365,14128,3843,18462l22111,61308r,3664l7087,58331c2743,53276,,44360,,35572,,22021,5982,10490,16891,2692l22111,xe" fillcolor="black" stroked="f" strokeweight="0">
                    <v:stroke miterlimit="83231f" joinstyle="miter"/>
                    <v:formulas/>
                    <v:path arrowok="t" o:connecttype="segments" textboxrect="0,0,22111,64972"/>
                  </v:shape>
                  <v:shape id="Shape 11839" o:spid="_x0000_s4695" style="position:absolute;left:141497;top:800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" adj="0,,0" path="m15576,r4458,l20034,45009r10313,l30347,51486r-10313,l20034,68377r-7798,l12236,51486,,51486,,45009r12135,l12135,10313,,27661,,22072,15576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1840" o:spid="_x0000_s4696" style="position:absolute;left:200254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" adj="0,,0" path="m2781,c14414,,21793,8179,21793,21133v,13957,-8699,23571,-21247,23571l,44462,,40798r1664,1061c8750,41859,12700,35699,12700,24574v,-6324,-1267,-11306,-3621,-14706l,5197,,401,2781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1841" o:spid="_x0000_s4697" style="position:absolute;left:200254;width:19774;height:11222;visibility:visible;mso-wrap-style:square;v-text-anchor:top" coordsize="19774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" adj="0,,0" path="m19571,r203,1600l,11222,,5385,5623,2486c9455,1238,13805,508,19571,xe" fillcolor="black" stroked="f" strokeweight="0">
                    <v:stroke miterlimit="83231f" joinstyle="miter"/>
                    <v:formulas/>
                    <v:path arrowok="t" o:connecttype="segments" textboxrect="0,0,19774,112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219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64" o:spid="_x0000_s4680" style="width:17.25pt;height:5.6pt;mso-position-horizontal-relative:char;mso-position-vertical-relative:line" coordsize="219011,71019">
                  <v:shape id="Shape 11843" o:spid="_x0000_s4681" style="position:absolute;top:1377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" adj="0,,0" path="m22860,r,2556l13076,10766c10852,16254,9715,24423,9715,35148v,21044,4446,31865,13145,31865l22860,69641v-5867,,-11024,-2425,-14770,-6883c3340,57107,,45257,,34234,,22397,3848,10764,9715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1844" o:spid="_x0000_s4682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" adj="0,,0" path="m5562,v3023,,5652,2629,5652,5766c11214,8687,8585,11226,5461,11226,2527,11226,,8687,,5766,,2629,2527,,5562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45" o:spid="_x0000_s4683" style="position:absolute;left:129768;top:1272;width:19666;height:69747;visibility:visible;mso-wrap-style:square;v-text-anchor:top" coordsize="19666,697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" adj="0,,0" path="m19666,r,3039l19012,2792c12637,2792,8077,6933,8077,12800v,2832,915,5410,2955,8014l19666,28077r,11547l15773,36765c9906,41527,7684,45769,7684,52246v,4408,1289,8071,3538,10633l19666,66531r,3137l19419,69747c7989,69747,,62864,,53059,,46176,2223,43052,13145,34746,2515,25436,597,22503,597,15937,597,11333,2648,7336,6077,4490l19666,xe" fillcolor="black" stroked="f" strokeweight="0">
                    <v:stroke miterlimit="83231f" joinstyle="miter"/>
                    <v:formulas/>
                    <v:path arrowok="t" o:connecttype="segments" textboxrect="0,0,19666,69747"/>
                  </v:shape>
                  <v:shape id="Shape 11846" o:spid="_x0000_s4684" style="position:absolute;left:76517;top:1219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" adj="0,,0" path="m21146,c31674,,39865,7785,39865,17894v,7900,-3949,15596,-12953,25006l9919,60693r24168,c38646,60693,39954,59792,43701,54013r1321,521l39459,68377,,68377,,67170,18009,48057c26505,39053,31153,29642,31153,21742,31153,13259,25387,7480,16891,7480,9919,7480,6274,10732,2235,20638l102,20129c1829,12954,3340,9716,6579,6274,10325,2222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847" o:spid="_x0000_s4685" style="position:absolute;left:22860;top:1219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" adj="0,,0" path="m406,c13652,,22860,14262,22860,35001v,12243,-3848,23978,-9715,29540c9512,68072,5169,69799,,69799l,67170v8699,,13145,-10820,13145,-31966c13145,14059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48" o:spid="_x0000_s4686" style="position:absolute;left:149435;top:1219;width:19679;height:69720;visibility:visible;mso-wrap-style:square;v-text-anchor:top" coordsize="19679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" adj="0,,0" path="m159,c10268,,17545,6071,17545,14364v,6883,-3531,11125,-13538,16484c16237,39954,19679,44907,19679,52692v,5214,-1947,9490,-5410,12464l,69720,,66584r857,370c7436,66954,11982,62421,11982,55842v,-5677,-2413,-9309,-9804,-14567l,39676,,28130r1073,902l1975,28423v5766,-3836,8598,-8395,8598,-14161c10573,10769,9487,7915,7541,5934l,3091,,52,159,xe" fillcolor="black" stroked="f" strokeweight="0">
                    <v:stroke miterlimit="83231f" joinstyle="miter"/>
                    <v:formulas/>
                    <v:path arrowok="t" o:connecttype="segments" textboxrect="0,0,19679,69720"/>
                  </v:shape>
                  <v:shape id="Shape 11849" o:spid="_x0000_s4687" style="position:absolute;left:177940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" adj="0,,0" path="m40158,r914,711l37224,9716v-305,724,-699,914,-2324,914l15075,10630r-4242,8598c22771,21349,28537,23686,32982,28118v5055,5067,6985,9728,6985,17005c39967,52807,37833,58585,33185,63119v-5054,5156,-12344,7900,-20840,7900c4763,71019,,68593,,64745,,62230,1423,61011,4356,61011v2121,,4458,1003,7684,3327c15075,66573,16790,67272,18822,67272v7886,,14059,-7582,14059,-17298c32881,39967,27521,33693,15888,29959,11748,28639,7696,27927,4458,27927l3239,27115r101,-508l14377,2629r21132,c37643,2629,38646,2121,40158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250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68" o:spid="_x0000_s4672" style="width:17.55pt;height:5.5pt;mso-position-horizontal-relative:char;mso-position-vertical-relative:line" coordsize="222758,69799">
                  <v:shape id="Shape 11851" o:spid="_x0000_s4673" style="position:absolute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" adj="0,,0" path="m22866,r,2554l13076,10769c10852,16256,9716,24426,9716,35151v,21044,4444,31864,13144,31864l22866,67010r,2631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52" o:spid="_x0000_s4674" style="position:absolute;left:55270;top:58268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" adj="0,,0" path="m5550,v3036,,5664,2629,5664,5766c11214,8687,8586,11226,5449,11226,2527,11226,,8687,,5766,,2629,2527,,5550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53" o:spid="_x0000_s4675" style="position:absolute;left:79146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" adj="0,,0" path="m19685,r,3048l19012,2794c12649,2794,8090,6934,8090,12802v,2832,911,5410,2948,8014l19685,28095r,11535l15786,36767c9919,41529,7696,45771,7696,52248v,4407,1289,8071,3541,10633l19685,66531r,3136l19431,69749c7988,69749,,62866,,53061,,46178,2223,43054,13157,34747,2540,25438,610,22505,610,15939,610,11335,2661,7338,6090,4492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854" o:spid="_x0000_s4676" style="position:absolute;left:22866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" adj="0,,0" path="m400,c13646,,22854,14262,22854,35001v,12243,-3836,23978,-9703,29540l,69797,,67165,9835,59117v2201,-5348,3316,-13340,3316,-23913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v:shape id="Shape 11855" o:spid="_x0000_s4677" style="position:absolute;left:177736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" adj="0,,0" path="m21146,c31661,,39865,7785,39865,17894v,7900,-3949,15596,-12953,25006l9919,60693r24180,c38646,60693,39967,59792,43701,54013r1321,521l39459,68377,,68377,,67170,18009,48057c26505,39053,31153,29642,31153,21742,31153,13259,25387,7480,16891,7480,9919,7480,6274,10732,2235,20638l102,20129c1829,12954,3340,9716,6579,6274,10325,2222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856" o:spid="_x0000_s4678" style="position:absolute;left:13531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" adj="0,,0" path="m18212,r813,216l19025,60897v,4851,1613,5867,9601,5969l28626,68377r-27915,l711,66866v4255,-102,5665,-407,7176,-1321c9512,64643,10325,62319,10325,58979r,-45822c10325,9906,9411,8395,7277,8395v-1003,,-2718,393,-4547,1117c2337,9716,1219,10109,,10630l,9220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857" o:spid="_x0000_s4679" style="position:absolute;left:9883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" adj="0,,0" path="m152,c10261,,17538,6071,17538,14364v,6883,-3530,11125,-13550,16484c16230,39954,19672,44907,19672,52692v,5214,-1946,9490,-5410,12464l,69718,,66582r864,372c7429,66954,11989,62421,11989,55842v,-5677,-2439,-9309,-9817,-14567l,39680,,28145r1054,887l1956,28423v5778,-3836,8610,-8395,8610,-14161c10566,10769,9477,7915,7528,5934l,3098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52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72" o:spid="_x0000_s4664" style="width:17.3pt;height:5.5pt;mso-position-horizontal-relative:char;mso-position-vertical-relative:line" coordsize="219723,69799">
                  <v:shape id="Shape 11859" o:spid="_x0000_s4665" style="position:absolute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" adj="0,,0" path="m22866,r,2554l13076,10769c10852,16256,9716,24426,9716,35151v,21044,4444,31864,13144,31864l22866,67010r,2631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60" o:spid="_x0000_s4666" style="position:absolute;left:55270;top:58268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" adj="0,,0" path="m5550,v3036,,5664,2629,5664,5766c11214,8687,8586,11226,5449,11226,2527,11226,,8687,,5766,,2629,2527,,5550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61" o:spid="_x0000_s4667" style="position:absolute;left:126124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" adj="0,,0" path="m5956,l43396,r,1626l21946,67780r-6566,l35408,7493r-21959,c7887,7493,6058,8814,1715,15697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62" o:spid="_x0000_s4668" style="position:absolute;left:180365;top:52;width:19679;height:69747;visibility:visible;mso-wrap-style:square;v-text-anchor:top" coordsize="19679,697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" adj="0,,0" path="m19679,r,3039l19025,2792c12649,2792,8103,6933,8103,12800v,2832,908,5410,2941,8014l19679,28087r,11537l15786,36765c9919,41527,7696,45769,7696,52246v,4408,1289,8071,3539,10633l19679,66532r,3132l19418,69747c8001,69747,,62864,,53059,,46176,2235,43052,13157,34746,2527,25436,610,22503,610,15937,610,11333,2658,7336,6085,4490l19679,xe" fillcolor="black" stroked="f" strokeweight="0">
                    <v:stroke miterlimit="83231f" joinstyle="miter"/>
                    <v:formulas/>
                    <v:path arrowok="t" o:connecttype="segments" textboxrect="0,0,19679,69747"/>
                  </v:shape>
                  <v:shape id="Shape 11863" o:spid="_x0000_s4669" style="position:absolute;left:76517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" adj="0,,0" path="m21146,c31674,,39853,7785,39853,17894v,7900,-3937,15596,-12941,25006l9919,60693r24180,c38646,60693,39967,59792,43701,54013r1308,521l39459,68377,,68377,,67170,18009,48057c26505,39053,31153,29642,31153,21742,31153,13259,25387,7480,16891,7480,9919,7480,6274,10732,2223,20638l102,20129c1829,12954,3340,9716,6579,6274,10325,2222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864" o:spid="_x0000_s4670" style="position:absolute;left:22866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" adj="0,,0" path="m400,c13646,,22866,14262,22866,35001v,12243,-3848,23978,-9715,29540l,69797,,67165,9835,59117v2201,-5348,3316,-13340,3316,-23913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65" o:spid="_x0000_s4671" style="position:absolute;left:200044;width:19678;height:69716;visibility:visible;mso-wrap-style:square;v-text-anchor:top" coordsize="19678,697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" adj="0,,0" path="m159,c10280,,17557,6071,17557,14364v,6883,-3556,11125,-13563,16484c16237,39954,19678,44907,19678,52692v,5214,-1949,9490,-5416,12464l,69716,,66584r857,370c7436,66954,11982,62421,11982,55842v,-5677,-2426,-9309,-9804,-14567l,39676,,28139r1060,893l1975,28423v5765,-3836,8598,-8395,8598,-14161c10573,10769,9484,7915,7536,5934l,3092,,52,159,xe" fillcolor="black" stroked="f" strokeweight="0">
                    <v:stroke miterlimit="83231f" joinstyle="miter"/>
                    <v:formulas/>
                    <v:path arrowok="t" o:connecttype="segments" textboxrect="0,0,19678,6971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272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76" o:spid="_x0000_s4656" style="width:17.55pt;height:5.6pt;mso-position-horizontal-relative:char;mso-position-vertical-relative:line" coordsize="222860,71019">
                  <v:shape id="Shape 11867" o:spid="_x0000_s4657" style="position:absolute;top:1372;width:22860;height:69646;visibility:visible;mso-wrap-style:square;v-text-anchor:top" coordsize="22860,696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" adj="0,,0" path="m22860,r,2561l13076,10771c10852,16258,9715,24428,9715,35153v,21044,4433,31864,13145,31864l22860,69646v-5868,,-11024,-2426,-14770,-6883c3340,57111,,45262,,34239,,22402,3835,10769,9715,5105l22860,xe" fillcolor="black" stroked="f" strokeweight="0">
                    <v:stroke miterlimit="83231f" joinstyle="miter"/>
                    <v:formulas/>
                    <v:path arrowok="t" o:connecttype="segments" textboxrect="0,0,22860,69646"/>
                  </v:shape>
                  <v:shape id="Shape 11868" o:spid="_x0000_s4658" style="position:absolute;left:55257;top:59487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" adj="0,,0" path="m5563,v3035,,5664,2629,5664,5766c11227,8687,8598,11226,5461,11226,2527,11226,,8687,,5766,,2629,2527,,5563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869" o:spid="_x0000_s4659" style="position:absolute;left:177127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" adj="0,,0" path="m22866,r,2554l13076,10769c10852,16256,9716,24426,9716,35151v,21044,4444,31864,13144,31864l22866,67010r,2632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70" o:spid="_x0000_s4660" style="position:absolute;left:22860;top:1219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" adj="0,,0" path="m394,c13653,,22860,14262,22860,35001v,12243,-3848,23978,-9715,29540c9512,68072,5156,69799,,69799l,67170v8687,,13145,-10820,13145,-31966c13145,14059,8598,2629,102,2629l,2714,,153,394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71" o:spid="_x0000_s4661" style="position:absolute;left:127330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" adj="0,,0" path="m40157,r915,711l37224,9716v-293,724,-711,914,-2337,914l15075,10630r-4255,8598c22758,21349,28524,23686,32969,28118v5055,5067,6985,9728,6985,17005c39954,52807,37833,58585,33185,63119v-5067,5156,-12344,7900,-20841,7900c4750,71019,,68593,,64745,,62230,1422,61011,4343,61011v2134,,4458,1003,7697,3327c15075,66573,16789,67272,18821,67272v7887,,14046,-7582,14046,-17298c32867,39967,27508,33693,15875,29959,11735,28639,7683,27927,4445,27927l3239,27115r101,-508l14363,2629r21133,c37630,2629,38633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872" o:spid="_x0000_s4662" style="position:absolute;left:76721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" adj="0,,0" path="m40158,r901,711l37224,9716v-305,724,-711,914,-2324,914l15062,10630r-4241,8598c22759,21349,28524,23686,32982,28118v5054,5067,6972,9728,6972,17005c39954,52807,37821,58585,33172,63119v-5054,5156,-12331,7900,-20827,7900c4750,71019,,68593,,64745,,62230,1410,61011,4356,61011v2121,,4433,1003,7671,3327c15062,66573,16790,67272,18809,67272v7887,,14072,-7582,14072,-17298c32881,39967,27508,33693,15875,29959,11735,28639,7684,27927,4458,27927l3239,27115r101,-508l14364,2629r21145,c37630,2629,38646,2121,40158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v:shape id="Shape 11873" o:spid="_x0000_s4663" style="position:absolute;left:199993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" adj="0,,0" path="m400,c13646,,22866,14262,22866,35001v,12243,-3848,23978,-9715,29540l,69797,,67165,9839,59117v2201,-5348,3312,-13340,3312,-23913c13151,14059,8604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48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80" o:spid="_x0000_s4647" style="width:17.4pt;height:5.55pt;mso-position-horizontal-relative:char;mso-position-vertical-relative:line" coordsize="221132,70612">
                  <v:shape id="Shape 11875" o:spid="_x0000_s4648" style="position:absolute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" adj="0,,0" path="m22866,r,2554l13076,10769c10852,16256,9716,24426,9716,35151v,21044,4444,31864,13144,31864l22866,67010r,2631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76" o:spid="_x0000_s4649" style="position:absolute;left:180365;top:59192;width:18821;height:11420;visibility:visible;mso-wrap-style:square;v-text-anchor:top" coordsize="18821,11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" adj="0,,0" path="m18821,r,6042l13867,8686c10198,9950,5976,10759,317,11420l,9388,18821,xe" fillcolor="black" stroked="f" strokeweight="0">
                    <v:stroke miterlimit="83231f" joinstyle="miter"/>
                    <v:formulas/>
                    <v:path arrowok="t" o:connecttype="segments" textboxrect="0,0,18821,11420"/>
                  </v:shape>
                  <v:shape id="Shape 11877" o:spid="_x0000_s4650" style="position:absolute;left:55270;top:58268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" adj="0,,0" path="m5550,v3036,,5664,2629,5664,5766c11214,8687,8586,11226,5449,11226,2527,11226,,8687,,5766,,2629,2527,,5550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78" o:spid="_x0000_s4651" style="position:absolute;left:126124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" adj="0,,0" path="m5956,l43396,r,1626l21946,67780r-6566,l35408,7493r-21959,c7887,7493,6058,8814,1715,15697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79" o:spid="_x0000_s4652" style="position:absolute;left:75502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" adj="0,,0" path="m5982,l43396,r,1626l21958,67780r-6578,l35408,7493r-21946,c7899,7493,6083,8814,1727,15697l,14872,5982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80" o:spid="_x0000_s4653" style="position:absolute;left:177736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" adj="0,,0" path="m21044,r406,202l21450,3627,20244,2845v-2947,,-5474,1105,-7201,3124c10922,8598,9309,14668,9309,20422v,6026,1213,10934,3388,14336l21450,39820r,3361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1881" o:spid="_x0000_s4654" style="position:absolute;left:22866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" adj="0,,0" path="m400,c13646,,22866,14262,22866,35001v,12243,-3848,23978,-9715,29540l,69797,,67165,9835,59117v2201,-5348,3316,-13340,3316,-23913c13151,14059,8604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82" o:spid="_x0000_s4655" style="position:absolute;left:199187;top:202;width:21946;height:65032;visibility:visible;mso-wrap-style:square;v-text-anchor:top" coordsize="21946,650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" adj="0,,0" path="m,l15665,7807v3956,5046,6281,12177,6281,20515c21946,41975,15786,54535,5271,62218l,65032,,58990r769,-383c6017,53512,9861,46686,11938,38444l,42979,,39618r407,235c4051,39853,7785,38545,10617,36107v1118,-902,1525,-1816,1525,-3835l12142,28322v,-8496,-1140,-14916,-3379,-19212l,3425,,xe" fillcolor="black" stroked="f" strokeweight="0">
                    <v:stroke miterlimit="83231f" joinstyle="miter"/>
                    <v:formulas/>
                    <v:path arrowok="t" o:connecttype="segments" textboxrect="0,0,21946,6503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228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84" o:spid="_x0000_s4639" style="width:17.25pt;height:5.6pt;mso-position-horizontal-relative:char;mso-position-vertical-relative:line" coordsize="219011,71019">
                  <v:shape id="Shape 11884" o:spid="_x0000_s4640" style="position:absolute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" adj="0,,0" path="m22866,r,2564l13078,10769c10852,16256,9716,24426,9716,35151v,21044,4444,31864,13144,31864l22866,67010r,2631l22860,69644v-5867,,-11024,-2426,-14757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85" o:spid="_x0000_s4641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" adj="0,,0" path="m5563,v3023,,5651,2629,5651,5766c11214,8687,8586,11226,5449,11226,2527,11226,,8687,,5766,,2629,2527,,5563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86" o:spid="_x0000_s4642" style="position:absolute;left:79146;top:127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" adj="0,,0" path="m19685,r,3044l19025,2794c12649,2794,8103,6934,8103,12802v,2832,908,5410,2941,8014l19685,28094r,11533l15799,36767c9919,41529,7696,45771,7696,52248v,4407,1289,8071,3541,10633l19685,66531r,3136l19431,69749c8001,69749,,62866,,53061,,46178,2235,43054,13170,34747,2540,25438,610,22505,610,15939,610,11335,2661,7338,6090,4492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887" o:spid="_x0000_s4643" style="position:absolute;left:22866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" adj="0,,0" path="m400,c13659,,22866,14262,22866,35001v,12243,-3848,23978,-9715,29540l,69797,,67165,9835,59117v2201,-5348,3316,-13340,3316,-23913c13151,14059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88" o:spid="_x0000_s4644" style="position:absolute;left:135318;top:1219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" adj="0,,0" path="m18224,r801,216l19025,60897v,4851,1613,5867,9614,5969l28639,68377r-27915,l724,66866v4242,-102,5652,-407,7176,-1321c9512,64643,10325,62319,10325,58979r,-45822c10325,9906,9411,8395,7290,8395v-1016,,-2718,393,-4547,1117c2337,9716,1219,10109,,10630l,9220,18224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889" o:spid="_x0000_s4645" style="position:absolute;left:98832;top:1219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" adj="0,,0" path="m152,c10261,,17551,6071,17551,14364v,6883,-3543,11125,-13550,16484c16243,39954,19672,44907,19672,52692v,5214,-1946,9490,-5410,12464l,69718,,66582r864,372c7429,66954,11989,62421,11989,55842v,-5677,-2439,-9309,-9817,-14567l,39677,,28145r1054,887l1968,28423v5779,-3836,8598,-8395,8598,-14161c10566,10769,9477,7915,7529,5934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890" o:spid="_x0000_s4646" style="position:absolute;left:177952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" adj="0,,0" path="m40158,r901,711l37211,9716v-292,724,-698,914,-2311,914l15062,10630r-4241,8598c22758,21349,28524,23686,32969,28118v5067,5067,6985,9728,6985,17005c39954,52807,37821,58585,33172,63119v-5054,5156,-12344,7900,-20840,7900c4750,71019,,68593,,64745,,62230,1410,61011,4344,61011v2120,,4445,1003,7683,3327c15062,66573,16790,67272,18809,67272v7887,,14072,-7582,14072,-17298c32881,39967,27508,33693,15875,29959,11735,28639,7684,27927,4445,27927l3239,27115r88,-508l14364,2629r21145,c37630,2629,38633,2121,40158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30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88" o:spid="_x0000_s4631" style="width:17.55pt;height:5.6pt;mso-position-horizontal-relative:char;mso-position-vertical-relative:line" coordsize="222860,71019">
                  <v:shape id="Shape 11892" o:spid="_x0000_s4632" style="position:absolute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" adj="0,,0" path="m22866,r,2564l13078,10769c10852,16256,9716,24426,9716,35151v,21044,4444,31864,13144,31864l22866,67010r,2631l22860,69644v-5867,,-11024,-2426,-14757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93" o:spid="_x0000_s4633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" adj="0,,0" path="m5563,v3023,,5651,2629,5651,5766c11214,8687,8586,11226,5449,11226,2527,11226,,8687,,5766,,2629,2527,,5563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94" o:spid="_x0000_s4634" style="position:absolute;left:75514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" adj="0,,0" path="m5969,l43396,r,1626l21946,67780r-6579,l35395,7493r-21946,c7886,7493,6071,8814,1714,15697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95" o:spid="_x0000_s4635" style="position:absolute;left:177140;top:1372;width:22860;height:69647;visibility:visible;mso-wrap-style:square;v-text-anchor:top" coordsize="22860,696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" adj="0,,0" path="m22860,r,2561l13076,10771c10852,16259,9716,24428,9716,35153v,21044,4432,31865,13144,31865l22860,69647v-5867,,-11024,-2426,-14770,-6884c3340,57112,,45262,,34239,,22403,3835,10769,9716,5105l22860,xe" fillcolor="black" stroked="f" strokeweight="0">
                    <v:stroke miterlimit="83231f" joinstyle="miter"/>
                    <v:formulas/>
                    <v:path arrowok="t" o:connecttype="segments" textboxrect="0,0,22860,69647"/>
                  </v:shape>
                  <v:shape id="Shape 11896" o:spid="_x0000_s4636" style="position:absolute;left:22866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" adj="0,,0" path="m400,c13659,,22866,14262,22866,35001v,12243,-3848,23978,-9715,29540l,69797,,67165,9835,59117v2201,-5348,3316,-13340,3316,-23913c13151,14059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97" o:spid="_x0000_s4637" style="position:absolute;left:127330;width:41084;height:71019;visibility:visible;mso-wrap-style:square;v-text-anchor:top" coordsize="41084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" adj="0,,0" path="m40157,r927,711l37236,9716v-305,724,-711,914,-2337,914l15075,10630r-4242,8598c22758,21349,28524,23686,32982,28118v5054,5067,6985,9728,6985,17005c39967,52807,37846,58585,33185,63119v-5055,5156,-12344,7900,-20840,7900c4750,71019,,68593,,64745,,62230,1422,61011,4356,61011v2121,,4458,1003,7696,3327c15075,66573,16802,67272,18821,67272v7887,,14059,-7582,14059,-17298c32880,39967,27521,33693,15888,29959,11735,28639,7696,27927,4458,27927l3239,27115r101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84,71019"/>
                  </v:shape>
                  <v:shape id="Shape 11898" o:spid="_x0000_s4638" style="position:absolute;left:200000;top:1219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" adj="0,,0" path="m393,c13652,,22860,14262,22860,35001v,12243,-3848,23978,-9716,29540c9512,68072,5156,69799,,69799l,67170v8699,,13144,-10820,13144,-31966c13144,14059,8598,2629,102,2629l,2714,,153,393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AD71DD" w:rsidRPr="002E4826" w:rsidRDefault="006F5334" w:rsidP="006F5334">
            <w:pPr>
              <w:spacing w:afterLines="30" w:line="276" w:lineRule="auto"/>
              <w:ind w:left="152" w:firstLine="0"/>
              <w:jc w:val="center"/>
            </w:pPr>
            <w:r w:rsidRPr="006F5334">
              <w:rPr>
                <w:sz w:val="24"/>
              </w:rPr>
            </w:r>
            <w:r w:rsidRPr="006F5334">
              <w:rPr>
                <w:sz w:val="24"/>
              </w:rPr>
              <w:pict>
                <v:group id="Group 85692" o:spid="_x0000_s4623" style="width:17.5pt;height:5.6pt;mso-position-horizontal-relative:char;mso-position-vertical-relative:line" coordsize="222453,71019">
                  <v:shape id="Shape 11900" o:spid="_x0000_s4624" style="position:absolute;top:1377;width:22859;height:69641;visibility:visible;mso-wrap-style:square;v-text-anchor:top" coordsize="22859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" adj="0,,0" path="m22859,r,2557l13076,10766c10852,16254,9715,24423,9715,35148v,10522,1111,18488,3310,23824l22859,67012r,2629l8089,62758c3340,57107,,45257,,34234,,22397,3848,10764,9715,5100l22859,xe" fillcolor="black" stroked="f" strokeweight="0">
                    <v:stroke miterlimit="83231f" joinstyle="miter"/>
                    <v:formulas/>
                    <v:path arrowok="t" o:connecttype="segments" textboxrect="0,0,22859,69641"/>
                  </v:shape>
                  <v:shape id="Shape 11901" o:spid="_x0000_s4625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" adj="0,,0" path="m5549,v3036,,5665,2629,5665,5766c11214,8687,8585,11226,5448,11226,2527,11226,,8687,,5766,,2629,2527,,5549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902" o:spid="_x0000_s4626" style="position:absolute;left:175920;top:23301;width:16180;height:29404;visibility:visible;mso-wrap-style:square;v-text-anchor:top" coordsize="16180,29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" adj="0,,0" path="m16180,r,5579l4039,22927r12141,l16180,29404,,29404,,22927,16180,xe" fillcolor="black" stroked="f" strokeweight="0">
                    <v:stroke miterlimit="83231f" joinstyle="miter"/>
                    <v:formulas/>
                    <v:path arrowok="t" o:connecttype="segments" textboxrect="0,0,16180,29404"/>
                  </v:shape>
                  <v:shape id="Shape 11903" o:spid="_x0000_s4627" style="position:absolute;left:75501;top:2629;width:43397;height:67780;visibility:visible;mso-wrap-style:square;v-text-anchor:top" coordsize="43397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" adj="0,,0" path="m5969,l43397,r,1626l21958,67780r-6578,l35408,7493r-21946,c7887,7493,6083,8814,1728,15697l,14872,5969,xe" fillcolor="black" stroked="f" strokeweight="0">
                    <v:stroke miterlimit="83231f" joinstyle="miter"/>
                    <v:formulas/>
                    <v:path arrowok="t" o:connecttype="segments" textboxrect="0,0,43397,67780"/>
                  </v:shape>
                  <v:shape id="Shape 11904" o:spid="_x0000_s4628" style="position:absolute;left:22859;top:1219;width:22861;height:69799;visibility:visible;mso-wrap-style:square;v-text-anchor:top" coordsize="2286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" adj="0,,0" path="m407,c13653,,22861,14262,22861,35001v,12243,-3848,23978,-9716,29540c9513,68072,5157,69799,1,69799r-1,l,67170r1,c8687,67170,13145,56350,13145,35204,13145,14059,8599,2629,102,2629l,2715,,158,407,xe" fillcolor="black" stroked="f" strokeweight="0">
                    <v:stroke miterlimit="83231f" joinstyle="miter"/>
                    <v:formulas/>
                    <v:path arrowok="t" o:connecttype="segments" textboxrect="0,0,22861,69799"/>
                  </v:shape>
                  <v:shape id="Shape 11905" o:spid="_x0000_s4629" style="position:absolute;left:127330;width:41071;height:71019;visibility:visible;mso-wrap-style:square;v-text-anchor:top" coordsize="41071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" adj="0,,0" path="m40157,r914,711l37223,9716v-292,724,-710,914,-2324,914l15074,10630r-4254,8598c22758,21349,28524,23686,32982,28118v5041,5067,6972,9728,6972,17005c39954,52807,37833,58585,33185,63119v-5067,5156,-12344,7900,-20841,7900c4749,71019,,68593,,64745,,62230,1422,61011,4343,61011v2133,,4458,1003,7697,3327c15074,66573,16802,67272,18821,67272v7887,,14059,-7582,14059,-17298c32880,39967,27508,33693,15875,29959,11734,28639,7696,27927,4457,27927l3238,27115r101,-508l14363,2629r21146,c37629,2629,38633,2121,40157,xe" fillcolor="black" stroked="f" strokeweight="0">
                    <v:stroke miterlimit="83231f" joinstyle="miter"/>
                    <v:formulas/>
                    <v:path arrowok="t" o:connecttype="segments" textboxrect="0,0,41071,71019"/>
                  </v:shape>
                  <v:shape id="Shape 11906" o:spid="_x0000_s4630" style="position:absolute;left:192100;top:1219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" adj="0,,0" path="m15583,r4444,l20027,45009r10326,l30353,51486r-10326,l20027,68377r-7784,l12243,51486,,51486,,45009r12141,l12141,10313,,27661,,22082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</w:tr>
    </w:tbl>
    <w:p w:rsidR="00224291" w:rsidRDefault="00224291" w:rsidP="007579BE">
      <w:pPr>
        <w:spacing w:afterLines="30" w:line="276" w:lineRule="auto"/>
        <w:ind w:firstLine="0"/>
        <w:rPr>
          <w:rFonts w:eastAsia="Calibri"/>
          <w:lang w:val="en-US"/>
        </w:rPr>
      </w:pPr>
    </w:p>
    <w:p w:rsidR="007579BE" w:rsidRDefault="007579BE" w:rsidP="007579BE">
      <w:pPr>
        <w:ind w:firstLine="0"/>
        <w:rPr>
          <w:lang w:val="en-US"/>
        </w:rPr>
      </w:pPr>
      <w:r w:rsidRPr="00924756">
        <w:rPr>
          <w:lang w:val="en-US"/>
        </w:rPr>
        <w:t>The final pose estimation is carried out on the augmented set of matches.</w:t>
      </w:r>
    </w:p>
    <w:tbl>
      <w:tblPr>
        <w:tblW w:w="31571" w:type="dxa"/>
        <w:tblInd w:w="108" w:type="dxa"/>
        <w:tblLook w:val="04A0"/>
      </w:tblPr>
      <w:tblGrid>
        <w:gridCol w:w="5012"/>
        <w:gridCol w:w="1084"/>
        <w:gridCol w:w="709"/>
        <w:gridCol w:w="3219"/>
        <w:gridCol w:w="6096"/>
        <w:gridCol w:w="7371"/>
        <w:gridCol w:w="7371"/>
        <w:gridCol w:w="709"/>
      </w:tblGrid>
      <w:tr w:rsidR="00283B66" w:rsidRPr="00BF3639" w:rsidTr="00283B66">
        <w:trPr>
          <w:gridAfter w:val="5"/>
          <w:wAfter w:w="24766" w:type="dxa"/>
        </w:trPr>
        <w:tc>
          <w:tcPr>
            <w:tcW w:w="6096" w:type="dxa"/>
            <w:gridSpan w:val="2"/>
            <w:vAlign w:val="center"/>
          </w:tcPr>
          <w:p w:rsidR="00283B66" w:rsidRPr="00BF3639" w:rsidRDefault="00283B66" w:rsidP="00283B66">
            <w:pPr>
              <w:pStyle w:val="a9"/>
              <w:ind w:right="-817"/>
            </w:pPr>
            <m:oMathPara>
              <m:oMath>
                <m:r>
                  <w:rPr>
                    <w:rFonts w:ascii="Cambria Math" w:hAnsi="Cambria Math" w:cs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±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-4</m:t>
                        </m:r>
                        <m:r>
                          <w:rPr>
                            <w:rFonts w:ascii="Cambria Math" w:hAnsi="Cambria Math" w:cs="Cambria Math"/>
                          </w:rPr>
                          <m:t>ac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  <m:r>
                      <w:rPr>
                        <w:rFonts w:ascii="Cambria Math" w:hAnsi="Cambria Math" w:cs="Cambria Math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709" w:type="dxa"/>
            <w:vAlign w:val="center"/>
          </w:tcPr>
          <w:p w:rsidR="00283B66" w:rsidRDefault="00283B66" w:rsidP="000339D9">
            <w:pPr>
              <w:pStyle w:val="-1"/>
              <w:rPr>
                <w:lang w:val="en-US"/>
              </w:rPr>
            </w:pPr>
          </w:p>
          <w:p w:rsidR="00283B66" w:rsidRDefault="00283B66" w:rsidP="000339D9">
            <w:pPr>
              <w:pStyle w:val="-1"/>
              <w:rPr>
                <w:lang w:val="en-US"/>
              </w:rPr>
            </w:pPr>
            <w:r>
              <w:t>(</w:t>
            </w:r>
            <w:r>
              <w:fldChar w:fldCharType="begin"/>
            </w:r>
            <w:r>
              <w:instrText xml:space="preserve"> SEQ Формула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</w:p>
          <w:p w:rsidR="00283B66" w:rsidRDefault="00283B66" w:rsidP="000339D9">
            <w:pPr>
              <w:pStyle w:val="-1"/>
              <w:rPr>
                <w:lang w:val="en-US"/>
              </w:rPr>
            </w:pPr>
          </w:p>
          <w:p w:rsidR="00283B66" w:rsidRPr="00283B66" w:rsidRDefault="00283B66" w:rsidP="000339D9">
            <w:pPr>
              <w:pStyle w:val="-1"/>
              <w:rPr>
                <w:lang w:val="en-US"/>
              </w:rPr>
            </w:pPr>
          </w:p>
        </w:tc>
      </w:tr>
      <w:tr w:rsidR="007579BE" w:rsidRPr="00283B66" w:rsidTr="00283B66">
        <w:tc>
          <w:tcPr>
            <w:tcW w:w="5012" w:type="dxa"/>
            <w:vAlign w:val="center"/>
          </w:tcPr>
          <w:p w:rsidR="00825773" w:rsidRPr="00825773" w:rsidRDefault="00283B66" w:rsidP="00283B66">
            <w:pPr>
              <w:ind w:right="-199" w:firstLine="0"/>
              <w:rPr>
                <w:i/>
                <w:sz w:val="17"/>
                <w:szCs w:val="17"/>
                <w:lang w:val="en-US"/>
              </w:rPr>
            </w:pPr>
            <w:r w:rsidRPr="00825773">
              <w:rPr>
                <w:i/>
                <w:sz w:val="17"/>
                <w:szCs w:val="17"/>
                <w:lang w:val="en-US"/>
              </w:rPr>
              <w:t>where b</w:t>
            </w:r>
            <w:r w:rsidRPr="00825773">
              <w:rPr>
                <w:i/>
                <w:sz w:val="17"/>
                <w:szCs w:val="17"/>
                <w:vertAlign w:val="subscript"/>
                <w:lang w:val="en-US"/>
              </w:rPr>
              <w:t xml:space="preserve"> </w:t>
            </w:r>
            <w:r w:rsidRPr="00825773">
              <w:rPr>
                <w:i/>
                <w:sz w:val="17"/>
                <w:szCs w:val="17"/>
                <w:lang w:val="en-US"/>
              </w:rPr>
              <w:t>and c</w:t>
            </w:r>
            <w:r w:rsidRPr="00825773">
              <w:rPr>
                <w:i/>
                <w:sz w:val="17"/>
                <w:szCs w:val="17"/>
                <w:vertAlign w:val="subscript"/>
                <w:lang w:val="en-US"/>
              </w:rPr>
              <w:t xml:space="preserve"> </w:t>
            </w:r>
            <w:r w:rsidRPr="00825773">
              <w:rPr>
                <w:i/>
                <w:sz w:val="17"/>
                <w:szCs w:val="17"/>
                <w:lang w:val="en-US"/>
              </w:rPr>
              <w:t>denote the focal lengths,</w:t>
            </w:r>
          </w:p>
          <w:p w:rsidR="00283B66" w:rsidRPr="00825773" w:rsidRDefault="00283B66" w:rsidP="00283B66">
            <w:pPr>
              <w:ind w:right="-199" w:firstLine="0"/>
              <w:rPr>
                <w:i/>
                <w:sz w:val="17"/>
                <w:szCs w:val="17"/>
                <w:lang w:val="en-US"/>
              </w:rPr>
            </w:pPr>
            <w:r w:rsidRPr="00825773">
              <w:rPr>
                <w:i/>
                <w:sz w:val="17"/>
                <w:szCs w:val="17"/>
                <w:lang w:val="en-US"/>
              </w:rPr>
              <w:t>(a, b)-principal po</w:t>
            </w:r>
            <w:r w:rsidR="00825773" w:rsidRPr="00825773">
              <w:rPr>
                <w:i/>
                <w:sz w:val="17"/>
                <w:szCs w:val="17"/>
                <w:lang w:val="en-US"/>
              </w:rPr>
              <w:t>int.</w:t>
            </w:r>
          </w:p>
          <w:p w:rsidR="007579BE" w:rsidRPr="00283B66" w:rsidRDefault="007579BE" w:rsidP="00283B66">
            <w:pPr>
              <w:pStyle w:val="a9"/>
              <w:ind w:right="-766"/>
              <w:jc w:val="left"/>
              <w:rPr>
                <w:lang w:val="en-US"/>
              </w:rPr>
            </w:pPr>
          </w:p>
        </w:tc>
        <w:tc>
          <w:tcPr>
            <w:tcW w:w="5012" w:type="dxa"/>
            <w:gridSpan w:val="3"/>
            <w:vAlign w:val="center"/>
          </w:tcPr>
          <w:p w:rsidR="007579BE" w:rsidRPr="00283B66" w:rsidRDefault="007579BE" w:rsidP="00283B66">
            <w:pPr>
              <w:pStyle w:val="-1"/>
              <w:ind w:firstLine="125"/>
              <w:jc w:val="left"/>
              <w:rPr>
                <w:lang w:val="en-US"/>
              </w:rPr>
            </w:pPr>
          </w:p>
        </w:tc>
        <w:tc>
          <w:tcPr>
            <w:tcW w:w="6096" w:type="dxa"/>
            <w:vAlign w:val="center"/>
          </w:tcPr>
          <w:p w:rsidR="007579BE" w:rsidRPr="00283B66" w:rsidRDefault="007579BE" w:rsidP="007579BE">
            <w:pPr>
              <w:pStyle w:val="a9"/>
              <w:jc w:val="left"/>
              <w:rPr>
                <w:i/>
                <w:lang w:val="en-US"/>
              </w:rPr>
            </w:pPr>
          </w:p>
        </w:tc>
        <w:tc>
          <w:tcPr>
            <w:tcW w:w="7371" w:type="dxa"/>
            <w:vAlign w:val="center"/>
          </w:tcPr>
          <w:p w:rsidR="007579BE" w:rsidRPr="00283B66" w:rsidRDefault="007579BE" w:rsidP="000339D9">
            <w:pPr>
              <w:pStyle w:val="-1"/>
            </w:pPr>
            <w:r w:rsidRPr="00283B66">
              <w:t>(</w:t>
            </w:r>
            <w:r w:rsidRPr="00283B66">
              <w:fldChar w:fldCharType="begin"/>
            </w:r>
            <w:r w:rsidRPr="00283B66">
              <w:instrText xml:space="preserve"> SEQ Формула \* ARABIC </w:instrText>
            </w:r>
            <w:r w:rsidRPr="00283B66">
              <w:fldChar w:fldCharType="separate"/>
            </w:r>
            <w:r w:rsidRPr="00283B66">
              <w:rPr>
                <w:noProof/>
              </w:rPr>
              <w:t>1</w:t>
            </w:r>
            <w:r w:rsidRPr="00283B66">
              <w:fldChar w:fldCharType="end"/>
            </w:r>
            <w:r w:rsidRPr="00283B66">
              <w:t>)</w:t>
            </w:r>
          </w:p>
        </w:tc>
        <w:tc>
          <w:tcPr>
            <w:tcW w:w="7371" w:type="dxa"/>
            <w:vAlign w:val="center"/>
          </w:tcPr>
          <w:p w:rsidR="007579BE" w:rsidRPr="00283B66" w:rsidRDefault="007579BE" w:rsidP="000339D9">
            <w:pPr>
              <w:pStyle w:val="a9"/>
              <w:rPr>
                <w:i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7579BE" w:rsidRPr="00283B66" w:rsidRDefault="007579BE" w:rsidP="000339D9">
            <w:pPr>
              <w:pStyle w:val="-1"/>
            </w:pPr>
            <w:r w:rsidRPr="00283B66">
              <w:t>(</w:t>
            </w:r>
            <w:r w:rsidRPr="00283B66">
              <w:rPr>
                <w:lang w:val="en-US"/>
              </w:rPr>
              <w:t>3</w:t>
            </w:r>
            <w:r w:rsidRPr="00283B66">
              <w:t>)</w:t>
            </w:r>
          </w:p>
        </w:tc>
      </w:tr>
    </w:tbl>
    <w:p w:rsidR="007579BE" w:rsidRDefault="007579BE" w:rsidP="007579BE">
      <w:pPr>
        <w:ind w:firstLine="0"/>
        <w:rPr>
          <w:lang w:val="en-US"/>
        </w:rPr>
      </w:pPr>
    </w:p>
    <w:p w:rsidR="007579BE" w:rsidRDefault="007579BE" w:rsidP="007579BE">
      <w:pPr>
        <w:spacing w:afterLines="30" w:line="276" w:lineRule="auto"/>
        <w:ind w:firstLine="0"/>
        <w:rPr>
          <w:rFonts w:eastAsia="Calibri"/>
          <w:lang w:val="en-US"/>
        </w:rPr>
      </w:pPr>
    </w:p>
    <w:p w:rsidR="00224291" w:rsidRPr="00E24A64" w:rsidRDefault="00224291" w:rsidP="006F5334">
      <w:pPr>
        <w:spacing w:afterLines="30" w:line="276" w:lineRule="auto"/>
        <w:jc w:val="both"/>
        <w:rPr>
          <w:rFonts w:eastAsia="Calibri"/>
          <w:lang w:val="en-US"/>
        </w:rPr>
      </w:pPr>
    </w:p>
    <w:sectPr w:rsidR="00224291" w:rsidRPr="00E24A64" w:rsidSect="009B19F0">
      <w:headerReference w:type="default" r:id="rId10"/>
      <w:footerReference w:type="first" r:id="rId11"/>
      <w:pgSz w:w="8562" w:h="12928"/>
      <w:pgMar w:top="1321" w:right="737" w:bottom="533" w:left="1247" w:header="720" w:footer="72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3379" w:rsidRDefault="00CF3379" w:rsidP="00CE1201">
      <w:r>
        <w:separator/>
      </w:r>
    </w:p>
  </w:endnote>
  <w:endnote w:type="continuationSeparator" w:id="1">
    <w:p w:rsidR="00CF3379" w:rsidRDefault="00CF3379" w:rsidP="00CE12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Bright">
    <w:altName w:val="Georgia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Brigh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LucidaBright-Demi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I7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033220"/>
      <w:docPartObj>
        <w:docPartGallery w:val="Page Numbers (Bottom of Page)"/>
        <w:docPartUnique/>
      </w:docPartObj>
    </w:sdtPr>
    <w:sdtContent>
      <w:p w:rsidR="00CF3379" w:rsidRDefault="00CF3379">
        <w:pPr>
          <w:pStyle w:val="afc"/>
          <w:jc w:val="center"/>
        </w:pPr>
      </w:p>
    </w:sdtContent>
  </w:sdt>
  <w:p w:rsidR="00CF3379" w:rsidRDefault="00CF3379">
    <w:pPr>
      <w:pStyle w:val="af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3379" w:rsidRDefault="00CF3379" w:rsidP="00CE1201">
      <w:r>
        <w:separator/>
      </w:r>
    </w:p>
  </w:footnote>
  <w:footnote w:type="continuationSeparator" w:id="1">
    <w:p w:rsidR="00CF3379" w:rsidRDefault="00CF3379" w:rsidP="00CE120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1366472"/>
      <w:docPartObj>
        <w:docPartGallery w:val="Page Numbers (Top of Page)"/>
        <w:docPartUnique/>
      </w:docPartObj>
    </w:sdtPr>
    <w:sdtContent>
      <w:p w:rsidR="00825773" w:rsidRDefault="00825773">
        <w:pPr>
          <w:pStyle w:val="afa"/>
          <w:jc w:val="right"/>
        </w:pPr>
        <w:fldSimple w:instr=" PAGE   \* MERGEFORMAT ">
          <w:r w:rsidR="00CF3A66">
            <w:rPr>
              <w:noProof/>
            </w:rPr>
            <w:t>5</w:t>
          </w:r>
        </w:fldSimple>
      </w:p>
    </w:sdtContent>
  </w:sdt>
  <w:p w:rsidR="00FF34BE" w:rsidRDefault="00FF34BE">
    <w:pPr>
      <w:pStyle w:val="af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75C33"/>
    <w:multiLevelType w:val="hybridMultilevel"/>
    <w:tmpl w:val="05480336"/>
    <w:lvl w:ilvl="0" w:tplc="8BC45528">
      <w:start w:val="1"/>
      <w:numFmt w:val="decimal"/>
      <w:pStyle w:val="a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9F21CA8"/>
    <w:multiLevelType w:val="hybridMultilevel"/>
    <w:tmpl w:val="01546B18"/>
    <w:lvl w:ilvl="0" w:tplc="BCC088B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">
    <w:nsid w:val="214C1A7C"/>
    <w:multiLevelType w:val="hybridMultilevel"/>
    <w:tmpl w:val="A9C6B654"/>
    <w:lvl w:ilvl="0" w:tplc="7EC49ED4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3C86C4B"/>
    <w:multiLevelType w:val="hybridMultilevel"/>
    <w:tmpl w:val="2C727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7060AD"/>
    <w:multiLevelType w:val="hybridMultilevel"/>
    <w:tmpl w:val="073CEFFA"/>
    <w:lvl w:ilvl="0" w:tplc="1DFA60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E07F07"/>
    <w:multiLevelType w:val="hybridMultilevel"/>
    <w:tmpl w:val="FE3A7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7E71DA"/>
    <w:multiLevelType w:val="hybridMultilevel"/>
    <w:tmpl w:val="375C3876"/>
    <w:lvl w:ilvl="0" w:tplc="76680A26">
      <w:start w:val="1"/>
      <w:numFmt w:val="bullet"/>
      <w:pStyle w:val="a0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64B7D82"/>
    <w:multiLevelType w:val="hybridMultilevel"/>
    <w:tmpl w:val="51E052D4"/>
    <w:lvl w:ilvl="0" w:tplc="206E7D8C">
      <w:start w:val="1"/>
      <w:numFmt w:val="decimal"/>
      <w:lvlText w:val="[%1]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FFB453B0">
      <w:start w:val="1"/>
      <w:numFmt w:val="lowerLetter"/>
      <w:lvlText w:val="%2"/>
      <w:lvlJc w:val="left"/>
      <w:pPr>
        <w:ind w:left="1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058044D4">
      <w:start w:val="1"/>
      <w:numFmt w:val="lowerRoman"/>
      <w:lvlText w:val="%3"/>
      <w:lvlJc w:val="left"/>
      <w:pPr>
        <w:ind w:left="1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8645518">
      <w:start w:val="1"/>
      <w:numFmt w:val="decimal"/>
      <w:lvlText w:val="%4"/>
      <w:lvlJc w:val="left"/>
      <w:pPr>
        <w:ind w:left="2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E4540E88">
      <w:start w:val="1"/>
      <w:numFmt w:val="lowerLetter"/>
      <w:lvlText w:val="%5"/>
      <w:lvlJc w:val="left"/>
      <w:pPr>
        <w:ind w:left="3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EC4742C">
      <w:start w:val="1"/>
      <w:numFmt w:val="lowerRoman"/>
      <w:lvlText w:val="%6"/>
      <w:lvlJc w:val="left"/>
      <w:pPr>
        <w:ind w:left="3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2CC4C1D6">
      <w:start w:val="1"/>
      <w:numFmt w:val="decimal"/>
      <w:lvlText w:val="%7"/>
      <w:lvlJc w:val="left"/>
      <w:pPr>
        <w:ind w:left="4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6F2E556">
      <w:start w:val="1"/>
      <w:numFmt w:val="lowerLetter"/>
      <w:lvlText w:val="%8"/>
      <w:lvlJc w:val="left"/>
      <w:pPr>
        <w:ind w:left="5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C80C1C56">
      <w:start w:val="1"/>
      <w:numFmt w:val="lowerRoman"/>
      <w:lvlText w:val="%9"/>
      <w:lvlJc w:val="left"/>
      <w:pPr>
        <w:ind w:left="6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80D5E2D"/>
    <w:multiLevelType w:val="hybridMultilevel"/>
    <w:tmpl w:val="E000F180"/>
    <w:lvl w:ilvl="0" w:tplc="5C7EDD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96A29DA"/>
    <w:multiLevelType w:val="multilevel"/>
    <w:tmpl w:val="19AA0DB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>
    <w:nsid w:val="4B123415"/>
    <w:multiLevelType w:val="hybridMultilevel"/>
    <w:tmpl w:val="B658E08C"/>
    <w:lvl w:ilvl="0" w:tplc="F6B64132">
      <w:start w:val="1"/>
      <w:numFmt w:val="decimal"/>
      <w:pStyle w:val="a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CF53D9"/>
    <w:multiLevelType w:val="multilevel"/>
    <w:tmpl w:val="94B445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2">
    <w:nsid w:val="512D724E"/>
    <w:multiLevelType w:val="multilevel"/>
    <w:tmpl w:val="CBEE04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3">
    <w:nsid w:val="707C105E"/>
    <w:multiLevelType w:val="hybridMultilevel"/>
    <w:tmpl w:val="AD369602"/>
    <w:lvl w:ilvl="0" w:tplc="91200684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D673278"/>
    <w:multiLevelType w:val="multilevel"/>
    <w:tmpl w:val="A98ABBE0"/>
    <w:lvl w:ilvl="0">
      <w:start w:val="1"/>
      <w:numFmt w:val="russianLower"/>
      <w:pStyle w:val="a2"/>
      <w:lvlText w:val="%1)"/>
      <w:lvlJc w:val="left"/>
      <w:pPr>
        <w:tabs>
          <w:tab w:val="num" w:pos="992"/>
        </w:tabs>
        <w:ind w:left="0" w:firstLine="709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701"/>
        </w:tabs>
        <w:ind w:left="709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7D7B28EC"/>
    <w:multiLevelType w:val="hybridMultilevel"/>
    <w:tmpl w:val="5D7CD534"/>
    <w:lvl w:ilvl="0" w:tplc="BE4CDCF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3"/>
  </w:num>
  <w:num w:numId="4">
    <w:abstractNumId w:val="4"/>
  </w:num>
  <w:num w:numId="5">
    <w:abstractNumId w:val="12"/>
  </w:num>
  <w:num w:numId="6">
    <w:abstractNumId w:val="11"/>
  </w:num>
  <w:num w:numId="7">
    <w:abstractNumId w:val="13"/>
  </w:num>
  <w:num w:numId="8">
    <w:abstractNumId w:val="1"/>
  </w:num>
  <w:num w:numId="9">
    <w:abstractNumId w:val="8"/>
  </w:num>
  <w:num w:numId="10">
    <w:abstractNumId w:val="9"/>
  </w:num>
  <w:num w:numId="11">
    <w:abstractNumId w:val="9"/>
  </w:num>
  <w:num w:numId="12">
    <w:abstractNumId w:val="6"/>
  </w:num>
  <w:num w:numId="13">
    <w:abstractNumId w:val="0"/>
  </w:num>
  <w:num w:numId="14">
    <w:abstractNumId w:val="0"/>
    <w:lvlOverride w:ilvl="0">
      <w:startOverride w:val="1"/>
    </w:lvlOverride>
  </w:num>
  <w:num w:numId="15">
    <w:abstractNumId w:val="0"/>
    <w:lvlOverride w:ilvl="0">
      <w:lvl w:ilvl="0" w:tplc="8BC45528">
        <w:start w:val="1"/>
        <w:numFmt w:val="decimal"/>
        <w:pStyle w:val="a"/>
        <w:lvlText w:val="%1."/>
        <w:lvlJc w:val="left"/>
        <w:pPr>
          <w:ind w:left="1069" w:hanging="360"/>
        </w:pPr>
      </w:lvl>
    </w:lvlOverride>
    <w:lvlOverride w:ilvl="1">
      <w:lvl w:ilvl="1" w:tplc="04190003" w:tentative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plc="04190005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 w:tplc="04190001" w:tentative="1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plc="04190003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plc="0419000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plc="04190001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plc="04190003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plc="04190005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6">
    <w:abstractNumId w:val="0"/>
    <w:lvlOverride w:ilvl="0">
      <w:startOverride w:val="1"/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</w:num>
  <w:num w:numId="17">
    <w:abstractNumId w:val="0"/>
    <w:lvlOverride w:ilvl="0">
      <w:startOverride w:val="1"/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</w:num>
  <w:num w:numId="18">
    <w:abstractNumId w:val="14"/>
  </w:num>
  <w:num w:numId="19">
    <w:abstractNumId w:val="0"/>
    <w:lvlOverride w:ilvl="0">
      <w:startOverride w:val="1"/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</w:num>
  <w:num w:numId="20">
    <w:abstractNumId w:val="0"/>
    <w:lvlOverride w:ilvl="0"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  <w:lvlOverride w:ilvl="1">
      <w:lvl w:ilvl="1" w:tplc="04190003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05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1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03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0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1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03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05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1">
    <w:abstractNumId w:val="0"/>
    <w:lvlOverride w:ilvl="0">
      <w:startOverride w:val="1"/>
      <w:lvl w:ilvl="0" w:tplc="8BC45528">
        <w:start w:val="1"/>
        <w:numFmt w:val="decimal"/>
        <w:pStyle w:val="a"/>
        <w:lvlText w:val="%1"/>
        <w:lvlJc w:val="left"/>
        <w:pPr>
          <w:ind w:left="1069" w:hanging="360"/>
        </w:pPr>
        <w:rPr>
          <w:rFonts w:hint="default"/>
          <w:lang w:val="ru-RU"/>
        </w:rPr>
      </w:lvl>
    </w:lvlOverride>
  </w:num>
  <w:num w:numId="22">
    <w:abstractNumId w:val="10"/>
  </w:num>
  <w:num w:numId="23">
    <w:abstractNumId w:val="7"/>
  </w:num>
  <w:num w:numId="24">
    <w:abstractNumId w:val="5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attachedTemplate r:id="rId1"/>
  <w:stylePaneFormatFilter w:val="1021"/>
  <w:stylePaneSortMethod w:val="0000"/>
  <w:defaultTabStop w:val="709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0MjYxtDAwNzE2MTM1MLVU0lEKTi0uzszPAymwqAUAXc9AyywAAAA="/>
  </w:docVars>
  <w:rsids>
    <w:rsidRoot w:val="00093571"/>
    <w:rsid w:val="0001272F"/>
    <w:rsid w:val="000322E8"/>
    <w:rsid w:val="00034ECE"/>
    <w:rsid w:val="00086B16"/>
    <w:rsid w:val="00093571"/>
    <w:rsid w:val="000C0806"/>
    <w:rsid w:val="000D2AB1"/>
    <w:rsid w:val="000E4A90"/>
    <w:rsid w:val="000E59B0"/>
    <w:rsid w:val="000F7FF9"/>
    <w:rsid w:val="00103D07"/>
    <w:rsid w:val="00107ED6"/>
    <w:rsid w:val="00114E2E"/>
    <w:rsid w:val="00150E9D"/>
    <w:rsid w:val="00150EBD"/>
    <w:rsid w:val="00162877"/>
    <w:rsid w:val="00184BF6"/>
    <w:rsid w:val="001B33F9"/>
    <w:rsid w:val="001F3FFD"/>
    <w:rsid w:val="001F630A"/>
    <w:rsid w:val="001F638D"/>
    <w:rsid w:val="001F6B38"/>
    <w:rsid w:val="00204989"/>
    <w:rsid w:val="00224291"/>
    <w:rsid w:val="0022642D"/>
    <w:rsid w:val="00235B6C"/>
    <w:rsid w:val="00241D6A"/>
    <w:rsid w:val="0027253E"/>
    <w:rsid w:val="002725F2"/>
    <w:rsid w:val="00283B66"/>
    <w:rsid w:val="002900AA"/>
    <w:rsid w:val="00295B35"/>
    <w:rsid w:val="002A267C"/>
    <w:rsid w:val="002D5057"/>
    <w:rsid w:val="002E0BE9"/>
    <w:rsid w:val="002F1E24"/>
    <w:rsid w:val="002F63BF"/>
    <w:rsid w:val="00305747"/>
    <w:rsid w:val="00324425"/>
    <w:rsid w:val="00332371"/>
    <w:rsid w:val="00335878"/>
    <w:rsid w:val="00352990"/>
    <w:rsid w:val="003611C5"/>
    <w:rsid w:val="00390DAC"/>
    <w:rsid w:val="00396FE6"/>
    <w:rsid w:val="003C3816"/>
    <w:rsid w:val="003C79F5"/>
    <w:rsid w:val="003E1273"/>
    <w:rsid w:val="003F2DF4"/>
    <w:rsid w:val="003F5A8F"/>
    <w:rsid w:val="003F703F"/>
    <w:rsid w:val="00404268"/>
    <w:rsid w:val="00410EC6"/>
    <w:rsid w:val="00425B0D"/>
    <w:rsid w:val="00434943"/>
    <w:rsid w:val="0043582E"/>
    <w:rsid w:val="00436D9D"/>
    <w:rsid w:val="004521C2"/>
    <w:rsid w:val="0045539A"/>
    <w:rsid w:val="00471415"/>
    <w:rsid w:val="00474253"/>
    <w:rsid w:val="00490D11"/>
    <w:rsid w:val="00493D69"/>
    <w:rsid w:val="004A3D6E"/>
    <w:rsid w:val="004C3867"/>
    <w:rsid w:val="00506AA0"/>
    <w:rsid w:val="00521C5D"/>
    <w:rsid w:val="00522630"/>
    <w:rsid w:val="005250B9"/>
    <w:rsid w:val="00543E51"/>
    <w:rsid w:val="00544C99"/>
    <w:rsid w:val="005507AF"/>
    <w:rsid w:val="00550CD3"/>
    <w:rsid w:val="00564C3C"/>
    <w:rsid w:val="00581DA4"/>
    <w:rsid w:val="005A2849"/>
    <w:rsid w:val="005A3866"/>
    <w:rsid w:val="005B22D0"/>
    <w:rsid w:val="005B7E57"/>
    <w:rsid w:val="005F56D4"/>
    <w:rsid w:val="00633D77"/>
    <w:rsid w:val="00640C56"/>
    <w:rsid w:val="0064694D"/>
    <w:rsid w:val="00655455"/>
    <w:rsid w:val="00660B1D"/>
    <w:rsid w:val="006655C0"/>
    <w:rsid w:val="006701E3"/>
    <w:rsid w:val="006A244D"/>
    <w:rsid w:val="006B5A3B"/>
    <w:rsid w:val="006D1868"/>
    <w:rsid w:val="006D24B8"/>
    <w:rsid w:val="006E1A7C"/>
    <w:rsid w:val="006E1DFC"/>
    <w:rsid w:val="006F3662"/>
    <w:rsid w:val="006F5334"/>
    <w:rsid w:val="006F5CF2"/>
    <w:rsid w:val="006F7AF9"/>
    <w:rsid w:val="007064D8"/>
    <w:rsid w:val="0071711F"/>
    <w:rsid w:val="0073532B"/>
    <w:rsid w:val="007415E1"/>
    <w:rsid w:val="00745D71"/>
    <w:rsid w:val="007579BE"/>
    <w:rsid w:val="00760102"/>
    <w:rsid w:val="007617A0"/>
    <w:rsid w:val="007A0369"/>
    <w:rsid w:val="007B2030"/>
    <w:rsid w:val="007D373A"/>
    <w:rsid w:val="007D5650"/>
    <w:rsid w:val="007D7B98"/>
    <w:rsid w:val="007E0F31"/>
    <w:rsid w:val="007E5FDB"/>
    <w:rsid w:val="00817DE9"/>
    <w:rsid w:val="00820CA0"/>
    <w:rsid w:val="00825773"/>
    <w:rsid w:val="00826D10"/>
    <w:rsid w:val="00830553"/>
    <w:rsid w:val="0084017D"/>
    <w:rsid w:val="00843AE5"/>
    <w:rsid w:val="00850BAB"/>
    <w:rsid w:val="0086725F"/>
    <w:rsid w:val="008A55C3"/>
    <w:rsid w:val="008B3F6B"/>
    <w:rsid w:val="008C0C2B"/>
    <w:rsid w:val="008C2841"/>
    <w:rsid w:val="008F1E77"/>
    <w:rsid w:val="00900E44"/>
    <w:rsid w:val="00904145"/>
    <w:rsid w:val="00913393"/>
    <w:rsid w:val="00924756"/>
    <w:rsid w:val="00927085"/>
    <w:rsid w:val="00927D24"/>
    <w:rsid w:val="0094143C"/>
    <w:rsid w:val="00942FCB"/>
    <w:rsid w:val="00944AB4"/>
    <w:rsid w:val="00947C12"/>
    <w:rsid w:val="00967CB7"/>
    <w:rsid w:val="009767BB"/>
    <w:rsid w:val="00977FAB"/>
    <w:rsid w:val="00990BB6"/>
    <w:rsid w:val="00992115"/>
    <w:rsid w:val="00993A0D"/>
    <w:rsid w:val="009B19F0"/>
    <w:rsid w:val="009D0887"/>
    <w:rsid w:val="009D35F1"/>
    <w:rsid w:val="00A02407"/>
    <w:rsid w:val="00A121C5"/>
    <w:rsid w:val="00A27898"/>
    <w:rsid w:val="00A44FCA"/>
    <w:rsid w:val="00A65A8E"/>
    <w:rsid w:val="00A735DB"/>
    <w:rsid w:val="00A86F3F"/>
    <w:rsid w:val="00A929FA"/>
    <w:rsid w:val="00A95B69"/>
    <w:rsid w:val="00AA124B"/>
    <w:rsid w:val="00AB563E"/>
    <w:rsid w:val="00AC7F0A"/>
    <w:rsid w:val="00AD0812"/>
    <w:rsid w:val="00AD33C5"/>
    <w:rsid w:val="00AD71DD"/>
    <w:rsid w:val="00AE1580"/>
    <w:rsid w:val="00AE5ECF"/>
    <w:rsid w:val="00AF3BCB"/>
    <w:rsid w:val="00AF5AFC"/>
    <w:rsid w:val="00B13B7E"/>
    <w:rsid w:val="00B17EDF"/>
    <w:rsid w:val="00B20493"/>
    <w:rsid w:val="00B22A55"/>
    <w:rsid w:val="00B36C9C"/>
    <w:rsid w:val="00B4705F"/>
    <w:rsid w:val="00B54D80"/>
    <w:rsid w:val="00B56163"/>
    <w:rsid w:val="00B574D3"/>
    <w:rsid w:val="00B6792A"/>
    <w:rsid w:val="00B807C7"/>
    <w:rsid w:val="00B84496"/>
    <w:rsid w:val="00BA3540"/>
    <w:rsid w:val="00BB1B64"/>
    <w:rsid w:val="00BC63CF"/>
    <w:rsid w:val="00BE0E41"/>
    <w:rsid w:val="00BE1B55"/>
    <w:rsid w:val="00BF3639"/>
    <w:rsid w:val="00BF3E91"/>
    <w:rsid w:val="00BF60C0"/>
    <w:rsid w:val="00C0144E"/>
    <w:rsid w:val="00C021C0"/>
    <w:rsid w:val="00C11470"/>
    <w:rsid w:val="00C1507A"/>
    <w:rsid w:val="00C41EF3"/>
    <w:rsid w:val="00C46C9E"/>
    <w:rsid w:val="00C53589"/>
    <w:rsid w:val="00C70C75"/>
    <w:rsid w:val="00C71548"/>
    <w:rsid w:val="00C80055"/>
    <w:rsid w:val="00C8492F"/>
    <w:rsid w:val="00CA67A6"/>
    <w:rsid w:val="00CB2636"/>
    <w:rsid w:val="00CB60C2"/>
    <w:rsid w:val="00CC702B"/>
    <w:rsid w:val="00CD2A23"/>
    <w:rsid w:val="00CE1201"/>
    <w:rsid w:val="00CE62E6"/>
    <w:rsid w:val="00CF3379"/>
    <w:rsid w:val="00CF3A66"/>
    <w:rsid w:val="00D06205"/>
    <w:rsid w:val="00D13760"/>
    <w:rsid w:val="00D31B6E"/>
    <w:rsid w:val="00D43CC2"/>
    <w:rsid w:val="00D43F3B"/>
    <w:rsid w:val="00D44E9C"/>
    <w:rsid w:val="00D51992"/>
    <w:rsid w:val="00D567FD"/>
    <w:rsid w:val="00D65AA3"/>
    <w:rsid w:val="00D7470A"/>
    <w:rsid w:val="00D74E03"/>
    <w:rsid w:val="00D76928"/>
    <w:rsid w:val="00D822C6"/>
    <w:rsid w:val="00D9279F"/>
    <w:rsid w:val="00D937A0"/>
    <w:rsid w:val="00DA1528"/>
    <w:rsid w:val="00DA43F6"/>
    <w:rsid w:val="00DB1570"/>
    <w:rsid w:val="00DB2D9F"/>
    <w:rsid w:val="00DD3E4F"/>
    <w:rsid w:val="00DD7AF0"/>
    <w:rsid w:val="00DF2A6E"/>
    <w:rsid w:val="00E222BA"/>
    <w:rsid w:val="00E22CD2"/>
    <w:rsid w:val="00E24A64"/>
    <w:rsid w:val="00E2710E"/>
    <w:rsid w:val="00E30CE6"/>
    <w:rsid w:val="00E32A80"/>
    <w:rsid w:val="00E418A2"/>
    <w:rsid w:val="00E4410E"/>
    <w:rsid w:val="00E50333"/>
    <w:rsid w:val="00E815F2"/>
    <w:rsid w:val="00EA1D69"/>
    <w:rsid w:val="00EA51C8"/>
    <w:rsid w:val="00EA76F5"/>
    <w:rsid w:val="00EF050E"/>
    <w:rsid w:val="00EF439B"/>
    <w:rsid w:val="00F01044"/>
    <w:rsid w:val="00F12337"/>
    <w:rsid w:val="00F16106"/>
    <w:rsid w:val="00F168D9"/>
    <w:rsid w:val="00F27B5F"/>
    <w:rsid w:val="00F43A84"/>
    <w:rsid w:val="00F44DD0"/>
    <w:rsid w:val="00F54DD9"/>
    <w:rsid w:val="00F668C6"/>
    <w:rsid w:val="00F73E87"/>
    <w:rsid w:val="00F76167"/>
    <w:rsid w:val="00F82014"/>
    <w:rsid w:val="00F82D30"/>
    <w:rsid w:val="00FA40B0"/>
    <w:rsid w:val="00FB0217"/>
    <w:rsid w:val="00FB0295"/>
    <w:rsid w:val="00FB3138"/>
    <w:rsid w:val="00FD38A9"/>
    <w:rsid w:val="00FF2FB1"/>
    <w:rsid w:val="00FF34BE"/>
    <w:rsid w:val="00FF43CA"/>
    <w:rsid w:val="00FF4614"/>
    <w:rsid w:val="00FF5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35"/>
    <o:shapelayout v:ext="edit">
      <o:idmap v:ext="edit" data="1,2,3,4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7B2030"/>
    <w:pPr>
      <w:spacing w:line="360" w:lineRule="auto"/>
      <w:ind w:firstLine="709"/>
    </w:pPr>
    <w:rPr>
      <w:rFonts w:ascii="Lucida Bright" w:eastAsia="Times New Roman" w:hAnsi="Lucida Bright"/>
      <w:sz w:val="19"/>
      <w:szCs w:val="24"/>
    </w:rPr>
  </w:style>
  <w:style w:type="paragraph" w:styleId="1">
    <w:name w:val="heading 1"/>
    <w:basedOn w:val="a3"/>
    <w:next w:val="a3"/>
    <w:link w:val="10"/>
    <w:qFormat/>
    <w:rsid w:val="00D31B6E"/>
    <w:pPr>
      <w:pageBreakBefore/>
      <w:numPr>
        <w:numId w:val="10"/>
      </w:numPr>
      <w:tabs>
        <w:tab w:val="left" w:pos="993"/>
      </w:tabs>
      <w:suppressAutoHyphens/>
      <w:spacing w:after="360"/>
      <w:ind w:left="709" w:firstLine="0"/>
      <w:contextualSpacing/>
      <w:outlineLvl w:val="0"/>
    </w:pPr>
    <w:rPr>
      <w:szCs w:val="28"/>
    </w:rPr>
  </w:style>
  <w:style w:type="paragraph" w:styleId="2">
    <w:name w:val="heading 2"/>
    <w:basedOn w:val="a3"/>
    <w:next w:val="a3"/>
    <w:link w:val="20"/>
    <w:qFormat/>
    <w:rsid w:val="00D31B6E"/>
    <w:pPr>
      <w:keepNext/>
      <w:keepLines/>
      <w:widowControl w:val="0"/>
      <w:numPr>
        <w:ilvl w:val="1"/>
        <w:numId w:val="10"/>
      </w:numPr>
      <w:tabs>
        <w:tab w:val="left" w:pos="1134"/>
      </w:tabs>
      <w:suppressAutoHyphens/>
      <w:spacing w:before="340" w:after="220"/>
      <w:ind w:left="709" w:firstLine="0"/>
      <w:contextualSpacing/>
      <w:outlineLvl w:val="1"/>
    </w:pPr>
  </w:style>
  <w:style w:type="paragraph" w:styleId="3">
    <w:name w:val="heading 3"/>
    <w:basedOn w:val="a3"/>
    <w:next w:val="a3"/>
    <w:link w:val="30"/>
    <w:uiPriority w:val="9"/>
    <w:qFormat/>
    <w:rsid w:val="00D31B6E"/>
    <w:pPr>
      <w:keepNext/>
      <w:numPr>
        <w:ilvl w:val="2"/>
        <w:numId w:val="10"/>
      </w:numPr>
      <w:tabs>
        <w:tab w:val="left" w:pos="1276"/>
      </w:tabs>
      <w:spacing w:before="120" w:after="120"/>
      <w:ind w:left="709" w:firstLine="0"/>
      <w:outlineLvl w:val="2"/>
    </w:pPr>
  </w:style>
  <w:style w:type="paragraph" w:styleId="4">
    <w:name w:val="heading 4"/>
    <w:basedOn w:val="a3"/>
    <w:next w:val="a3"/>
    <w:link w:val="40"/>
    <w:uiPriority w:val="9"/>
    <w:qFormat/>
    <w:rsid w:val="00D31B6E"/>
    <w:pPr>
      <w:keepNext/>
      <w:widowControl w:val="0"/>
      <w:numPr>
        <w:ilvl w:val="3"/>
        <w:numId w:val="10"/>
      </w:numPr>
      <w:tabs>
        <w:tab w:val="left" w:pos="1418"/>
      </w:tabs>
      <w:spacing w:before="240" w:after="120"/>
      <w:ind w:left="709" w:firstLine="0"/>
      <w:outlineLvl w:val="3"/>
    </w:pPr>
  </w:style>
  <w:style w:type="paragraph" w:styleId="5">
    <w:name w:val="heading 5"/>
    <w:basedOn w:val="a3"/>
    <w:next w:val="a3"/>
    <w:link w:val="50"/>
    <w:unhideWhenUsed/>
    <w:qFormat/>
    <w:rsid w:val="00CE1201"/>
    <w:pPr>
      <w:keepNext/>
      <w:spacing w:before="180" w:after="60"/>
      <w:ind w:firstLine="0"/>
      <w:outlineLvl w:val="4"/>
    </w:pPr>
    <w:rPr>
      <w:rFonts w:cs="Arial"/>
      <w:u w:val="single"/>
    </w:rPr>
  </w:style>
  <w:style w:type="paragraph" w:styleId="6">
    <w:name w:val="heading 6"/>
    <w:basedOn w:val="a3"/>
    <w:next w:val="a3"/>
    <w:link w:val="60"/>
    <w:unhideWhenUsed/>
    <w:rsid w:val="00640C56"/>
    <w:pPr>
      <w:numPr>
        <w:ilvl w:val="5"/>
        <w:numId w:val="10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3"/>
    <w:next w:val="a3"/>
    <w:link w:val="70"/>
    <w:unhideWhenUsed/>
    <w:rsid w:val="00640C56"/>
    <w:pPr>
      <w:numPr>
        <w:ilvl w:val="6"/>
        <w:numId w:val="10"/>
      </w:numPr>
      <w:spacing w:before="240" w:after="60"/>
      <w:outlineLvl w:val="6"/>
    </w:pPr>
    <w:rPr>
      <w:rFonts w:ascii="Arial" w:hAnsi="Arial"/>
      <w:sz w:val="20"/>
    </w:rPr>
  </w:style>
  <w:style w:type="paragraph" w:styleId="8">
    <w:name w:val="heading 8"/>
    <w:basedOn w:val="a3"/>
    <w:next w:val="a3"/>
    <w:link w:val="80"/>
    <w:unhideWhenUsed/>
    <w:rsid w:val="00640C56"/>
    <w:pPr>
      <w:numPr>
        <w:ilvl w:val="7"/>
        <w:numId w:val="10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9">
    <w:name w:val="heading 9"/>
    <w:basedOn w:val="a3"/>
    <w:next w:val="a3"/>
    <w:link w:val="90"/>
    <w:unhideWhenUsed/>
    <w:rsid w:val="00640C56"/>
    <w:pPr>
      <w:numPr>
        <w:ilvl w:val="8"/>
        <w:numId w:val="10"/>
      </w:numPr>
      <w:spacing w:after="360"/>
      <w:jc w:val="center"/>
      <w:outlineLvl w:val="8"/>
    </w:pPr>
    <w:rPr>
      <w:b/>
      <w:caps/>
      <w:sz w:val="28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D31B6E"/>
    <w:rPr>
      <w:rFonts w:ascii="Times New Roman" w:eastAsia="Times New Roman" w:hAnsi="Times New Roman"/>
      <w:sz w:val="24"/>
      <w:szCs w:val="28"/>
    </w:rPr>
  </w:style>
  <w:style w:type="character" w:customStyle="1" w:styleId="20">
    <w:name w:val="Заголовок 2 Знак"/>
    <w:basedOn w:val="a4"/>
    <w:link w:val="2"/>
    <w:rsid w:val="00D31B6E"/>
    <w:rPr>
      <w:rFonts w:ascii="Times New Roman" w:eastAsia="Times New Roman" w:hAnsi="Times New Roman"/>
      <w:sz w:val="24"/>
      <w:szCs w:val="24"/>
    </w:rPr>
  </w:style>
  <w:style w:type="character" w:customStyle="1" w:styleId="30">
    <w:name w:val="Заголовок 3 Знак"/>
    <w:basedOn w:val="a4"/>
    <w:link w:val="3"/>
    <w:uiPriority w:val="9"/>
    <w:rsid w:val="00D31B6E"/>
    <w:rPr>
      <w:rFonts w:ascii="Times New Roman" w:eastAsia="Times New Roman" w:hAnsi="Times New Roman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rsid w:val="00D31B6E"/>
    <w:rPr>
      <w:rFonts w:ascii="Times New Roman" w:eastAsia="Times New Roman" w:hAnsi="Times New Roman"/>
      <w:sz w:val="24"/>
      <w:szCs w:val="24"/>
    </w:rPr>
  </w:style>
  <w:style w:type="character" w:customStyle="1" w:styleId="50">
    <w:name w:val="Заголовок 5 Знак"/>
    <w:basedOn w:val="a4"/>
    <w:link w:val="5"/>
    <w:rsid w:val="00CE1201"/>
    <w:rPr>
      <w:rFonts w:ascii="Times New Roman" w:eastAsia="Times New Roman" w:hAnsi="Times New Roman" w:cs="Arial"/>
      <w:sz w:val="24"/>
      <w:szCs w:val="24"/>
      <w:u w:val="single"/>
    </w:rPr>
  </w:style>
  <w:style w:type="character" w:customStyle="1" w:styleId="60">
    <w:name w:val="Заголовок 6 Знак"/>
    <w:basedOn w:val="a4"/>
    <w:link w:val="6"/>
    <w:rsid w:val="00640C56"/>
    <w:rPr>
      <w:rFonts w:ascii="Arial" w:eastAsia="Times New Roman" w:hAnsi="Arial"/>
      <w:i/>
      <w:sz w:val="22"/>
      <w:szCs w:val="24"/>
    </w:rPr>
  </w:style>
  <w:style w:type="character" w:customStyle="1" w:styleId="70">
    <w:name w:val="Заголовок 7 Знак"/>
    <w:basedOn w:val="a4"/>
    <w:link w:val="7"/>
    <w:rsid w:val="00640C56"/>
    <w:rPr>
      <w:rFonts w:ascii="Arial" w:eastAsia="Times New Roman" w:hAnsi="Arial"/>
      <w:szCs w:val="24"/>
    </w:rPr>
  </w:style>
  <w:style w:type="character" w:customStyle="1" w:styleId="80">
    <w:name w:val="Заголовок 8 Знак"/>
    <w:basedOn w:val="a4"/>
    <w:link w:val="8"/>
    <w:rsid w:val="00640C56"/>
    <w:rPr>
      <w:rFonts w:ascii="Arial" w:eastAsia="Times New Roman" w:hAnsi="Arial"/>
      <w:i/>
      <w:szCs w:val="24"/>
    </w:rPr>
  </w:style>
  <w:style w:type="character" w:customStyle="1" w:styleId="90">
    <w:name w:val="Заголовок 9 Знак"/>
    <w:basedOn w:val="a4"/>
    <w:link w:val="9"/>
    <w:rsid w:val="00640C56"/>
    <w:rPr>
      <w:rFonts w:ascii="Times New Roman" w:eastAsia="Times New Roman" w:hAnsi="Times New Roman"/>
      <w:b/>
      <w:caps/>
      <w:sz w:val="28"/>
      <w:szCs w:val="24"/>
    </w:rPr>
  </w:style>
  <w:style w:type="paragraph" w:styleId="a7">
    <w:name w:val="Document Map"/>
    <w:basedOn w:val="a3"/>
    <w:link w:val="a8"/>
    <w:uiPriority w:val="99"/>
    <w:semiHidden/>
    <w:unhideWhenUsed/>
    <w:rsid w:val="00E30CE6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4"/>
    <w:link w:val="a7"/>
    <w:uiPriority w:val="99"/>
    <w:semiHidden/>
    <w:rsid w:val="00E30CE6"/>
    <w:rPr>
      <w:rFonts w:ascii="Tahoma" w:eastAsia="Times New Roman" w:hAnsi="Tahoma" w:cs="Tahoma"/>
      <w:sz w:val="16"/>
      <w:szCs w:val="16"/>
    </w:rPr>
  </w:style>
  <w:style w:type="paragraph" w:customStyle="1" w:styleId="a9">
    <w:name w:val="Формула"/>
    <w:basedOn w:val="a3"/>
    <w:next w:val="a3"/>
    <w:qFormat/>
    <w:rsid w:val="00BF60C0"/>
    <w:pPr>
      <w:widowControl w:val="0"/>
      <w:spacing w:before="240" w:after="240"/>
      <w:ind w:firstLine="0"/>
      <w:contextualSpacing/>
      <w:jc w:val="center"/>
    </w:pPr>
  </w:style>
  <w:style w:type="paragraph" w:customStyle="1" w:styleId="aa">
    <w:name w:val="Листинг"/>
    <w:basedOn w:val="a3"/>
    <w:unhideWhenUsed/>
    <w:rsid w:val="00FF5739"/>
    <w:pPr>
      <w:tabs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240" w:after="240" w:line="264" w:lineRule="auto"/>
      <w:ind w:left="1134" w:firstLine="0"/>
      <w:contextualSpacing/>
    </w:pPr>
    <w:rPr>
      <w:rFonts w:ascii="Consolas" w:hAnsi="Consolas"/>
      <w:sz w:val="22"/>
      <w:lang w:val="en-US"/>
    </w:rPr>
  </w:style>
  <w:style w:type="paragraph" w:styleId="11">
    <w:name w:val="toc 1"/>
    <w:basedOn w:val="a3"/>
    <w:next w:val="a3"/>
    <w:link w:val="12"/>
    <w:autoRedefine/>
    <w:uiPriority w:val="39"/>
    <w:rsid w:val="00DB2D9F"/>
    <w:pPr>
      <w:tabs>
        <w:tab w:val="right" w:leader="dot" w:pos="9639"/>
      </w:tabs>
      <w:ind w:left="142" w:right="907" w:firstLine="0"/>
    </w:pPr>
    <w:rPr>
      <w:noProof/>
    </w:rPr>
  </w:style>
  <w:style w:type="character" w:customStyle="1" w:styleId="12">
    <w:name w:val="Оглавление 1 Знак"/>
    <w:basedOn w:val="a4"/>
    <w:link w:val="11"/>
    <w:uiPriority w:val="39"/>
    <w:rsid w:val="00DB2D9F"/>
    <w:rPr>
      <w:rFonts w:ascii="Lucida Bright" w:eastAsia="Times New Roman" w:hAnsi="Lucida Bright"/>
      <w:noProof/>
      <w:sz w:val="19"/>
      <w:szCs w:val="24"/>
    </w:rPr>
  </w:style>
  <w:style w:type="paragraph" w:styleId="21">
    <w:name w:val="toc 2"/>
    <w:basedOn w:val="a3"/>
    <w:next w:val="a3"/>
    <w:link w:val="22"/>
    <w:autoRedefine/>
    <w:uiPriority w:val="39"/>
    <w:rsid w:val="00640C56"/>
    <w:pPr>
      <w:tabs>
        <w:tab w:val="left" w:pos="709"/>
        <w:tab w:val="right" w:leader="dot" w:pos="9639"/>
      </w:tabs>
      <w:spacing w:before="60"/>
      <w:ind w:left="709" w:right="567" w:hanging="471"/>
    </w:pPr>
    <w:rPr>
      <w:noProof/>
    </w:rPr>
  </w:style>
  <w:style w:type="character" w:customStyle="1" w:styleId="22">
    <w:name w:val="Оглавление 2 Знак"/>
    <w:basedOn w:val="a4"/>
    <w:link w:val="21"/>
    <w:uiPriority w:val="39"/>
    <w:rsid w:val="00640C56"/>
    <w:rPr>
      <w:rFonts w:ascii="Times New Roman" w:eastAsia="Times New Roman" w:hAnsi="Times New Roman"/>
      <w:noProof/>
      <w:sz w:val="24"/>
      <w:szCs w:val="24"/>
    </w:rPr>
  </w:style>
  <w:style w:type="paragraph" w:styleId="31">
    <w:name w:val="toc 3"/>
    <w:basedOn w:val="a3"/>
    <w:next w:val="a3"/>
    <w:autoRedefine/>
    <w:uiPriority w:val="39"/>
    <w:rsid w:val="00640C56"/>
    <w:pPr>
      <w:tabs>
        <w:tab w:val="left" w:pos="1276"/>
        <w:tab w:val="right" w:leader="dot" w:pos="9639"/>
      </w:tabs>
      <w:ind w:left="1276" w:right="565" w:hanging="567"/>
    </w:pPr>
    <w:rPr>
      <w:noProof/>
    </w:rPr>
  </w:style>
  <w:style w:type="paragraph" w:customStyle="1" w:styleId="ab">
    <w:name w:val="После формулы"/>
    <w:basedOn w:val="a3"/>
    <w:next w:val="a3"/>
    <w:link w:val="ac"/>
    <w:qFormat/>
    <w:rsid w:val="001F630A"/>
    <w:pPr>
      <w:ind w:firstLine="0"/>
    </w:pPr>
    <w:rPr>
      <w:i/>
    </w:rPr>
  </w:style>
  <w:style w:type="paragraph" w:customStyle="1" w:styleId="-">
    <w:name w:val="Таблица - заголовок"/>
    <w:basedOn w:val="a3"/>
    <w:next w:val="a3"/>
    <w:rsid w:val="00AD33C5"/>
    <w:pPr>
      <w:keepNext/>
      <w:spacing w:before="240" w:after="120" w:line="240" w:lineRule="auto"/>
      <w:ind w:firstLine="0"/>
    </w:pPr>
  </w:style>
  <w:style w:type="character" w:styleId="ad">
    <w:name w:val="Placeholder Text"/>
    <w:basedOn w:val="a4"/>
    <w:uiPriority w:val="99"/>
    <w:semiHidden/>
    <w:rsid w:val="003E1273"/>
    <w:rPr>
      <w:color w:val="808080"/>
    </w:rPr>
  </w:style>
  <w:style w:type="paragraph" w:styleId="ae">
    <w:name w:val="Body Text"/>
    <w:basedOn w:val="a3"/>
    <w:link w:val="af"/>
    <w:uiPriority w:val="99"/>
    <w:semiHidden/>
    <w:unhideWhenUsed/>
    <w:rsid w:val="0022642D"/>
    <w:pPr>
      <w:spacing w:after="120"/>
    </w:pPr>
  </w:style>
  <w:style w:type="character" w:customStyle="1" w:styleId="af">
    <w:name w:val="Основной текст Знак"/>
    <w:basedOn w:val="a4"/>
    <w:link w:val="ae"/>
    <w:uiPriority w:val="99"/>
    <w:semiHidden/>
    <w:rsid w:val="0022642D"/>
    <w:rPr>
      <w:rFonts w:ascii="Times New Roman" w:eastAsia="Times New Roman" w:hAnsi="Times New Roman"/>
      <w:sz w:val="24"/>
      <w:szCs w:val="24"/>
    </w:rPr>
  </w:style>
  <w:style w:type="paragraph" w:customStyle="1" w:styleId="13">
    <w:name w:val="Заголовок 1 без номера"/>
    <w:basedOn w:val="1"/>
    <w:next w:val="a3"/>
    <w:qFormat/>
    <w:rsid w:val="005507AF"/>
    <w:pPr>
      <w:numPr>
        <w:numId w:val="0"/>
      </w:numPr>
      <w:jc w:val="center"/>
    </w:pPr>
    <w:rPr>
      <w:caps/>
    </w:rPr>
  </w:style>
  <w:style w:type="paragraph" w:customStyle="1" w:styleId="-0">
    <w:name w:val="Рисунок - подпись"/>
    <w:basedOn w:val="a3"/>
    <w:next w:val="a3"/>
    <w:rsid w:val="009767BB"/>
    <w:pPr>
      <w:keepLines/>
      <w:suppressAutoHyphens/>
      <w:spacing w:before="40" w:after="120" w:line="240" w:lineRule="auto"/>
      <w:ind w:firstLine="0"/>
      <w:jc w:val="center"/>
    </w:pPr>
  </w:style>
  <w:style w:type="paragraph" w:customStyle="1" w:styleId="af0">
    <w:name w:val="Рисунок"/>
    <w:basedOn w:val="a3"/>
    <w:link w:val="14"/>
    <w:qFormat/>
    <w:rsid w:val="00A27898"/>
    <w:pPr>
      <w:keepNext/>
      <w:spacing w:before="240"/>
      <w:ind w:firstLine="0"/>
      <w:jc w:val="center"/>
    </w:pPr>
    <w:rPr>
      <w:rFonts w:cs="Calibri"/>
      <w:i/>
      <w:sz w:val="17"/>
      <w:szCs w:val="16"/>
    </w:rPr>
  </w:style>
  <w:style w:type="character" w:customStyle="1" w:styleId="14">
    <w:name w:val="Рисунок1 Знак"/>
    <w:basedOn w:val="a4"/>
    <w:link w:val="af0"/>
    <w:rsid w:val="00A27898"/>
    <w:rPr>
      <w:rFonts w:ascii="Lucida Bright" w:eastAsia="Times New Roman" w:hAnsi="Lucida Bright" w:cs="Calibri"/>
      <w:i/>
      <w:sz w:val="17"/>
      <w:szCs w:val="16"/>
    </w:rPr>
  </w:style>
  <w:style w:type="paragraph" w:styleId="af1">
    <w:name w:val="annotation subject"/>
    <w:basedOn w:val="a3"/>
    <w:link w:val="af2"/>
    <w:uiPriority w:val="99"/>
    <w:semiHidden/>
    <w:unhideWhenUsed/>
    <w:rsid w:val="00E30CE6"/>
    <w:rPr>
      <w:b/>
      <w:bCs/>
      <w:sz w:val="20"/>
      <w:szCs w:val="20"/>
    </w:rPr>
  </w:style>
  <w:style w:type="character" w:customStyle="1" w:styleId="af2">
    <w:name w:val="Тема примечания Знак"/>
    <w:basedOn w:val="a4"/>
    <w:link w:val="af1"/>
    <w:uiPriority w:val="99"/>
    <w:semiHidden/>
    <w:rsid w:val="00E30CE6"/>
    <w:rPr>
      <w:b/>
      <w:bCs/>
    </w:rPr>
  </w:style>
  <w:style w:type="paragraph" w:styleId="af3">
    <w:name w:val="Revision"/>
    <w:hidden/>
    <w:uiPriority w:val="99"/>
    <w:semiHidden/>
    <w:rsid w:val="00D06205"/>
    <w:pPr>
      <w:spacing w:line="360" w:lineRule="auto"/>
      <w:ind w:firstLine="709"/>
      <w:jc w:val="both"/>
    </w:pPr>
    <w:rPr>
      <w:rFonts w:ascii="Times New Roman" w:eastAsia="Times New Roman" w:hAnsi="Times New Roman"/>
      <w:sz w:val="24"/>
      <w:szCs w:val="24"/>
    </w:rPr>
  </w:style>
  <w:style w:type="paragraph" w:styleId="af4">
    <w:name w:val="TOC Heading"/>
    <w:basedOn w:val="a3"/>
    <w:next w:val="a3"/>
    <w:uiPriority w:val="39"/>
    <w:unhideWhenUsed/>
    <w:qFormat/>
    <w:rsid w:val="00295B35"/>
    <w:pPr>
      <w:spacing w:after="360"/>
      <w:ind w:firstLine="0"/>
      <w:jc w:val="center"/>
    </w:pPr>
    <w:rPr>
      <w:caps/>
      <w:szCs w:val="28"/>
    </w:rPr>
  </w:style>
  <w:style w:type="table" w:styleId="af5">
    <w:name w:val="Table Grid"/>
    <w:basedOn w:val="a5"/>
    <w:rsid w:val="00AE1580"/>
    <w:rPr>
      <w:rFonts w:ascii="Cambria" w:eastAsia="Cambria" w:hAnsi="Cambr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Список маркированный"/>
    <w:basedOn w:val="a3"/>
    <w:qFormat/>
    <w:rsid w:val="00CE1201"/>
    <w:pPr>
      <w:numPr>
        <w:numId w:val="12"/>
      </w:numPr>
      <w:tabs>
        <w:tab w:val="left" w:pos="851"/>
      </w:tabs>
      <w:ind w:left="0" w:firstLine="709"/>
    </w:pPr>
    <w:rPr>
      <w:lang w:val="en-US"/>
    </w:rPr>
  </w:style>
  <w:style w:type="paragraph" w:customStyle="1" w:styleId="a">
    <w:name w:val="Список нумерованный"/>
    <w:basedOn w:val="a0"/>
    <w:qFormat/>
    <w:rsid w:val="00CE1201"/>
    <w:pPr>
      <w:numPr>
        <w:numId w:val="15"/>
      </w:numPr>
      <w:tabs>
        <w:tab w:val="clear" w:pos="851"/>
        <w:tab w:val="num" w:pos="993"/>
      </w:tabs>
      <w:ind w:left="0" w:firstLine="709"/>
    </w:pPr>
  </w:style>
  <w:style w:type="paragraph" w:styleId="af6">
    <w:name w:val="Balloon Text"/>
    <w:basedOn w:val="a3"/>
    <w:link w:val="af7"/>
    <w:uiPriority w:val="99"/>
    <w:semiHidden/>
    <w:unhideWhenUsed/>
    <w:rsid w:val="00CE12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4"/>
    <w:link w:val="af6"/>
    <w:uiPriority w:val="99"/>
    <w:semiHidden/>
    <w:rsid w:val="00CE1201"/>
    <w:rPr>
      <w:rFonts w:ascii="Tahoma" w:eastAsia="Times New Roman" w:hAnsi="Tahoma" w:cs="Tahoma"/>
      <w:sz w:val="16"/>
      <w:szCs w:val="16"/>
    </w:rPr>
  </w:style>
  <w:style w:type="paragraph" w:customStyle="1" w:styleId="-1">
    <w:name w:val="Таблица - текст внутри"/>
    <w:basedOn w:val="ab"/>
    <w:link w:val="-2"/>
    <w:qFormat/>
    <w:rsid w:val="007B2030"/>
    <w:pPr>
      <w:spacing w:line="240" w:lineRule="auto"/>
      <w:jc w:val="center"/>
    </w:pPr>
    <w:rPr>
      <w:i w:val="0"/>
      <w:sz w:val="16"/>
    </w:rPr>
  </w:style>
  <w:style w:type="paragraph" w:customStyle="1" w:styleId="a2">
    <w:name w:val="Список многоуровневый"/>
    <w:basedOn w:val="a3"/>
    <w:link w:val="af8"/>
    <w:qFormat/>
    <w:rsid w:val="00EA76F5"/>
    <w:pPr>
      <w:numPr>
        <w:numId w:val="18"/>
      </w:numPr>
    </w:pPr>
  </w:style>
  <w:style w:type="character" w:customStyle="1" w:styleId="ac">
    <w:name w:val="После формулы Знак"/>
    <w:basedOn w:val="a4"/>
    <w:link w:val="ab"/>
    <w:rsid w:val="001F630A"/>
    <w:rPr>
      <w:rFonts w:ascii="Lucida Bright" w:eastAsia="Times New Roman" w:hAnsi="Lucida Bright"/>
      <w:i/>
      <w:sz w:val="19"/>
      <w:szCs w:val="24"/>
    </w:rPr>
  </w:style>
  <w:style w:type="character" w:customStyle="1" w:styleId="-2">
    <w:name w:val="Таблица - текст внутри Знак"/>
    <w:basedOn w:val="ac"/>
    <w:link w:val="-1"/>
    <w:rsid w:val="007B2030"/>
    <w:rPr>
      <w:rFonts w:ascii="Lucida Bright" w:hAnsi="Lucida Bright"/>
      <w:i/>
      <w:sz w:val="16"/>
    </w:rPr>
  </w:style>
  <w:style w:type="character" w:customStyle="1" w:styleId="af8">
    <w:name w:val="Список многоуровневый Знак"/>
    <w:basedOn w:val="a4"/>
    <w:link w:val="a2"/>
    <w:rsid w:val="00EA76F5"/>
    <w:rPr>
      <w:rFonts w:ascii="Times New Roman" w:eastAsia="Times New Roman" w:hAnsi="Times New Roman"/>
      <w:sz w:val="24"/>
      <w:szCs w:val="24"/>
    </w:rPr>
  </w:style>
  <w:style w:type="paragraph" w:styleId="af9">
    <w:name w:val="Bibliography"/>
    <w:basedOn w:val="a3"/>
    <w:next w:val="a3"/>
    <w:uiPriority w:val="37"/>
    <w:semiHidden/>
    <w:unhideWhenUsed/>
    <w:rsid w:val="00BF3639"/>
  </w:style>
  <w:style w:type="paragraph" w:styleId="afa">
    <w:name w:val="header"/>
    <w:basedOn w:val="a3"/>
    <w:link w:val="afb"/>
    <w:uiPriority w:val="99"/>
    <w:unhideWhenUsed/>
    <w:rsid w:val="002D5057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4"/>
    <w:link w:val="afa"/>
    <w:uiPriority w:val="99"/>
    <w:rsid w:val="002D5057"/>
    <w:rPr>
      <w:rFonts w:ascii="Times New Roman" w:eastAsia="Times New Roman" w:hAnsi="Times New Roman"/>
      <w:sz w:val="24"/>
      <w:szCs w:val="24"/>
    </w:rPr>
  </w:style>
  <w:style w:type="paragraph" w:styleId="afc">
    <w:name w:val="footer"/>
    <w:basedOn w:val="a3"/>
    <w:link w:val="afd"/>
    <w:uiPriority w:val="99"/>
    <w:unhideWhenUsed/>
    <w:rsid w:val="002D5057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4"/>
    <w:link w:val="afc"/>
    <w:uiPriority w:val="99"/>
    <w:rsid w:val="002D5057"/>
    <w:rPr>
      <w:rFonts w:ascii="Times New Roman" w:eastAsia="Times New Roman" w:hAnsi="Times New Roman"/>
      <w:sz w:val="24"/>
      <w:szCs w:val="24"/>
    </w:rPr>
  </w:style>
  <w:style w:type="paragraph" w:customStyle="1" w:styleId="afe">
    <w:name w:val="После где"/>
    <w:basedOn w:val="ab"/>
    <w:qFormat/>
    <w:rsid w:val="0043582E"/>
    <w:pPr>
      <w:ind w:left="369"/>
    </w:pPr>
  </w:style>
  <w:style w:type="character" w:styleId="aff">
    <w:name w:val="Hyperlink"/>
    <w:basedOn w:val="a4"/>
    <w:uiPriority w:val="99"/>
    <w:unhideWhenUsed/>
    <w:rsid w:val="005507AF"/>
    <w:rPr>
      <w:color w:val="0000FF" w:themeColor="hyperlink"/>
      <w:u w:val="single"/>
    </w:rPr>
  </w:style>
  <w:style w:type="paragraph" w:styleId="aff0">
    <w:name w:val="List Paragraph"/>
    <w:basedOn w:val="a3"/>
    <w:uiPriority w:val="99"/>
    <w:qFormat/>
    <w:rsid w:val="00AD0812"/>
    <w:pPr>
      <w:ind w:left="720"/>
      <w:contextualSpacing/>
    </w:pPr>
  </w:style>
  <w:style w:type="paragraph" w:customStyle="1" w:styleId="a1">
    <w:name w:val="Список источников"/>
    <w:basedOn w:val="aff0"/>
    <w:qFormat/>
    <w:rsid w:val="00AD0812"/>
    <w:pPr>
      <w:numPr>
        <w:numId w:val="22"/>
      </w:numPr>
      <w:tabs>
        <w:tab w:val="left" w:pos="993"/>
      </w:tabs>
      <w:ind w:left="0" w:firstLine="709"/>
    </w:pPr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ich\AppData\Roaming\Microsoft\&#1064;&#1072;&#1073;&#1083;&#1086;&#1085;&#1099;\OtchetSGAU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Bright">
    <w:altName w:val="Georgia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Brigh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LucidaBright-Demi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I7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FD1734"/>
    <w:rsid w:val="00FD17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D1734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45375-21E2-4D67-B64A-2A0ACCEB0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OtchetSGAU.dotm</Template>
  <TotalTime>292</TotalTime>
  <Pages>5</Pages>
  <Words>1631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В. Благов</dc:creator>
  <cp:lastModifiedBy>student</cp:lastModifiedBy>
  <cp:revision>56</cp:revision>
  <cp:lastPrinted>2016-08-31T12:08:00Z</cp:lastPrinted>
  <dcterms:created xsi:type="dcterms:W3CDTF">2022-08-24T11:55:00Z</dcterms:created>
  <dcterms:modified xsi:type="dcterms:W3CDTF">2024-03-28T07:00:00Z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zotero-version="5.0.89"&gt;&lt;session id="gjYRCFpi"/&gt;&lt;style id="http://www.somwhere.org/csl/style/CompOptLit" hasBibliography="1" bibliographyStyleHasBeenSet="1"/&gt;&lt;prefs&gt;&lt;pref name="fieldType" value="Field"/&gt;&lt;pref name="automaticJournalA</vt:lpwstr>
  </property>
  <property fmtid="{D5CDD505-2E9C-101B-9397-08002B2CF9AE}" pid="3" name="ZOTERO_PREF_2">
    <vt:lpwstr>bbreviations" value="true"/&gt;&lt;pref name="delayCitationUpdates" value="true"/&gt;&lt;/prefs&gt;&lt;/data&gt;</vt:lpwstr>
  </property>
</Properties>
</file>